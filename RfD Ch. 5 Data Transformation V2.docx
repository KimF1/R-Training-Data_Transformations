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BD70F" w14:textId="359EEE2E" w:rsidR="006270EC" w:rsidRDefault="006270EC" w:rsidP="00ED2E7F">
      <w:pPr>
        <w:rPr>
          <w:b/>
          <w:sz w:val="24"/>
          <w:szCs w:val="24"/>
        </w:rPr>
      </w:pPr>
      <w:bookmarkStart w:id="0" w:name="_GoBack"/>
      <w:bookmarkEnd w:id="0"/>
      <w:r w:rsidRPr="002C535D">
        <w:rPr>
          <w:b/>
          <w:sz w:val="24"/>
          <w:szCs w:val="24"/>
        </w:rPr>
        <w:t>Chapter 5: Data Transformation</w:t>
      </w:r>
    </w:p>
    <w:p w14:paraId="7B2A09ED" w14:textId="320DF8BB" w:rsidR="002E19AD" w:rsidRDefault="002E19AD" w:rsidP="002E19AD">
      <w:pPr>
        <w:pStyle w:val="berschrift1"/>
      </w:pPr>
      <w:r>
        <w:t xml:space="preserve">General learnings: </w:t>
      </w:r>
    </w:p>
    <w:p w14:paraId="2EEE06F3" w14:textId="77777777" w:rsidR="002E19AD" w:rsidRDefault="002E19AD" w:rsidP="008320D8">
      <w:pPr>
        <w:pStyle w:val="Listenabsatz"/>
        <w:numPr>
          <w:ilvl w:val="0"/>
          <w:numId w:val="20"/>
        </w:numPr>
        <w:rPr>
          <w:lang w:val="en-US"/>
        </w:rPr>
      </w:pPr>
      <w:r>
        <w:rPr>
          <w:lang w:val="en-US"/>
        </w:rPr>
        <w:t xml:space="preserve">make use of functions as much as possible: </w:t>
      </w:r>
    </w:p>
    <w:p w14:paraId="7C8D67D9" w14:textId="44A4D8A4" w:rsidR="002E19AD" w:rsidRDefault="002E19AD" w:rsidP="008320D8">
      <w:pPr>
        <w:pStyle w:val="Listenabsatz"/>
        <w:numPr>
          <w:ilvl w:val="1"/>
          <w:numId w:val="20"/>
        </w:numPr>
        <w:rPr>
          <w:lang w:val="en-US"/>
        </w:rPr>
      </w:pPr>
      <w:r>
        <w:rPr>
          <w:lang w:val="en-US"/>
        </w:rPr>
        <w:t xml:space="preserve">try to narrow down the dataset as much as you need it by functions, before checking anything manually in the dataset </w:t>
      </w:r>
    </w:p>
    <w:p w14:paraId="5D0BF620" w14:textId="1F066C24" w:rsidR="002E19AD" w:rsidRDefault="002E19AD" w:rsidP="008320D8">
      <w:pPr>
        <w:pStyle w:val="Listenabsatz"/>
        <w:numPr>
          <w:ilvl w:val="1"/>
          <w:numId w:val="20"/>
        </w:numPr>
        <w:rPr>
          <w:lang w:val="en-US"/>
        </w:rPr>
      </w:pPr>
      <w:r>
        <w:rPr>
          <w:lang w:val="en-US"/>
        </w:rPr>
        <w:t xml:space="preserve">e.g. use the filter function to </w:t>
      </w:r>
      <w:r w:rsidR="00A04178">
        <w:rPr>
          <w:lang w:val="en-US"/>
        </w:rPr>
        <w:t>only get rows where diff is ≠ 0,</w:t>
      </w:r>
      <w:r>
        <w:rPr>
          <w:lang w:val="en-US"/>
        </w:rPr>
        <w:t xml:space="preserve"> instead of checking it manually in the table </w:t>
      </w:r>
    </w:p>
    <w:p w14:paraId="546F75BF" w14:textId="07CAA665" w:rsidR="001E5425" w:rsidRDefault="001E5425" w:rsidP="001E5425">
      <w:pPr>
        <w:pStyle w:val="berschrift1"/>
        <w:rPr>
          <w:lang w:val="en-US"/>
        </w:rPr>
      </w:pPr>
      <w:r>
        <w:rPr>
          <w:lang w:val="en-US"/>
        </w:rPr>
        <w:t xml:space="preserve">Learnings from Exercises: </w:t>
      </w:r>
    </w:p>
    <w:p w14:paraId="045E1389" w14:textId="4EDE32CC" w:rsidR="001E5425" w:rsidRDefault="001E5425" w:rsidP="001E5425">
      <w:pPr>
        <w:rPr>
          <w:lang w:val="en-US"/>
        </w:rPr>
      </w:pPr>
      <w:r>
        <w:rPr>
          <w:lang w:val="en-US"/>
        </w:rPr>
        <w:t>Exericse 1 Lecture</w:t>
      </w:r>
    </w:p>
    <w:p w14:paraId="3D4F8996" w14:textId="69A57363" w:rsidR="001E5425" w:rsidRDefault="002B0500" w:rsidP="008B7879">
      <w:pPr>
        <w:pStyle w:val="Listenabsatz"/>
        <w:numPr>
          <w:ilvl w:val="0"/>
          <w:numId w:val="20"/>
        </w:numPr>
        <w:rPr>
          <w:lang w:val="en-US"/>
        </w:rPr>
      </w:pPr>
      <w:r>
        <w:rPr>
          <w:lang w:val="en-US"/>
        </w:rPr>
        <w:t xml:space="preserve">when we talk about “missing values” we considered NAs as well as “ “, hence, </w:t>
      </w:r>
      <w:r w:rsidR="00136D50">
        <w:rPr>
          <w:lang w:val="en-US"/>
        </w:rPr>
        <w:t>empty</w:t>
      </w:r>
      <w:r>
        <w:rPr>
          <w:lang w:val="en-US"/>
        </w:rPr>
        <w:t xml:space="preserve"> cells</w:t>
      </w:r>
    </w:p>
    <w:p w14:paraId="4F36F81B" w14:textId="71DBFA13" w:rsidR="00461458" w:rsidRDefault="00461458" w:rsidP="00AD2060">
      <w:pPr>
        <w:pStyle w:val="Listenabsatz"/>
        <w:numPr>
          <w:ilvl w:val="0"/>
          <w:numId w:val="20"/>
        </w:numPr>
      </w:pPr>
      <w:r w:rsidRPr="00461458">
        <w:t>es kann vorkommen, dass L</w:t>
      </w:r>
      <w:r>
        <w:t xml:space="preserve">eerzeichen in Zellen hinterlegt sind, die </w:t>
      </w:r>
      <w:r w:rsidR="00DB285B">
        <w:t>nicht direkt erkennbar sind</w:t>
      </w:r>
    </w:p>
    <w:p w14:paraId="1F15A3C4" w14:textId="27997B78" w:rsidR="00DB285B" w:rsidRDefault="00DB285B" w:rsidP="00DB285B">
      <w:pPr>
        <w:pStyle w:val="Listenabsatz"/>
        <w:numPr>
          <w:ilvl w:val="1"/>
          <w:numId w:val="20"/>
        </w:numPr>
      </w:pPr>
      <w:r>
        <w:t xml:space="preserve">Konsequenz ist, dass wir ggf. nicht „ –„ herausfiltern können, weil wie z.B. in Exercise1, zwei Leerzeichen vor Bindestrich hinterlegt sind </w:t>
      </w:r>
    </w:p>
    <w:p w14:paraId="4622760C" w14:textId="6AD1E7B6" w:rsidR="004D7EB1" w:rsidRPr="002C50DB" w:rsidRDefault="004D7EB1" w:rsidP="00AF0914">
      <w:pPr>
        <w:pStyle w:val="Listenabsatz"/>
        <w:numPr>
          <w:ilvl w:val="1"/>
          <w:numId w:val="20"/>
        </w:numPr>
        <w:jc w:val="both"/>
        <w:rPr>
          <w:rFonts w:ascii="Courier New" w:hAnsi="Courier New" w:cs="Courier New"/>
        </w:rPr>
      </w:pPr>
      <w:r w:rsidRPr="004D7EB1">
        <w:rPr>
          <w:rFonts w:ascii="Courier New" w:hAnsi="Courier New" w:cs="Courier New"/>
        </w:rPr>
        <w:t>&gt; trimws</w:t>
      </w:r>
      <w:r w:rsidR="009F1016">
        <w:rPr>
          <w:rFonts w:ascii="Courier New" w:hAnsi="Courier New" w:cs="Courier New"/>
        </w:rPr>
        <w:t>()</w:t>
      </w:r>
      <w:r w:rsidR="00360FCA">
        <w:rPr>
          <w:rFonts w:cstheme="minorHAnsi"/>
        </w:rPr>
        <w:t>kann</w:t>
      </w:r>
      <w:r w:rsidR="00AF0914">
        <w:rPr>
          <w:rFonts w:cstheme="minorHAnsi"/>
        </w:rPr>
        <w:t xml:space="preserve"> genutzt werden, um Leerzeichen zu entfernen</w:t>
      </w:r>
      <w:r w:rsidR="002C50DB">
        <w:rPr>
          <w:rFonts w:cstheme="minorHAnsi"/>
        </w:rPr>
        <w:t>:</w:t>
      </w:r>
    </w:p>
    <w:p w14:paraId="4FF2A000" w14:textId="65BACC7A" w:rsidR="001A6BD3" w:rsidRPr="001A6BD3" w:rsidRDefault="001A6BD3" w:rsidP="002A4208">
      <w:pPr>
        <w:pStyle w:val="Listenabsatz"/>
        <w:numPr>
          <w:ilvl w:val="2"/>
          <w:numId w:val="20"/>
        </w:numPr>
        <w:rPr>
          <w:rFonts w:cs="Courier New"/>
          <w:lang w:val="en-US"/>
        </w:rPr>
      </w:pPr>
      <w:r w:rsidRPr="001A6BD3">
        <w:rPr>
          <w:rFonts w:cs="Courier New"/>
          <w:lang w:val="en-US"/>
        </w:rPr>
        <w:t>Wdh.:</w:t>
      </w:r>
    </w:p>
    <w:p w14:paraId="0F2CE7EC" w14:textId="1E0564A4" w:rsidR="002C50DB" w:rsidRPr="000C06BA" w:rsidRDefault="002C50DB" w:rsidP="002A4208">
      <w:pPr>
        <w:pStyle w:val="Listenabsatz"/>
        <w:numPr>
          <w:ilvl w:val="2"/>
          <w:numId w:val="20"/>
        </w:numPr>
        <w:rPr>
          <w:rFonts w:ascii="Courier New" w:hAnsi="Courier New" w:cs="Courier New"/>
          <w:lang w:val="en-US"/>
        </w:rPr>
      </w:pPr>
      <w:r w:rsidRPr="000C06BA">
        <w:rPr>
          <w:rFonts w:ascii="Courier New" w:hAnsi="Courier New" w:cs="Courier New"/>
          <w:lang w:val="en-US"/>
        </w:rPr>
        <w:t>&gt; trimws</w:t>
      </w:r>
      <w:r w:rsidR="00261C88" w:rsidRPr="000C06BA">
        <w:rPr>
          <w:rFonts w:ascii="Courier New" w:hAnsi="Courier New" w:cs="Courier New"/>
          <w:lang w:val="en-US"/>
        </w:rPr>
        <w:t xml:space="preserve">(&lt;Variable&gt;, „both“): </w:t>
      </w:r>
      <w:r w:rsidR="000C06BA" w:rsidRPr="000C06BA">
        <w:rPr>
          <w:rFonts w:cstheme="minorHAnsi"/>
          <w:lang w:val="en-US"/>
        </w:rPr>
        <w:t>deletes l</w:t>
      </w:r>
      <w:r w:rsidR="000C06BA">
        <w:rPr>
          <w:rFonts w:cstheme="minorHAnsi"/>
          <w:lang w:val="en-US"/>
        </w:rPr>
        <w:t>eading and trailing (folgend) whitespace</w:t>
      </w:r>
      <w:r w:rsidR="00966920">
        <w:rPr>
          <w:rFonts w:cstheme="minorHAnsi"/>
          <w:lang w:val="en-US"/>
        </w:rPr>
        <w:t xml:space="preserve"> (default)</w:t>
      </w:r>
    </w:p>
    <w:p w14:paraId="6E024BCC" w14:textId="2D0F2573" w:rsidR="00261C88" w:rsidRPr="00CD075E" w:rsidRDefault="00261C88" w:rsidP="00261C88">
      <w:pPr>
        <w:pStyle w:val="Listenabsatz"/>
        <w:numPr>
          <w:ilvl w:val="2"/>
          <w:numId w:val="20"/>
        </w:numPr>
        <w:jc w:val="both"/>
        <w:rPr>
          <w:rFonts w:ascii="Courier New" w:hAnsi="Courier New" w:cs="Courier New"/>
          <w:lang w:val="en-US"/>
        </w:rPr>
      </w:pPr>
      <w:r w:rsidRPr="00CD075E">
        <w:rPr>
          <w:rFonts w:ascii="Courier New" w:hAnsi="Courier New" w:cs="Courier New"/>
          <w:lang w:val="en-US"/>
        </w:rPr>
        <w:t>&gt; trimws(&lt;Variable&gt;, „left“/“right“)</w:t>
      </w:r>
      <w:r w:rsidR="002A4208" w:rsidRPr="00CD075E">
        <w:rPr>
          <w:rFonts w:ascii="Courier New" w:hAnsi="Courier New" w:cs="Courier New"/>
          <w:lang w:val="en-US"/>
        </w:rPr>
        <w:t xml:space="preserve">: </w:t>
      </w:r>
      <w:r w:rsidR="00CD075E" w:rsidRPr="00CD075E">
        <w:rPr>
          <w:rFonts w:cstheme="minorHAnsi"/>
          <w:lang w:val="en-US"/>
        </w:rPr>
        <w:t>d</w:t>
      </w:r>
      <w:r w:rsidR="00CD075E">
        <w:rPr>
          <w:rFonts w:cstheme="minorHAnsi"/>
          <w:lang w:val="en-US"/>
        </w:rPr>
        <w:t>eletes only leading or trailing whitspace</w:t>
      </w:r>
    </w:p>
    <w:p w14:paraId="2DE2EDB7" w14:textId="21E7A879" w:rsidR="00F72FAC" w:rsidRDefault="00F72FAC" w:rsidP="00AD2060">
      <w:pPr>
        <w:pStyle w:val="Listenabsatz"/>
        <w:numPr>
          <w:ilvl w:val="0"/>
          <w:numId w:val="20"/>
        </w:numPr>
        <w:rPr>
          <w:lang w:val="en-US"/>
        </w:rPr>
      </w:pPr>
      <w:r w:rsidRPr="00F72FAC">
        <w:rPr>
          <w:lang w:val="en-US"/>
        </w:rPr>
        <w:t xml:space="preserve">if we talk about </w:t>
      </w:r>
      <w:r w:rsidR="00381138">
        <w:rPr>
          <w:lang w:val="en-US"/>
        </w:rPr>
        <w:t>“</w:t>
      </w:r>
      <w:r w:rsidRPr="00F72FAC">
        <w:rPr>
          <w:lang w:val="en-US"/>
        </w:rPr>
        <w:t>c</w:t>
      </w:r>
      <w:r>
        <w:rPr>
          <w:lang w:val="en-US"/>
        </w:rPr>
        <w:t>onstants</w:t>
      </w:r>
      <w:r w:rsidR="00381138">
        <w:rPr>
          <w:lang w:val="en-US"/>
        </w:rPr>
        <w:t>”</w:t>
      </w:r>
      <w:r>
        <w:rPr>
          <w:lang w:val="en-US"/>
        </w:rPr>
        <w:t xml:space="preserve">, we mean columns </w:t>
      </w:r>
      <w:r w:rsidR="00381138">
        <w:rPr>
          <w:lang w:val="en-US"/>
        </w:rPr>
        <w:t>that only contain one, same value in every cell</w:t>
      </w:r>
    </w:p>
    <w:p w14:paraId="6D606CF9" w14:textId="4F226DDC" w:rsidR="00381138" w:rsidRDefault="00A9716E" w:rsidP="00A9716E">
      <w:pPr>
        <w:pStyle w:val="Listenabsatz"/>
        <w:numPr>
          <w:ilvl w:val="1"/>
          <w:numId w:val="20"/>
        </w:numPr>
        <w:rPr>
          <w:lang w:val="en-US"/>
        </w:rPr>
      </w:pPr>
      <w:r>
        <w:rPr>
          <w:lang w:val="en-US"/>
        </w:rPr>
        <w:t>we can test for constants using the n_distinct function</w:t>
      </w:r>
      <w:r w:rsidR="00B455F4">
        <w:rPr>
          <w:lang w:val="en-US"/>
        </w:rPr>
        <w:t>:</w:t>
      </w:r>
      <w:r w:rsidR="00B455F4">
        <w:rPr>
          <w:lang w:val="en-US"/>
        </w:rPr>
        <w:br/>
      </w:r>
      <w:r w:rsidR="00B455F4">
        <w:rPr>
          <w:noProof/>
        </w:rPr>
        <w:drawing>
          <wp:inline distT="0" distB="0" distL="0" distR="0" wp14:anchorId="5871B773" wp14:editId="176D1745">
            <wp:extent cx="4376420" cy="295717"/>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1534" cy="311604"/>
                    </a:xfrm>
                    <a:prstGeom prst="rect">
                      <a:avLst/>
                    </a:prstGeom>
                  </pic:spPr>
                </pic:pic>
              </a:graphicData>
            </a:graphic>
          </wp:inline>
        </w:drawing>
      </w:r>
    </w:p>
    <w:p w14:paraId="3CFE5CDF" w14:textId="36A19FC0" w:rsidR="008B02CC" w:rsidRDefault="008B02CC" w:rsidP="00B455F4">
      <w:pPr>
        <w:pStyle w:val="Listenabsatz"/>
        <w:numPr>
          <w:ilvl w:val="0"/>
          <w:numId w:val="20"/>
        </w:numPr>
        <w:rPr>
          <w:lang w:val="en-US"/>
        </w:rPr>
      </w:pPr>
      <w:r>
        <w:rPr>
          <w:lang w:val="en-US"/>
        </w:rPr>
        <w:t xml:space="preserve">if we talk about “value” we mean everything </w:t>
      </w:r>
      <w:r w:rsidR="00136D50">
        <w:rPr>
          <w:lang w:val="en-US"/>
        </w:rPr>
        <w:t>(incl. NA and - )</w:t>
      </w:r>
      <w:r w:rsidR="0093593D">
        <w:rPr>
          <w:lang w:val="en-US"/>
        </w:rPr>
        <w:t xml:space="preserve"> </w:t>
      </w:r>
      <w:r>
        <w:rPr>
          <w:lang w:val="en-US"/>
        </w:rPr>
        <w:t>except “ “ hence empty cell</w:t>
      </w:r>
    </w:p>
    <w:p w14:paraId="56366C47" w14:textId="398827FD" w:rsidR="001E5425" w:rsidRPr="0093593D" w:rsidRDefault="00132FC2" w:rsidP="001E5425">
      <w:pPr>
        <w:pStyle w:val="Listenabsatz"/>
        <w:numPr>
          <w:ilvl w:val="0"/>
          <w:numId w:val="20"/>
        </w:numPr>
        <w:rPr>
          <w:lang w:val="en-US"/>
        </w:rPr>
      </w:pPr>
      <w:r>
        <w:rPr>
          <w:lang w:val="en-US"/>
        </w:rPr>
        <w:t xml:space="preserve">creating a Vector with c can serve as a shortcut many times </w:t>
      </w:r>
      <w:r w:rsidR="00B6058C">
        <w:rPr>
          <w:lang w:val="en-US"/>
        </w:rPr>
        <w:t>(e.g. within select statement)</w:t>
      </w:r>
    </w:p>
    <w:p w14:paraId="15A64B72" w14:textId="77777777" w:rsidR="006270EC" w:rsidRPr="007C1B80" w:rsidRDefault="006270EC" w:rsidP="006270EC">
      <w:pPr>
        <w:pStyle w:val="berschrift1"/>
      </w:pPr>
      <w:r w:rsidRPr="007C1B80">
        <w:t>Introduction</w:t>
      </w:r>
    </w:p>
    <w:p w14:paraId="27A90498" w14:textId="04905212" w:rsidR="006270EC" w:rsidRPr="00734EF1" w:rsidRDefault="006270EC" w:rsidP="006270EC">
      <w:pPr>
        <w:pStyle w:val="Listenabsatz"/>
        <w:numPr>
          <w:ilvl w:val="0"/>
          <w:numId w:val="3"/>
        </w:numPr>
        <w:rPr>
          <w:b/>
          <w:lang w:val="en-US"/>
        </w:rPr>
      </w:pPr>
      <w:r w:rsidRPr="00441AB7">
        <w:rPr>
          <w:lang w:val="en-US"/>
        </w:rPr>
        <w:t>one of the major tools we are going to work with in data transformation is dplyr</w:t>
      </w:r>
    </w:p>
    <w:p w14:paraId="2FA92D3E" w14:textId="0034F366" w:rsidR="00734EF1" w:rsidRPr="00734EF1" w:rsidRDefault="00734EF1" w:rsidP="00734EF1">
      <w:pPr>
        <w:pStyle w:val="Listenabsatz"/>
        <w:numPr>
          <w:ilvl w:val="0"/>
          <w:numId w:val="3"/>
        </w:numPr>
        <w:rPr>
          <w:b/>
          <w:lang w:val="en-US"/>
        </w:rPr>
      </w:pPr>
      <w:r>
        <w:rPr>
          <w:b/>
          <w:color w:val="FF0000"/>
          <w:lang w:val="en-US"/>
        </w:rPr>
        <w:t>see pdf “dyplr complete documentation” for all info about dplyr</w:t>
      </w:r>
    </w:p>
    <w:p w14:paraId="1A220D31" w14:textId="19F6C34E" w:rsidR="006270EC" w:rsidRPr="008D032C" w:rsidRDefault="006270EC" w:rsidP="006270EC">
      <w:pPr>
        <w:pStyle w:val="Listenabsatz"/>
        <w:numPr>
          <w:ilvl w:val="0"/>
          <w:numId w:val="3"/>
        </w:numPr>
        <w:rPr>
          <w:b/>
          <w:color w:val="FF0000"/>
          <w:lang w:val="en-US"/>
        </w:rPr>
      </w:pPr>
      <w:r w:rsidRPr="008D032C">
        <w:rPr>
          <w:b/>
          <w:color w:val="FF0000"/>
          <w:lang w:val="en-US"/>
        </w:rPr>
        <w:t>dplyr is a tidyverse package</w:t>
      </w:r>
      <w:r w:rsidR="00043E3E" w:rsidRPr="008D032C">
        <w:rPr>
          <w:b/>
          <w:color w:val="FF0000"/>
          <w:lang w:val="en-US"/>
        </w:rPr>
        <w:t xml:space="preserve"> </w:t>
      </w:r>
      <w:r w:rsidR="00043E3E" w:rsidRPr="008D032C">
        <w:rPr>
          <w:b/>
          <w:color w:val="FF0000"/>
          <w:lang w:val="en-US"/>
        </w:rPr>
        <w:sym w:font="Wingdings" w:char="F0E0"/>
      </w:r>
      <w:r w:rsidR="00043E3E" w:rsidRPr="008D032C">
        <w:rPr>
          <w:b/>
          <w:color w:val="FF0000"/>
          <w:lang w:val="en-US"/>
        </w:rPr>
        <w:t xml:space="preserve"> hence whenever I want to use it, I have to load tidyverse library!</w:t>
      </w:r>
    </w:p>
    <w:p w14:paraId="2760DFB4" w14:textId="77777777" w:rsidR="006270EC" w:rsidRPr="00441AB7" w:rsidRDefault="006270EC" w:rsidP="006270EC">
      <w:pPr>
        <w:pStyle w:val="Listenabsatz"/>
        <w:numPr>
          <w:ilvl w:val="0"/>
          <w:numId w:val="3"/>
        </w:numPr>
        <w:rPr>
          <w:b/>
          <w:lang w:val="en-US"/>
        </w:rPr>
      </w:pPr>
      <w:r w:rsidRPr="00441AB7">
        <w:rPr>
          <w:lang w:val="en-US"/>
        </w:rPr>
        <w:t xml:space="preserve">dplyr is a grammar of data manipulation providing a consistent set of “verbs” that correspond to the most common data manipulation tasks </w:t>
      </w:r>
    </w:p>
    <w:p w14:paraId="3BD428AA" w14:textId="510AB0B9" w:rsidR="00D02007" w:rsidRPr="00D02007" w:rsidRDefault="006270EC" w:rsidP="00D02007">
      <w:pPr>
        <w:pStyle w:val="Listenabsatz"/>
        <w:numPr>
          <w:ilvl w:val="1"/>
          <w:numId w:val="3"/>
        </w:numPr>
        <w:rPr>
          <w:b/>
          <w:lang w:val="en-US"/>
        </w:rPr>
      </w:pPr>
      <w:r w:rsidRPr="00441AB7">
        <w:rPr>
          <w:lang w:val="en-US"/>
        </w:rPr>
        <w:t xml:space="preserve">those “verbs” are functions </w:t>
      </w:r>
    </w:p>
    <w:p w14:paraId="3813AE64" w14:textId="3B994D7A" w:rsidR="00287DFF" w:rsidRDefault="006270EC" w:rsidP="00287DFF">
      <w:pPr>
        <w:pStyle w:val="Listenabsatz"/>
        <w:numPr>
          <w:ilvl w:val="0"/>
          <w:numId w:val="3"/>
        </w:numPr>
        <w:rPr>
          <w:b/>
          <w:lang w:val="en-US"/>
        </w:rPr>
      </w:pPr>
      <w:r w:rsidRPr="00441AB7">
        <w:rPr>
          <w:b/>
          <w:lang w:val="en-US"/>
        </w:rPr>
        <w:t>Compared to base functions in R, the functions in dplyr are easier to work with, are more consistent in the syntax and are targeted for data analysis around data frames instead of just vectors</w:t>
      </w:r>
    </w:p>
    <w:p w14:paraId="033E1C70" w14:textId="2D81CB3B" w:rsidR="008C56C9" w:rsidRDefault="008C56C9" w:rsidP="008C56C9">
      <w:pPr>
        <w:pStyle w:val="Listenabsatz"/>
        <w:numPr>
          <w:ilvl w:val="0"/>
          <w:numId w:val="3"/>
        </w:numPr>
        <w:rPr>
          <w:b/>
          <w:lang w:val="en-US"/>
        </w:rPr>
      </w:pPr>
      <w:r>
        <w:rPr>
          <w:b/>
          <w:lang w:val="en-US"/>
        </w:rPr>
        <w:t>dpl</w:t>
      </w:r>
      <w:r w:rsidR="00261326">
        <w:rPr>
          <w:b/>
          <w:lang w:val="en-US"/>
        </w:rPr>
        <w:t>y</w:t>
      </w:r>
      <w:r>
        <w:rPr>
          <w:b/>
          <w:lang w:val="en-US"/>
        </w:rPr>
        <w:t xml:space="preserve">r vs. base R: </w:t>
      </w:r>
    </w:p>
    <w:tbl>
      <w:tblPr>
        <w:tblStyle w:val="Tabellenraster"/>
        <w:tblW w:w="13403" w:type="dxa"/>
        <w:tblInd w:w="-1281" w:type="dxa"/>
        <w:tblLook w:val="04A0" w:firstRow="1" w:lastRow="0" w:firstColumn="1" w:lastColumn="0" w:noHBand="0" w:noVBand="1"/>
      </w:tblPr>
      <w:tblGrid>
        <w:gridCol w:w="1327"/>
        <w:gridCol w:w="5244"/>
        <w:gridCol w:w="6832"/>
      </w:tblGrid>
      <w:tr w:rsidR="00865A2A" w14:paraId="28746031" w14:textId="77777777" w:rsidTr="009D42B9">
        <w:tc>
          <w:tcPr>
            <w:tcW w:w="1327" w:type="dxa"/>
          </w:tcPr>
          <w:p w14:paraId="3B45BF72" w14:textId="77777777" w:rsidR="001977A5" w:rsidRDefault="001977A5" w:rsidP="001977A5">
            <w:pPr>
              <w:rPr>
                <w:b/>
                <w:lang w:val="en-US"/>
              </w:rPr>
            </w:pPr>
          </w:p>
        </w:tc>
        <w:tc>
          <w:tcPr>
            <w:tcW w:w="5244" w:type="dxa"/>
          </w:tcPr>
          <w:p w14:paraId="7DCE5C71" w14:textId="71174F2F" w:rsidR="001977A5" w:rsidRPr="001977A5" w:rsidRDefault="00261326" w:rsidP="00261326">
            <w:pPr>
              <w:rPr>
                <w:b/>
                <w:lang w:val="en-US"/>
              </w:rPr>
            </w:pPr>
            <w:r>
              <w:rPr>
                <w:b/>
                <w:lang w:val="en-US"/>
              </w:rPr>
              <w:t>Base R</w:t>
            </w:r>
          </w:p>
        </w:tc>
        <w:tc>
          <w:tcPr>
            <w:tcW w:w="6832" w:type="dxa"/>
          </w:tcPr>
          <w:p w14:paraId="70BD47B2" w14:textId="2BD578D6" w:rsidR="001977A5" w:rsidRPr="001977A5" w:rsidRDefault="00261326" w:rsidP="00261326">
            <w:pPr>
              <w:rPr>
                <w:b/>
                <w:lang w:val="en-US"/>
              </w:rPr>
            </w:pPr>
            <w:r>
              <w:rPr>
                <w:b/>
                <w:lang w:val="en-US"/>
              </w:rPr>
              <w:t>dplyr</w:t>
            </w:r>
          </w:p>
        </w:tc>
      </w:tr>
      <w:tr w:rsidR="00865A2A" w14:paraId="6F645711" w14:textId="77777777" w:rsidTr="009D42B9">
        <w:tc>
          <w:tcPr>
            <w:tcW w:w="1327" w:type="dxa"/>
          </w:tcPr>
          <w:p w14:paraId="6BD58518" w14:textId="5EEBDA43" w:rsidR="00C87873" w:rsidRPr="001977A5" w:rsidRDefault="001977A5" w:rsidP="001977A5">
            <w:pPr>
              <w:rPr>
                <w:b/>
                <w:lang w:val="en-US"/>
              </w:rPr>
            </w:pPr>
            <w:r>
              <w:rPr>
                <w:b/>
                <w:lang w:val="en-US"/>
              </w:rPr>
              <w:t>F</w:t>
            </w:r>
            <w:r w:rsidR="00C87873" w:rsidRPr="001977A5">
              <w:rPr>
                <w:b/>
                <w:lang w:val="en-US"/>
              </w:rPr>
              <w:t>ilter</w:t>
            </w:r>
            <w:r w:rsidR="00783C56">
              <w:rPr>
                <w:b/>
                <w:lang w:val="en-US"/>
              </w:rPr>
              <w:t xml:space="preserve"> &amp; Selecting</w:t>
            </w:r>
          </w:p>
        </w:tc>
        <w:tc>
          <w:tcPr>
            <w:tcW w:w="5244" w:type="dxa"/>
          </w:tcPr>
          <w:p w14:paraId="4FDA9FFA" w14:textId="2AB12369" w:rsidR="00C87873" w:rsidRDefault="00783C56" w:rsidP="00783C56">
            <w:pPr>
              <w:rPr>
                <w:lang w:val="en-US"/>
              </w:rPr>
            </w:pPr>
            <w:r>
              <w:rPr>
                <w:lang w:val="en-US"/>
              </w:rPr>
              <w:t>[]</w:t>
            </w:r>
            <w:r w:rsidR="009F7E7C">
              <w:rPr>
                <w:lang w:val="en-US"/>
              </w:rPr>
              <w:t xml:space="preserve"> for filtering/selecting by </w:t>
            </w:r>
            <w:r w:rsidR="00C736AE">
              <w:rPr>
                <w:lang w:val="en-US"/>
              </w:rPr>
              <w:t xml:space="preserve">column’s </w:t>
            </w:r>
            <w:r w:rsidR="009F7E7C">
              <w:rPr>
                <w:lang w:val="en-US"/>
              </w:rPr>
              <w:t xml:space="preserve">name </w:t>
            </w:r>
            <w:r w:rsidR="00C736AE">
              <w:rPr>
                <w:lang w:val="en-US"/>
              </w:rPr>
              <w:t xml:space="preserve">or </w:t>
            </w:r>
            <w:r w:rsidR="009F7E7C">
              <w:rPr>
                <w:lang w:val="en-US"/>
              </w:rPr>
              <w:t xml:space="preserve">index </w:t>
            </w:r>
          </w:p>
          <w:p w14:paraId="28E94AB2" w14:textId="268DDB09" w:rsidR="009F7E7C" w:rsidRDefault="009F7E7C" w:rsidP="00783C56">
            <w:pPr>
              <w:rPr>
                <w:lang w:val="en-US"/>
              </w:rPr>
            </w:pPr>
          </w:p>
          <w:p w14:paraId="2B189FDE" w14:textId="2E979015" w:rsidR="009F7E7C" w:rsidRDefault="009F7E7C" w:rsidP="00783C56">
            <w:pPr>
              <w:rPr>
                <w:lang w:val="en-US"/>
              </w:rPr>
            </w:pPr>
            <w:r>
              <w:rPr>
                <w:lang w:val="en-US"/>
              </w:rPr>
              <w:t xml:space="preserve">$ for filtering/selecting by </w:t>
            </w:r>
            <w:r w:rsidR="00774F81">
              <w:rPr>
                <w:lang w:val="en-US"/>
              </w:rPr>
              <w:t xml:space="preserve">column’s </w:t>
            </w:r>
            <w:r>
              <w:rPr>
                <w:lang w:val="en-US"/>
              </w:rPr>
              <w:t>name</w:t>
            </w:r>
          </w:p>
          <w:p w14:paraId="077F4B80" w14:textId="3980271F" w:rsidR="00471429" w:rsidRDefault="00471429" w:rsidP="00783C56">
            <w:pPr>
              <w:rPr>
                <w:lang w:val="en-US"/>
              </w:rPr>
            </w:pPr>
          </w:p>
          <w:p w14:paraId="04699DE4" w14:textId="182F1181" w:rsidR="00471429" w:rsidRDefault="00471429" w:rsidP="00783C56">
            <w:pPr>
              <w:rPr>
                <w:lang w:val="en-US"/>
              </w:rPr>
            </w:pPr>
            <w:r>
              <w:rPr>
                <w:lang w:val="en-US"/>
              </w:rPr>
              <w:t>Filtering:</w:t>
            </w:r>
          </w:p>
          <w:p w14:paraId="156C069D" w14:textId="77777777" w:rsidR="009F7E7C" w:rsidRDefault="00055234" w:rsidP="00783C56">
            <w:pPr>
              <w:rPr>
                <w:lang w:val="en-US"/>
              </w:rPr>
            </w:pPr>
            <w:r>
              <w:rPr>
                <w:noProof/>
              </w:rPr>
              <w:lastRenderedPageBreak/>
              <w:drawing>
                <wp:inline distT="0" distB="0" distL="0" distR="0" wp14:anchorId="14D1515D" wp14:editId="7A2E2AAD">
                  <wp:extent cx="3192780" cy="311465"/>
                  <wp:effectExtent l="0" t="0" r="0" b="0"/>
                  <wp:docPr id="2293" name="Grafik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77" cy="339160"/>
                          </a:xfrm>
                          <a:prstGeom prst="rect">
                            <a:avLst/>
                          </a:prstGeom>
                        </pic:spPr>
                      </pic:pic>
                    </a:graphicData>
                  </a:graphic>
                </wp:inline>
              </w:drawing>
            </w:r>
          </w:p>
          <w:p w14:paraId="2C9B2CA3" w14:textId="77777777" w:rsidR="009900F7" w:rsidRDefault="009900F7" w:rsidP="00783C56">
            <w:pPr>
              <w:rPr>
                <w:lang w:val="en-US"/>
              </w:rPr>
            </w:pPr>
            <w:r w:rsidRPr="009900F7">
              <w:rPr>
                <w:lang w:val="en-US"/>
              </w:rPr>
              <w:sym w:font="Wingdings" w:char="F0E0"/>
            </w:r>
            <w:r>
              <w:rPr>
                <w:lang w:val="en-US"/>
              </w:rPr>
              <w:t xml:space="preserve"> logical vector is created through == statement and is used to filter crime.by.state dataset</w:t>
            </w:r>
          </w:p>
          <w:p w14:paraId="67C33549" w14:textId="77777777" w:rsidR="00471429" w:rsidRDefault="00471429" w:rsidP="00783C56">
            <w:pPr>
              <w:rPr>
                <w:lang w:val="en-US"/>
              </w:rPr>
            </w:pPr>
          </w:p>
          <w:p w14:paraId="6D4F666C" w14:textId="77777777" w:rsidR="00471429" w:rsidRDefault="00471429" w:rsidP="00783C56">
            <w:pPr>
              <w:rPr>
                <w:lang w:val="en-US"/>
              </w:rPr>
            </w:pPr>
            <w:r>
              <w:rPr>
                <w:lang w:val="en-US"/>
              </w:rPr>
              <w:t xml:space="preserve">Selecting: </w:t>
            </w:r>
          </w:p>
          <w:p w14:paraId="2B886A32" w14:textId="1E0BEE9A" w:rsidR="00471429" w:rsidRDefault="009F25AD" w:rsidP="00783C56">
            <w:pPr>
              <w:rPr>
                <w:lang w:val="en-US"/>
              </w:rPr>
            </w:pPr>
            <w:r>
              <w:rPr>
                <w:noProof/>
              </w:rPr>
              <mc:AlternateContent>
                <mc:Choice Requires="wps">
                  <w:drawing>
                    <wp:anchor distT="0" distB="0" distL="114300" distR="114300" simplePos="0" relativeHeight="251774976" behindDoc="0" locked="0" layoutInCell="1" allowOverlap="1" wp14:anchorId="4ACD46B6" wp14:editId="32C25E5D">
                      <wp:simplePos x="0" y="0"/>
                      <wp:positionH relativeFrom="column">
                        <wp:posOffset>1551940</wp:posOffset>
                      </wp:positionH>
                      <wp:positionV relativeFrom="paragraph">
                        <wp:posOffset>168910</wp:posOffset>
                      </wp:positionV>
                      <wp:extent cx="45720" cy="76200"/>
                      <wp:effectExtent l="0" t="0" r="11430" b="19050"/>
                      <wp:wrapNone/>
                      <wp:docPr id="2374" name="Rechteck 2374"/>
                      <wp:cNvGraphicFramePr/>
                      <a:graphic xmlns:a="http://schemas.openxmlformats.org/drawingml/2006/main">
                        <a:graphicData uri="http://schemas.microsoft.com/office/word/2010/wordprocessingShape">
                          <wps:wsp>
                            <wps:cNvSpPr/>
                            <wps:spPr>
                              <a:xfrm>
                                <a:off x="0" y="0"/>
                                <a:ext cx="45720"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0F188" id="Rechteck 2374" o:spid="_x0000_s1026" style="position:absolute;margin-left:122.2pt;margin-top:13.3pt;width:3.6pt;height:6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" fillcolor="white [3212]" strokecolor="white [3212]" strokeweight="1pt"/>
                  </w:pict>
                </mc:Fallback>
              </mc:AlternateContent>
            </w:r>
            <w:r w:rsidR="00471429">
              <w:rPr>
                <w:noProof/>
              </w:rPr>
              <w:drawing>
                <wp:inline distT="0" distB="0" distL="0" distR="0" wp14:anchorId="2B838E57" wp14:editId="30990294">
                  <wp:extent cx="3042678" cy="292141"/>
                  <wp:effectExtent l="0" t="0" r="5715" b="0"/>
                  <wp:docPr id="2299" name="Grafik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237" cy="327432"/>
                          </a:xfrm>
                          <a:prstGeom prst="rect">
                            <a:avLst/>
                          </a:prstGeom>
                        </pic:spPr>
                      </pic:pic>
                    </a:graphicData>
                  </a:graphic>
                </wp:inline>
              </w:drawing>
            </w:r>
          </w:p>
          <w:p w14:paraId="1DD9DB4C" w14:textId="77777777" w:rsidR="009F25AD" w:rsidRDefault="009F25AD" w:rsidP="00783C56">
            <w:pPr>
              <w:rPr>
                <w:lang w:val="en-US"/>
              </w:rPr>
            </w:pPr>
            <w:r>
              <w:rPr>
                <w:lang w:val="en-US"/>
              </w:rPr>
              <w:t xml:space="preserve">Note: due to the same structure, filtering and selecting command could be combined: </w:t>
            </w:r>
          </w:p>
          <w:p w14:paraId="2018C04C" w14:textId="484E7E7F" w:rsidR="009F25AD" w:rsidRPr="00783C56" w:rsidRDefault="00865A2A" w:rsidP="00783C56">
            <w:pPr>
              <w:rPr>
                <w:lang w:val="en-US"/>
              </w:rPr>
            </w:pPr>
            <w:r>
              <w:rPr>
                <w:noProof/>
              </w:rPr>
              <w:drawing>
                <wp:inline distT="0" distB="0" distL="0" distR="0" wp14:anchorId="0657B4A4" wp14:editId="0DCADE36">
                  <wp:extent cx="2941320" cy="275123"/>
                  <wp:effectExtent l="0" t="0" r="0" b="0"/>
                  <wp:docPr id="2375" name="Grafik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3222" cy="297750"/>
                          </a:xfrm>
                          <a:prstGeom prst="rect">
                            <a:avLst/>
                          </a:prstGeom>
                        </pic:spPr>
                      </pic:pic>
                    </a:graphicData>
                  </a:graphic>
                </wp:inline>
              </w:drawing>
            </w:r>
          </w:p>
        </w:tc>
        <w:tc>
          <w:tcPr>
            <w:tcW w:w="6832" w:type="dxa"/>
          </w:tcPr>
          <w:p w14:paraId="1C264A65" w14:textId="7F996B12" w:rsidR="00C87873" w:rsidRDefault="00FD351D" w:rsidP="00FD351D">
            <w:pPr>
              <w:rPr>
                <w:lang w:val="en-US"/>
              </w:rPr>
            </w:pPr>
            <w:r w:rsidRPr="00E52022">
              <w:rPr>
                <w:lang w:val="en-US"/>
              </w:rPr>
              <w:lastRenderedPageBreak/>
              <w:t>Filter (), Select()</w:t>
            </w:r>
          </w:p>
          <w:p w14:paraId="3BAD90D8" w14:textId="60BF3064" w:rsidR="00055234" w:rsidRDefault="00055234" w:rsidP="00FD351D">
            <w:pPr>
              <w:rPr>
                <w:lang w:val="en-US"/>
              </w:rPr>
            </w:pPr>
          </w:p>
          <w:p w14:paraId="21B064D1" w14:textId="07185C67" w:rsidR="00471429" w:rsidRDefault="00471429" w:rsidP="00FD351D">
            <w:pPr>
              <w:rPr>
                <w:lang w:val="en-US"/>
              </w:rPr>
            </w:pPr>
          </w:p>
          <w:p w14:paraId="4C9D90EB" w14:textId="0750FABA" w:rsidR="00471429" w:rsidRDefault="00471429" w:rsidP="00FD351D">
            <w:pPr>
              <w:rPr>
                <w:lang w:val="en-US"/>
              </w:rPr>
            </w:pPr>
          </w:p>
          <w:p w14:paraId="1EE7D653" w14:textId="4F857D04" w:rsidR="00055234" w:rsidRDefault="00471429" w:rsidP="00FD351D">
            <w:pPr>
              <w:rPr>
                <w:lang w:val="en-US"/>
              </w:rPr>
            </w:pPr>
            <w:r>
              <w:rPr>
                <w:lang w:val="en-US"/>
              </w:rPr>
              <w:t>Filtering</w:t>
            </w:r>
          </w:p>
          <w:p w14:paraId="4536B7FB" w14:textId="77777777" w:rsidR="00055234" w:rsidRDefault="00055234" w:rsidP="00FD351D">
            <w:pPr>
              <w:rPr>
                <w:lang w:val="en-US"/>
              </w:rPr>
            </w:pPr>
            <w:r>
              <w:rPr>
                <w:noProof/>
              </w:rPr>
              <w:lastRenderedPageBreak/>
              <w:drawing>
                <wp:inline distT="0" distB="0" distL="0" distR="0" wp14:anchorId="6BBAA5D5" wp14:editId="155D8CAA">
                  <wp:extent cx="3158452" cy="221774"/>
                  <wp:effectExtent l="0" t="0" r="4445" b="6985"/>
                  <wp:docPr id="2296" name="Grafik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609" cy="319666"/>
                          </a:xfrm>
                          <a:prstGeom prst="rect">
                            <a:avLst/>
                          </a:prstGeom>
                        </pic:spPr>
                      </pic:pic>
                    </a:graphicData>
                  </a:graphic>
                </wp:inline>
              </w:drawing>
            </w:r>
          </w:p>
          <w:p w14:paraId="42B883D9" w14:textId="77777777" w:rsidR="00471429" w:rsidRDefault="00471429" w:rsidP="00FD351D">
            <w:pPr>
              <w:rPr>
                <w:lang w:val="en-US"/>
              </w:rPr>
            </w:pPr>
          </w:p>
          <w:p w14:paraId="0F8D54C3" w14:textId="77777777" w:rsidR="00471429" w:rsidRDefault="00471429" w:rsidP="00FD351D">
            <w:pPr>
              <w:rPr>
                <w:lang w:val="en-US"/>
              </w:rPr>
            </w:pPr>
          </w:p>
          <w:p w14:paraId="6D450EDA" w14:textId="77777777" w:rsidR="00471429" w:rsidRDefault="00471429" w:rsidP="00FD351D">
            <w:pPr>
              <w:rPr>
                <w:lang w:val="en-US"/>
              </w:rPr>
            </w:pPr>
          </w:p>
          <w:p w14:paraId="048723DC" w14:textId="77777777" w:rsidR="00471429" w:rsidRDefault="00471429" w:rsidP="00FD351D">
            <w:pPr>
              <w:rPr>
                <w:lang w:val="en-US"/>
              </w:rPr>
            </w:pPr>
            <w:r>
              <w:rPr>
                <w:lang w:val="en-US"/>
              </w:rPr>
              <w:t xml:space="preserve">Selecting: </w:t>
            </w:r>
          </w:p>
          <w:p w14:paraId="795FE86B" w14:textId="7DC7CA95" w:rsidR="00471429" w:rsidRPr="00E52022" w:rsidRDefault="00471429" w:rsidP="00FD351D">
            <w:pPr>
              <w:rPr>
                <w:lang w:val="en-US"/>
              </w:rPr>
            </w:pPr>
            <w:r>
              <w:rPr>
                <w:noProof/>
              </w:rPr>
              <w:drawing>
                <wp:inline distT="0" distB="0" distL="0" distR="0" wp14:anchorId="74B3A77E" wp14:editId="384499B7">
                  <wp:extent cx="2988657" cy="294970"/>
                  <wp:effectExtent l="0" t="0" r="2540" b="0"/>
                  <wp:docPr id="2321" name="Grafik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7616" cy="347176"/>
                          </a:xfrm>
                          <a:prstGeom prst="rect">
                            <a:avLst/>
                          </a:prstGeom>
                        </pic:spPr>
                      </pic:pic>
                    </a:graphicData>
                  </a:graphic>
                </wp:inline>
              </w:drawing>
            </w:r>
          </w:p>
        </w:tc>
      </w:tr>
      <w:tr w:rsidR="00865A2A" w14:paraId="0F450308" w14:textId="77777777" w:rsidTr="009D42B9">
        <w:tc>
          <w:tcPr>
            <w:tcW w:w="1327" w:type="dxa"/>
          </w:tcPr>
          <w:p w14:paraId="776D0D4D" w14:textId="2B4297F6" w:rsidR="00C87873" w:rsidRPr="001977A5" w:rsidRDefault="001977A5" w:rsidP="001977A5">
            <w:pPr>
              <w:rPr>
                <w:b/>
                <w:lang w:val="en-US"/>
              </w:rPr>
            </w:pPr>
            <w:r>
              <w:rPr>
                <w:b/>
                <w:lang w:val="en-US"/>
              </w:rPr>
              <w:lastRenderedPageBreak/>
              <w:t>A</w:t>
            </w:r>
            <w:r w:rsidRPr="001977A5">
              <w:rPr>
                <w:b/>
                <w:lang w:val="en-US"/>
              </w:rPr>
              <w:t>rranging and ordering</w:t>
            </w:r>
          </w:p>
        </w:tc>
        <w:tc>
          <w:tcPr>
            <w:tcW w:w="5244" w:type="dxa"/>
          </w:tcPr>
          <w:p w14:paraId="0AB4AEA7" w14:textId="77777777" w:rsidR="00C87873" w:rsidRDefault="008164AF" w:rsidP="009900F7">
            <w:pPr>
              <w:rPr>
                <w:rFonts w:ascii="Consolas" w:hAnsi="Consolas" w:cs="LMTypewriter10-Regular"/>
                <w:lang w:val="en-US"/>
              </w:rPr>
            </w:pPr>
            <w:r w:rsidRPr="00E32216">
              <w:rPr>
                <w:rFonts w:ascii="Consolas" w:hAnsi="Consolas" w:cs="LMTypewriter10-Regular"/>
                <w:lang w:val="en-US"/>
              </w:rPr>
              <w:t>&gt; &lt;data frame&gt; [order(&lt;data frame&gt;.$</w:t>
            </w:r>
            <w:r>
              <w:rPr>
                <w:rFonts w:ascii="Consolas" w:hAnsi="Consolas" w:cs="LMTypewriter10-Regular"/>
                <w:lang w:val="en-US"/>
              </w:rPr>
              <w:t>&lt;column name&gt;, descending = T /F</w:t>
            </w:r>
            <w:r w:rsidRPr="00E32216">
              <w:rPr>
                <w:rFonts w:ascii="Consolas" w:hAnsi="Consolas" w:cs="LMTypewriter10-Regular"/>
                <w:lang w:val="en-US"/>
              </w:rPr>
              <w:t>)</w:t>
            </w:r>
            <w:r>
              <w:rPr>
                <w:rFonts w:ascii="Consolas" w:hAnsi="Consolas" w:cs="LMTypewriter10-Regular"/>
                <w:lang w:val="en-US"/>
              </w:rPr>
              <w:t>]</w:t>
            </w:r>
          </w:p>
          <w:p w14:paraId="489E86F6" w14:textId="77777777" w:rsidR="008164AF" w:rsidRDefault="008164AF" w:rsidP="009900F7">
            <w:pPr>
              <w:rPr>
                <w:b/>
                <w:lang w:val="en-US"/>
              </w:rPr>
            </w:pPr>
          </w:p>
          <w:p w14:paraId="255A1D68" w14:textId="61662353" w:rsidR="008164AF" w:rsidRDefault="008164AF" w:rsidP="009900F7">
            <w:pPr>
              <w:rPr>
                <w:lang w:val="en-US"/>
              </w:rPr>
            </w:pPr>
            <w:r w:rsidRPr="008164AF">
              <w:rPr>
                <w:b/>
                <w:lang w:val="en-US"/>
              </w:rPr>
              <w:sym w:font="Wingdings" w:char="F0E0"/>
            </w:r>
            <w:r>
              <w:rPr>
                <w:b/>
                <w:lang w:val="en-US"/>
              </w:rPr>
              <w:t xml:space="preserve"> </w:t>
            </w:r>
            <w:r>
              <w:rPr>
                <w:lang w:val="en-US"/>
              </w:rPr>
              <w:t>base R order function returns a vector; thus</w:t>
            </w:r>
            <w:r w:rsidR="00E664F9">
              <w:rPr>
                <w:lang w:val="en-US"/>
              </w:rPr>
              <w:t xml:space="preserve">, </w:t>
            </w:r>
            <w:r>
              <w:rPr>
                <w:lang w:val="en-US"/>
              </w:rPr>
              <w:t>we need subsetting [] to refer to the data frame as a whole again</w:t>
            </w:r>
          </w:p>
          <w:p w14:paraId="28C3F877" w14:textId="77777777" w:rsidR="0097782D" w:rsidRDefault="0097782D" w:rsidP="009900F7">
            <w:pPr>
              <w:rPr>
                <w:lang w:val="en-US"/>
              </w:rPr>
            </w:pPr>
          </w:p>
          <w:p w14:paraId="4157A26C" w14:textId="61CD51B6" w:rsidR="0097782D" w:rsidRPr="008164AF" w:rsidRDefault="0097782D" w:rsidP="009900F7">
            <w:pPr>
              <w:rPr>
                <w:lang w:val="en-US"/>
              </w:rPr>
            </w:pPr>
            <w:r>
              <w:rPr>
                <w:noProof/>
              </w:rPr>
              <w:drawing>
                <wp:inline distT="0" distB="0" distL="0" distR="0" wp14:anchorId="1CC4A84F" wp14:editId="17672421">
                  <wp:extent cx="3158309" cy="388620"/>
                  <wp:effectExtent l="0" t="0" r="4445" b="0"/>
                  <wp:docPr id="2348" name="Grafik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1330" cy="390222"/>
                          </a:xfrm>
                          <a:prstGeom prst="rect">
                            <a:avLst/>
                          </a:prstGeom>
                        </pic:spPr>
                      </pic:pic>
                    </a:graphicData>
                  </a:graphic>
                </wp:inline>
              </w:drawing>
            </w:r>
          </w:p>
        </w:tc>
        <w:tc>
          <w:tcPr>
            <w:tcW w:w="6832" w:type="dxa"/>
          </w:tcPr>
          <w:p w14:paraId="3ED0E656" w14:textId="77777777" w:rsidR="00C87873" w:rsidRDefault="002263C2" w:rsidP="0097782D">
            <w:pPr>
              <w:rPr>
                <w:lang w:val="en-US"/>
              </w:rPr>
            </w:pPr>
            <w:r>
              <w:rPr>
                <w:lang w:val="en-US"/>
              </w:rPr>
              <w:t xml:space="preserve">Arrange() </w:t>
            </w:r>
          </w:p>
          <w:p w14:paraId="3E5A1BEB" w14:textId="77777777" w:rsidR="002263C2" w:rsidRDefault="002263C2" w:rsidP="0097782D">
            <w:pPr>
              <w:rPr>
                <w:lang w:val="en-US"/>
              </w:rPr>
            </w:pPr>
          </w:p>
          <w:p w14:paraId="79D73A3A" w14:textId="77777777" w:rsidR="002263C2" w:rsidRDefault="002263C2" w:rsidP="0097782D">
            <w:pPr>
              <w:rPr>
                <w:lang w:val="en-US"/>
              </w:rPr>
            </w:pPr>
          </w:p>
          <w:p w14:paraId="6FE2B544" w14:textId="77777777" w:rsidR="002263C2" w:rsidRDefault="002263C2" w:rsidP="0097782D">
            <w:pPr>
              <w:rPr>
                <w:lang w:val="en-US"/>
              </w:rPr>
            </w:pPr>
          </w:p>
          <w:p w14:paraId="01D7EF68" w14:textId="77777777" w:rsidR="002263C2" w:rsidRDefault="002263C2" w:rsidP="0097782D">
            <w:pPr>
              <w:rPr>
                <w:lang w:val="en-US"/>
              </w:rPr>
            </w:pPr>
          </w:p>
          <w:p w14:paraId="03567871" w14:textId="77777777" w:rsidR="002263C2" w:rsidRDefault="002263C2" w:rsidP="0097782D">
            <w:pPr>
              <w:rPr>
                <w:lang w:val="en-US"/>
              </w:rPr>
            </w:pPr>
          </w:p>
          <w:p w14:paraId="233410A0" w14:textId="77777777" w:rsidR="002263C2" w:rsidRDefault="002263C2" w:rsidP="0097782D">
            <w:pPr>
              <w:rPr>
                <w:lang w:val="en-US"/>
              </w:rPr>
            </w:pPr>
          </w:p>
          <w:p w14:paraId="2DA432FE" w14:textId="2BE6694A" w:rsidR="002263C2" w:rsidRPr="002263C2" w:rsidRDefault="002263C2" w:rsidP="0097782D">
            <w:pPr>
              <w:rPr>
                <w:lang w:val="en-US"/>
              </w:rPr>
            </w:pPr>
            <w:r>
              <w:rPr>
                <w:noProof/>
              </w:rPr>
              <w:drawing>
                <wp:inline distT="0" distB="0" distL="0" distR="0" wp14:anchorId="4162028A" wp14:editId="0026D680">
                  <wp:extent cx="3068955" cy="330503"/>
                  <wp:effectExtent l="0" t="0" r="0" b="0"/>
                  <wp:docPr id="2353" name="Grafik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421" cy="342507"/>
                          </a:xfrm>
                          <a:prstGeom prst="rect">
                            <a:avLst/>
                          </a:prstGeom>
                        </pic:spPr>
                      </pic:pic>
                    </a:graphicData>
                  </a:graphic>
                </wp:inline>
              </w:drawing>
            </w:r>
          </w:p>
        </w:tc>
      </w:tr>
      <w:tr w:rsidR="00865A2A" w14:paraId="1A2CD9F0" w14:textId="77777777" w:rsidTr="009D42B9">
        <w:tc>
          <w:tcPr>
            <w:tcW w:w="1327" w:type="dxa"/>
          </w:tcPr>
          <w:p w14:paraId="65920BB1" w14:textId="0F39C23E" w:rsidR="00C87873" w:rsidRPr="001977A5" w:rsidRDefault="00F01B5B" w:rsidP="00F01B5B">
            <w:pPr>
              <w:jc w:val="both"/>
              <w:rPr>
                <w:b/>
                <w:lang w:val="en-US"/>
              </w:rPr>
            </w:pPr>
            <w:r>
              <w:rPr>
                <w:b/>
                <w:lang w:val="en-US"/>
              </w:rPr>
              <w:t>Creating new columns</w:t>
            </w:r>
          </w:p>
        </w:tc>
        <w:tc>
          <w:tcPr>
            <w:tcW w:w="5244" w:type="dxa"/>
          </w:tcPr>
          <w:p w14:paraId="4CAAB99F" w14:textId="0D764B1F" w:rsidR="00C87873" w:rsidRDefault="00F01B5B" w:rsidP="00F01B5B">
            <w:pPr>
              <w:rPr>
                <w:b/>
                <w:lang w:val="en-US"/>
              </w:rPr>
            </w:pPr>
            <w:r>
              <w:rPr>
                <w:b/>
                <w:lang w:val="en-US"/>
              </w:rPr>
              <w:t xml:space="preserve">Use $ sign to create a new column with functions: </w:t>
            </w:r>
          </w:p>
          <w:p w14:paraId="1F9141A6" w14:textId="0E2CA71A" w:rsidR="00F01B5B" w:rsidRPr="001977A5" w:rsidRDefault="00E61D5D" w:rsidP="00F01B5B">
            <w:pPr>
              <w:rPr>
                <w:b/>
                <w:lang w:val="en-US"/>
              </w:rPr>
            </w:pPr>
            <w:r>
              <w:rPr>
                <w:rFonts w:ascii="Consolas" w:hAnsi="Consolas" w:cs="LMTypewriter10-Regular"/>
                <w:noProof/>
                <w:lang w:val="en-US"/>
              </w:rPr>
              <mc:AlternateContent>
                <mc:Choice Requires="wps">
                  <w:drawing>
                    <wp:anchor distT="0" distB="0" distL="114300" distR="114300" simplePos="0" relativeHeight="251773952" behindDoc="0" locked="0" layoutInCell="1" allowOverlap="1" wp14:anchorId="2F0C2E6E" wp14:editId="28733168">
                      <wp:simplePos x="0" y="0"/>
                      <wp:positionH relativeFrom="column">
                        <wp:posOffset>598805</wp:posOffset>
                      </wp:positionH>
                      <wp:positionV relativeFrom="paragraph">
                        <wp:posOffset>59690</wp:posOffset>
                      </wp:positionV>
                      <wp:extent cx="182880" cy="205740"/>
                      <wp:effectExtent l="0" t="0" r="26670" b="22860"/>
                      <wp:wrapNone/>
                      <wp:docPr id="2364" name="Rechteck 2364"/>
                      <wp:cNvGraphicFramePr/>
                      <a:graphic xmlns:a="http://schemas.openxmlformats.org/drawingml/2006/main">
                        <a:graphicData uri="http://schemas.microsoft.com/office/word/2010/wordprocessingShape">
                          <wps:wsp>
                            <wps:cNvSpPr/>
                            <wps:spPr>
                              <a:xfrm>
                                <a:off x="0" y="0"/>
                                <a:ext cx="182880" cy="2057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D263" id="Rechteck 2364" o:spid="_x0000_s1026" style="position:absolute;margin-left:47.15pt;margin-top:4.7pt;width:14.4pt;height:16.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" filled="f" strokecolor="red" strokeweight="1.5pt"/>
                  </w:pict>
                </mc:Fallback>
              </mc:AlternateContent>
            </w:r>
            <w:r w:rsidR="00F01B5B">
              <w:rPr>
                <w:noProof/>
              </w:rPr>
              <w:drawing>
                <wp:inline distT="0" distB="0" distL="0" distR="0" wp14:anchorId="7090E024" wp14:editId="6B964F5B">
                  <wp:extent cx="2369820" cy="372120"/>
                  <wp:effectExtent l="0" t="0" r="0" b="8890"/>
                  <wp:docPr id="2363" name="Grafik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100" cy="379858"/>
                          </a:xfrm>
                          <a:prstGeom prst="rect">
                            <a:avLst/>
                          </a:prstGeom>
                        </pic:spPr>
                      </pic:pic>
                    </a:graphicData>
                  </a:graphic>
                </wp:inline>
              </w:drawing>
            </w:r>
          </w:p>
        </w:tc>
        <w:tc>
          <w:tcPr>
            <w:tcW w:w="6832" w:type="dxa"/>
          </w:tcPr>
          <w:p w14:paraId="5A15D0C1" w14:textId="77777777" w:rsidR="00C87873" w:rsidRPr="00F93818" w:rsidRDefault="00E61D5D" w:rsidP="00E61D5D">
            <w:pPr>
              <w:rPr>
                <w:lang w:val="en-US"/>
              </w:rPr>
            </w:pPr>
            <w:r w:rsidRPr="00F93818">
              <w:rPr>
                <w:lang w:val="en-US"/>
              </w:rPr>
              <w:t>Mutate()</w:t>
            </w:r>
          </w:p>
          <w:p w14:paraId="2ED77193" w14:textId="6EABB58A" w:rsidR="00E61D5D" w:rsidRPr="001977A5" w:rsidRDefault="00BF7B29" w:rsidP="00E61D5D">
            <w:pPr>
              <w:rPr>
                <w:b/>
                <w:lang w:val="en-US"/>
              </w:rPr>
            </w:pPr>
            <w:r>
              <w:rPr>
                <w:noProof/>
              </w:rPr>
              <w:drawing>
                <wp:inline distT="0" distB="0" distL="0" distR="0" wp14:anchorId="4C605064" wp14:editId="522714FB">
                  <wp:extent cx="3112770" cy="480943"/>
                  <wp:effectExtent l="0" t="0" r="0" b="0"/>
                  <wp:docPr id="2365" name="Grafik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8807" cy="497326"/>
                          </a:xfrm>
                          <a:prstGeom prst="rect">
                            <a:avLst/>
                          </a:prstGeom>
                        </pic:spPr>
                      </pic:pic>
                    </a:graphicData>
                  </a:graphic>
                </wp:inline>
              </w:drawing>
            </w:r>
          </w:p>
        </w:tc>
      </w:tr>
      <w:tr w:rsidR="00865A2A" w:rsidRPr="00413A48" w14:paraId="3A7F6BDD" w14:textId="77777777" w:rsidTr="009D42B9">
        <w:tc>
          <w:tcPr>
            <w:tcW w:w="1327" w:type="dxa"/>
          </w:tcPr>
          <w:p w14:paraId="45B1953E" w14:textId="440A7E12" w:rsidR="00C87873" w:rsidRPr="001977A5" w:rsidRDefault="00BF7B29" w:rsidP="00BF7B29">
            <w:pPr>
              <w:rPr>
                <w:b/>
                <w:lang w:val="en-US"/>
              </w:rPr>
            </w:pPr>
            <w:r>
              <w:rPr>
                <w:b/>
                <w:lang w:val="en-US"/>
              </w:rPr>
              <w:t>Aggregation</w:t>
            </w:r>
          </w:p>
        </w:tc>
        <w:tc>
          <w:tcPr>
            <w:tcW w:w="5244" w:type="dxa"/>
          </w:tcPr>
          <w:p w14:paraId="0540E575" w14:textId="77777777" w:rsidR="00C87873" w:rsidRPr="000E5F80" w:rsidRDefault="00BF7B29" w:rsidP="00BF7B29">
            <w:pPr>
              <w:rPr>
                <w:lang w:val="en-US"/>
              </w:rPr>
            </w:pPr>
            <w:r w:rsidRPr="000E5F80">
              <w:rPr>
                <w:lang w:val="en-US"/>
              </w:rPr>
              <w:t>This is the arena where dyplr really shines over base R</w:t>
            </w:r>
          </w:p>
          <w:p w14:paraId="65EF73D3" w14:textId="77777777" w:rsidR="00BF7B29" w:rsidRPr="000E5F80" w:rsidRDefault="00BF7B29" w:rsidP="00BF7B29">
            <w:pPr>
              <w:rPr>
                <w:lang w:val="en-US"/>
              </w:rPr>
            </w:pPr>
            <w:r w:rsidRPr="000E5F80">
              <w:rPr>
                <w:lang w:val="en-US"/>
              </w:rPr>
              <w:t>The base R commands look as follows:</w:t>
            </w:r>
          </w:p>
          <w:p w14:paraId="7E12C837" w14:textId="77777777" w:rsidR="00BF7B29" w:rsidRDefault="00BF7B29" w:rsidP="00BF7B29">
            <w:pPr>
              <w:rPr>
                <w:b/>
                <w:lang w:val="en-US"/>
              </w:rPr>
            </w:pPr>
            <w:r>
              <w:rPr>
                <w:noProof/>
              </w:rPr>
              <w:drawing>
                <wp:inline distT="0" distB="0" distL="0" distR="0" wp14:anchorId="2FC84B87" wp14:editId="4C967169">
                  <wp:extent cx="3078480" cy="1114505"/>
                  <wp:effectExtent l="0" t="0" r="7620" b="9525"/>
                  <wp:docPr id="2372" name="Grafik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527" cy="1119952"/>
                          </a:xfrm>
                          <a:prstGeom prst="rect">
                            <a:avLst/>
                          </a:prstGeom>
                        </pic:spPr>
                      </pic:pic>
                    </a:graphicData>
                  </a:graphic>
                </wp:inline>
              </w:drawing>
            </w:r>
          </w:p>
          <w:p w14:paraId="278B5F61" w14:textId="60F49CA4" w:rsidR="000E5F80" w:rsidRPr="0088525D" w:rsidRDefault="000E5F80" w:rsidP="008320D8">
            <w:pPr>
              <w:pStyle w:val="Listenabsatz"/>
              <w:numPr>
                <w:ilvl w:val="0"/>
                <w:numId w:val="39"/>
              </w:numPr>
              <w:rPr>
                <w:b/>
                <w:lang w:val="en-US"/>
              </w:rPr>
            </w:pPr>
            <w:r>
              <w:rPr>
                <w:lang w:val="en-US"/>
              </w:rPr>
              <w:t xml:space="preserve">summary 2 provides </w:t>
            </w:r>
            <w:r w:rsidR="0088525D">
              <w:rPr>
                <w:lang w:val="en-US"/>
              </w:rPr>
              <w:t># of specific crime that fall into one type of crime (there must exist a subcategory in this example)</w:t>
            </w:r>
            <w:r w:rsidR="0088525D">
              <w:rPr>
                <w:lang w:val="en-US"/>
              </w:rPr>
              <w:br/>
            </w:r>
            <w:r w:rsidR="0088525D" w:rsidRPr="0088525D">
              <w:rPr>
                <w:b/>
                <w:lang w:val="en-US"/>
              </w:rPr>
              <w:sym w:font="Wingdings" w:char="F0E0"/>
            </w:r>
            <w:r w:rsidR="0088525D">
              <w:rPr>
                <w:b/>
                <w:lang w:val="en-US"/>
              </w:rPr>
              <w:t xml:space="preserve"> </w:t>
            </w:r>
            <w:r w:rsidR="0088525D">
              <w:rPr>
                <w:lang w:val="en-US"/>
              </w:rPr>
              <w:t>it takes the length of the vectors that combine Count and Type of Crime columns (= number of values)</w:t>
            </w:r>
          </w:p>
          <w:p w14:paraId="54A4B3BA" w14:textId="77777777" w:rsidR="00404413" w:rsidRPr="00A9249D" w:rsidRDefault="0088525D" w:rsidP="008320D8">
            <w:pPr>
              <w:pStyle w:val="Listenabsatz"/>
              <w:numPr>
                <w:ilvl w:val="0"/>
                <w:numId w:val="39"/>
              </w:numPr>
              <w:rPr>
                <w:b/>
                <w:lang w:val="en-US"/>
              </w:rPr>
            </w:pPr>
            <w:r>
              <w:rPr>
                <w:lang w:val="en-US"/>
              </w:rPr>
              <w:t>summary 1 sums values in Count column up and hence provides the number</w:t>
            </w:r>
            <w:r w:rsidR="00404413">
              <w:rPr>
                <w:lang w:val="en-US"/>
              </w:rPr>
              <w:t xml:space="preserve"> of crimes that were committed </w:t>
            </w:r>
            <w:r w:rsidR="000656CC">
              <w:rPr>
                <w:lang w:val="en-US"/>
              </w:rPr>
              <w:t>for one type</w:t>
            </w:r>
          </w:p>
          <w:p w14:paraId="1449D0B0" w14:textId="1BDB6920" w:rsidR="00A9249D" w:rsidRPr="00404413" w:rsidRDefault="00A9249D" w:rsidP="008320D8">
            <w:pPr>
              <w:pStyle w:val="Listenabsatz"/>
              <w:numPr>
                <w:ilvl w:val="0"/>
                <w:numId w:val="39"/>
              </w:numPr>
              <w:rPr>
                <w:b/>
                <w:lang w:val="en-US"/>
              </w:rPr>
            </w:pPr>
            <w:r>
              <w:rPr>
                <w:lang w:val="en-US"/>
              </w:rPr>
              <w:t>the last command merges both datasets together</w:t>
            </w:r>
          </w:p>
        </w:tc>
        <w:tc>
          <w:tcPr>
            <w:tcW w:w="6832" w:type="dxa"/>
          </w:tcPr>
          <w:p w14:paraId="36D18F5B" w14:textId="46071929" w:rsidR="007C698C" w:rsidRDefault="004B647D" w:rsidP="007C698C">
            <w:pPr>
              <w:rPr>
                <w:noProof/>
              </w:rPr>
            </w:pPr>
            <w:r>
              <w:rPr>
                <w:noProof/>
              </w:rPr>
              <w:t>Summarise()</w:t>
            </w:r>
          </w:p>
          <w:p w14:paraId="245742C3" w14:textId="77777777" w:rsidR="00C87873" w:rsidRDefault="007C698C" w:rsidP="007C698C">
            <w:pPr>
              <w:rPr>
                <w:b/>
                <w:lang w:val="en-US"/>
              </w:rPr>
            </w:pPr>
            <w:r>
              <w:rPr>
                <w:noProof/>
              </w:rPr>
              <w:drawing>
                <wp:inline distT="0" distB="0" distL="0" distR="0" wp14:anchorId="1998581D" wp14:editId="4289AAC7">
                  <wp:extent cx="3174912" cy="586740"/>
                  <wp:effectExtent l="0" t="0" r="6985" b="3810"/>
                  <wp:docPr id="2373" name="Grafik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280" cy="603440"/>
                          </a:xfrm>
                          <a:prstGeom prst="rect">
                            <a:avLst/>
                          </a:prstGeom>
                        </pic:spPr>
                      </pic:pic>
                    </a:graphicData>
                  </a:graphic>
                </wp:inline>
              </w:drawing>
            </w:r>
          </w:p>
          <w:p w14:paraId="48B7492F" w14:textId="523DE21F" w:rsidR="004B647D" w:rsidRPr="004B647D" w:rsidRDefault="004B647D" w:rsidP="008320D8">
            <w:pPr>
              <w:pStyle w:val="Listenabsatz"/>
              <w:numPr>
                <w:ilvl w:val="0"/>
                <w:numId w:val="40"/>
              </w:numPr>
              <w:rPr>
                <w:b/>
                <w:lang w:val="en-US"/>
              </w:rPr>
            </w:pPr>
            <w:r>
              <w:rPr>
                <w:lang w:val="en-US"/>
              </w:rPr>
              <w:t>this function could be further shortened with p</w:t>
            </w:r>
            <w:r w:rsidR="00450BB0">
              <w:rPr>
                <w:lang w:val="en-US"/>
              </w:rPr>
              <w:t>ipe</w:t>
            </w:r>
          </w:p>
        </w:tc>
      </w:tr>
    </w:tbl>
    <w:p w14:paraId="264B4C75" w14:textId="3CEBA81A" w:rsidR="008C56C9" w:rsidRDefault="009D42B9" w:rsidP="009D42B9">
      <w:pPr>
        <w:pStyle w:val="Listenabsatz"/>
        <w:ind w:left="0"/>
        <w:rPr>
          <w:b/>
          <w:lang w:val="en-US"/>
        </w:rPr>
      </w:pPr>
      <w:r>
        <w:rPr>
          <w:b/>
          <w:lang w:val="en-US"/>
        </w:rPr>
        <w:br/>
        <w:t>Contrasting above mentioned commands all together:</w:t>
      </w:r>
    </w:p>
    <w:tbl>
      <w:tblPr>
        <w:tblStyle w:val="Tabellenraster"/>
        <w:tblW w:w="11412" w:type="dxa"/>
        <w:tblInd w:w="-1139" w:type="dxa"/>
        <w:tblLook w:val="04A0" w:firstRow="1" w:lastRow="0" w:firstColumn="1" w:lastColumn="0" w:noHBand="0" w:noVBand="1"/>
      </w:tblPr>
      <w:tblGrid>
        <w:gridCol w:w="6036"/>
        <w:gridCol w:w="5376"/>
      </w:tblGrid>
      <w:tr w:rsidR="009D42B9" w14:paraId="1E29E8B6" w14:textId="77777777" w:rsidTr="00620DC2">
        <w:trPr>
          <w:trHeight w:val="4200"/>
        </w:trPr>
        <w:tc>
          <w:tcPr>
            <w:tcW w:w="6036" w:type="dxa"/>
          </w:tcPr>
          <w:p w14:paraId="50854640" w14:textId="132F5082" w:rsidR="00FD37ED" w:rsidRPr="00620DC2" w:rsidRDefault="004A79CA" w:rsidP="00620DC2">
            <w:pPr>
              <w:pStyle w:val="Listenabsatz"/>
              <w:ind w:left="0"/>
              <w:rPr>
                <w:b/>
                <w:lang w:val="en-US"/>
              </w:rPr>
            </w:pPr>
            <w:r>
              <w:rPr>
                <w:noProof/>
              </w:rPr>
              <w:lastRenderedPageBreak/>
              <mc:AlternateContent>
                <mc:Choice Requires="wps">
                  <w:drawing>
                    <wp:anchor distT="0" distB="0" distL="114300" distR="114300" simplePos="0" relativeHeight="251784192" behindDoc="0" locked="0" layoutInCell="1" allowOverlap="1" wp14:anchorId="241D3120" wp14:editId="509339B2">
                      <wp:simplePos x="0" y="0"/>
                      <wp:positionH relativeFrom="column">
                        <wp:posOffset>2372995</wp:posOffset>
                      </wp:positionH>
                      <wp:positionV relativeFrom="paragraph">
                        <wp:posOffset>953770</wp:posOffset>
                      </wp:positionV>
                      <wp:extent cx="175260" cy="822960"/>
                      <wp:effectExtent l="0" t="0" r="34290" b="15240"/>
                      <wp:wrapNone/>
                      <wp:docPr id="2384" name="Geschweifte Klammer rechts 2384"/>
                      <wp:cNvGraphicFramePr/>
                      <a:graphic xmlns:a="http://schemas.openxmlformats.org/drawingml/2006/main">
                        <a:graphicData uri="http://schemas.microsoft.com/office/word/2010/wordprocessingShape">
                          <wps:wsp>
                            <wps:cNvSpPr/>
                            <wps:spPr>
                              <a:xfrm>
                                <a:off x="0" y="0"/>
                                <a:ext cx="175260" cy="8229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80F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2384" o:spid="_x0000_s1026" type="#_x0000_t88" style="position:absolute;margin-left:186.85pt;margin-top:75.1pt;width:13.8pt;height:64.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" adj="383" strokecolor="#4472c4 [3204]" strokeweight=".5pt">
                      <v:stroke joinstyle="miter"/>
                    </v:shape>
                  </w:pict>
                </mc:Fallback>
              </mc:AlternateContent>
            </w:r>
            <w:r>
              <w:rPr>
                <w:noProof/>
              </w:rPr>
              <mc:AlternateContent>
                <mc:Choice Requires="wps">
                  <w:drawing>
                    <wp:anchor distT="0" distB="0" distL="114300" distR="114300" simplePos="0" relativeHeight="251783168" behindDoc="0" locked="0" layoutInCell="1" allowOverlap="1" wp14:anchorId="14D1F1FF" wp14:editId="7BFFC3F3">
                      <wp:simplePos x="0" y="0"/>
                      <wp:positionH relativeFrom="column">
                        <wp:posOffset>2555875</wp:posOffset>
                      </wp:positionH>
                      <wp:positionV relativeFrom="paragraph">
                        <wp:posOffset>915670</wp:posOffset>
                      </wp:positionV>
                      <wp:extent cx="1805940" cy="426720"/>
                      <wp:effectExtent l="0" t="57150" r="3810" b="30480"/>
                      <wp:wrapNone/>
                      <wp:docPr id="2383" name="Gerade Verbindung mit Pfeil 2383"/>
                      <wp:cNvGraphicFramePr/>
                      <a:graphic xmlns:a="http://schemas.openxmlformats.org/drawingml/2006/main">
                        <a:graphicData uri="http://schemas.microsoft.com/office/word/2010/wordprocessingShape">
                          <wps:wsp>
                            <wps:cNvCnPr/>
                            <wps:spPr>
                              <a:xfrm flipV="1">
                                <a:off x="0" y="0"/>
                                <a:ext cx="180594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2F2FD5" id="_x0000_t32" coordsize="21600,21600" o:spt="32" o:oned="t" path="m,l21600,21600e" filled="f">
                      <v:path arrowok="t" fillok="f" o:connecttype="none"/>
                      <o:lock v:ext="edit" shapetype="t"/>
                    </v:shapetype>
                    <v:shape id="Gerade Verbindung mit Pfeil 2383" o:spid="_x0000_s1026" type="#_x0000_t32" style="position:absolute;margin-left:201.25pt;margin-top:72.1pt;width:142.2pt;height:33.6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19CF82C6" wp14:editId="0516AE78">
                      <wp:simplePos x="0" y="0"/>
                      <wp:positionH relativeFrom="column">
                        <wp:posOffset>2822575</wp:posOffset>
                      </wp:positionH>
                      <wp:positionV relativeFrom="paragraph">
                        <wp:posOffset>748030</wp:posOffset>
                      </wp:positionV>
                      <wp:extent cx="1653540" cy="144780"/>
                      <wp:effectExtent l="0" t="57150" r="22860" b="26670"/>
                      <wp:wrapNone/>
                      <wp:docPr id="2382" name="Gerade Verbindung mit Pfeil 2382"/>
                      <wp:cNvGraphicFramePr/>
                      <a:graphic xmlns:a="http://schemas.openxmlformats.org/drawingml/2006/main">
                        <a:graphicData uri="http://schemas.microsoft.com/office/word/2010/wordprocessingShape">
                          <wps:wsp>
                            <wps:cNvCnPr/>
                            <wps:spPr>
                              <a:xfrm flipV="1">
                                <a:off x="0" y="0"/>
                                <a:ext cx="1653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015FA" id="Gerade Verbindung mit Pfeil 2382" o:spid="_x0000_s1026" type="#_x0000_t32" style="position:absolute;margin-left:222.25pt;margin-top:58.9pt;width:130.2pt;height:11.4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22C75454" wp14:editId="4750FB59">
                      <wp:simplePos x="0" y="0"/>
                      <wp:positionH relativeFrom="column">
                        <wp:posOffset>3066415</wp:posOffset>
                      </wp:positionH>
                      <wp:positionV relativeFrom="paragraph">
                        <wp:posOffset>549910</wp:posOffset>
                      </wp:positionV>
                      <wp:extent cx="1432560" cy="137160"/>
                      <wp:effectExtent l="0" t="57150" r="15240" b="34290"/>
                      <wp:wrapNone/>
                      <wp:docPr id="2381" name="Gerade Verbindung mit Pfeil 2381"/>
                      <wp:cNvGraphicFramePr/>
                      <a:graphic xmlns:a="http://schemas.openxmlformats.org/drawingml/2006/main">
                        <a:graphicData uri="http://schemas.microsoft.com/office/word/2010/wordprocessingShape">
                          <wps:wsp>
                            <wps:cNvCnPr/>
                            <wps:spPr>
                              <a:xfrm flipV="1">
                                <a:off x="0" y="0"/>
                                <a:ext cx="143256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B80D6" id="Gerade Verbindung mit Pfeil 2381" o:spid="_x0000_s1026" type="#_x0000_t32" style="position:absolute;margin-left:241.45pt;margin-top:43.3pt;width:112.8pt;height:10.8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6FCC569C" wp14:editId="6606D1AC">
                      <wp:simplePos x="0" y="0"/>
                      <wp:positionH relativeFrom="column">
                        <wp:posOffset>3668395</wp:posOffset>
                      </wp:positionH>
                      <wp:positionV relativeFrom="paragraph">
                        <wp:posOffset>412750</wp:posOffset>
                      </wp:positionV>
                      <wp:extent cx="830580" cy="243840"/>
                      <wp:effectExtent l="0" t="0" r="83820" b="80010"/>
                      <wp:wrapNone/>
                      <wp:docPr id="2380" name="Gerade Verbindung mit Pfeil 2380"/>
                      <wp:cNvGraphicFramePr/>
                      <a:graphic xmlns:a="http://schemas.openxmlformats.org/drawingml/2006/main">
                        <a:graphicData uri="http://schemas.microsoft.com/office/word/2010/wordprocessingShape">
                          <wps:wsp>
                            <wps:cNvCnPr/>
                            <wps:spPr>
                              <a:xfrm>
                                <a:off x="0" y="0"/>
                                <a:ext cx="83058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9BA92" id="Gerade Verbindung mit Pfeil 2380" o:spid="_x0000_s1026" type="#_x0000_t32" style="position:absolute;margin-left:288.85pt;margin-top:32.5pt;width:65.4pt;height:19.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" strokecolor="#4472c4 [3204]" strokeweight=".5pt">
                      <v:stroke endarrow="block" joinstyle="miter"/>
                    </v:shape>
                  </w:pict>
                </mc:Fallback>
              </mc:AlternateContent>
            </w:r>
            <w:r w:rsidR="008F1BA4">
              <w:rPr>
                <w:noProof/>
              </w:rPr>
              <mc:AlternateContent>
                <mc:Choice Requires="wps">
                  <w:drawing>
                    <wp:anchor distT="0" distB="0" distL="114300" distR="114300" simplePos="0" relativeHeight="251776000" behindDoc="0" locked="0" layoutInCell="1" allowOverlap="1" wp14:anchorId="350AC002" wp14:editId="67BA9AD5">
                      <wp:simplePos x="0" y="0"/>
                      <wp:positionH relativeFrom="column">
                        <wp:posOffset>3569335</wp:posOffset>
                      </wp:positionH>
                      <wp:positionV relativeFrom="paragraph">
                        <wp:posOffset>207010</wp:posOffset>
                      </wp:positionV>
                      <wp:extent cx="114300" cy="335280"/>
                      <wp:effectExtent l="0" t="0" r="38100" b="26670"/>
                      <wp:wrapNone/>
                      <wp:docPr id="2378" name="Geschweifte Klammer rechts 2378"/>
                      <wp:cNvGraphicFramePr/>
                      <a:graphic xmlns:a="http://schemas.openxmlformats.org/drawingml/2006/main">
                        <a:graphicData uri="http://schemas.microsoft.com/office/word/2010/wordprocessingShape">
                          <wps:wsp>
                            <wps:cNvSpPr/>
                            <wps:spPr>
                              <a:xfrm>
                                <a:off x="0" y="0"/>
                                <a:ext cx="114300" cy="33528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4516E6" id="Geschweifte Klammer rechts 2378" o:spid="_x0000_s1026" type="#_x0000_t88" style="position:absolute;margin-left:281.05pt;margin-top:16.3pt;width:9pt;height:26.4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" adj="614" strokecolor="black [3213]" strokeweight=".5pt">
                      <v:stroke joinstyle="miter"/>
                    </v:shape>
                  </w:pict>
                </mc:Fallback>
              </mc:AlternateContent>
            </w:r>
            <w:r w:rsidR="009D42B9">
              <w:rPr>
                <w:noProof/>
              </w:rPr>
              <w:drawing>
                <wp:inline distT="0" distB="0" distL="0" distR="0" wp14:anchorId="153831CC" wp14:editId="65895D8C">
                  <wp:extent cx="3695700" cy="1916289"/>
                  <wp:effectExtent l="0" t="0" r="0" b="8255"/>
                  <wp:docPr id="2376" name="Grafik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281" cy="1930072"/>
                          </a:xfrm>
                          <a:prstGeom prst="rect">
                            <a:avLst/>
                          </a:prstGeom>
                        </pic:spPr>
                      </pic:pic>
                    </a:graphicData>
                  </a:graphic>
                </wp:inline>
              </w:drawing>
            </w:r>
          </w:p>
        </w:tc>
        <w:tc>
          <w:tcPr>
            <w:tcW w:w="5376" w:type="dxa"/>
          </w:tcPr>
          <w:p w14:paraId="23E4DE1E" w14:textId="10DF54C8" w:rsidR="009D42B9" w:rsidRDefault="004A79CA" w:rsidP="009D42B9">
            <w:pPr>
              <w:pStyle w:val="Listenabsatz"/>
              <w:ind w:left="0"/>
              <w:rPr>
                <w:b/>
                <w:lang w:val="en-US"/>
              </w:rPr>
            </w:pPr>
            <w:r>
              <w:rPr>
                <w:noProof/>
              </w:rPr>
              <mc:AlternateContent>
                <mc:Choice Requires="wps">
                  <w:drawing>
                    <wp:anchor distT="0" distB="0" distL="114300" distR="114300" simplePos="0" relativeHeight="251785216" behindDoc="0" locked="0" layoutInCell="1" allowOverlap="1" wp14:anchorId="62C43586" wp14:editId="1AE29B4F">
                      <wp:simplePos x="0" y="0"/>
                      <wp:positionH relativeFrom="column">
                        <wp:posOffset>597535</wp:posOffset>
                      </wp:positionH>
                      <wp:positionV relativeFrom="paragraph">
                        <wp:posOffset>816610</wp:posOffset>
                      </wp:positionV>
                      <wp:extent cx="45719" cy="243840"/>
                      <wp:effectExtent l="19050" t="0" r="12065" b="22860"/>
                      <wp:wrapNone/>
                      <wp:docPr id="2385" name="Geschweifte Klammer links 2385"/>
                      <wp:cNvGraphicFramePr/>
                      <a:graphic xmlns:a="http://schemas.openxmlformats.org/drawingml/2006/main">
                        <a:graphicData uri="http://schemas.microsoft.com/office/word/2010/wordprocessingShape">
                          <wps:wsp>
                            <wps:cNvSpPr/>
                            <wps:spPr>
                              <a:xfrm>
                                <a:off x="0" y="0"/>
                                <a:ext cx="45719" cy="243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DA86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2385" o:spid="_x0000_s1026" type="#_x0000_t87" style="position:absolute;margin-left:47.05pt;margin-top:64.3pt;width:3.6pt;height:19.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" adj="337" strokecolor="#4472c4 [3204]" strokeweight=".5pt">
                      <v:stroke joinstyle="miter"/>
                    </v:shape>
                  </w:pict>
                </mc:Fallback>
              </mc:AlternateContent>
            </w:r>
            <w:r w:rsidR="008F1BA4">
              <w:rPr>
                <w:noProof/>
              </w:rPr>
              <mc:AlternateContent>
                <mc:Choice Requires="wps">
                  <w:drawing>
                    <wp:anchor distT="0" distB="0" distL="114300" distR="114300" simplePos="0" relativeHeight="251779072" behindDoc="0" locked="0" layoutInCell="1" allowOverlap="1" wp14:anchorId="6FC2F91F" wp14:editId="3B34041F">
                      <wp:simplePos x="0" y="0"/>
                      <wp:positionH relativeFrom="column">
                        <wp:posOffset>-156845</wp:posOffset>
                      </wp:positionH>
                      <wp:positionV relativeFrom="paragraph">
                        <wp:posOffset>374650</wp:posOffset>
                      </wp:positionV>
                      <wp:extent cx="784860" cy="45720"/>
                      <wp:effectExtent l="0" t="38100" r="34290" b="87630"/>
                      <wp:wrapNone/>
                      <wp:docPr id="2379" name="Gerade Verbindung mit Pfeil 2379"/>
                      <wp:cNvGraphicFramePr/>
                      <a:graphic xmlns:a="http://schemas.openxmlformats.org/drawingml/2006/main">
                        <a:graphicData uri="http://schemas.microsoft.com/office/word/2010/wordprocessingShape">
                          <wps:wsp>
                            <wps:cNvCnPr/>
                            <wps:spPr>
                              <a:xfrm>
                                <a:off x="0" y="0"/>
                                <a:ext cx="78486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6C94E" id="Gerade Verbindung mit Pfeil 2379" o:spid="_x0000_s1026" type="#_x0000_t32" style="position:absolute;margin-left:-12.35pt;margin-top:29.5pt;width:61.8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" strokecolor="#4472c4 [3204]" strokeweight=".5pt">
                      <v:stroke endarrow="block" joinstyle="miter"/>
                    </v:shape>
                  </w:pict>
                </mc:Fallback>
              </mc:AlternateContent>
            </w:r>
            <w:r w:rsidR="009D42B9">
              <w:rPr>
                <w:noProof/>
              </w:rPr>
              <w:drawing>
                <wp:inline distT="0" distB="0" distL="0" distR="0" wp14:anchorId="75D14BF6" wp14:editId="171D9123">
                  <wp:extent cx="3273779" cy="1120140"/>
                  <wp:effectExtent l="0" t="0" r="3175" b="3810"/>
                  <wp:docPr id="2377" name="Grafik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4698" cy="1158091"/>
                          </a:xfrm>
                          <a:prstGeom prst="rect">
                            <a:avLst/>
                          </a:prstGeom>
                        </pic:spPr>
                      </pic:pic>
                    </a:graphicData>
                  </a:graphic>
                </wp:inline>
              </w:drawing>
            </w:r>
          </w:p>
        </w:tc>
      </w:tr>
    </w:tbl>
    <w:p w14:paraId="51D455D6" w14:textId="77777777" w:rsidR="00620DC2" w:rsidRDefault="00620DC2" w:rsidP="008320D8">
      <w:pPr>
        <w:pStyle w:val="Listenabsatz"/>
        <w:numPr>
          <w:ilvl w:val="0"/>
          <w:numId w:val="40"/>
        </w:numPr>
        <w:rPr>
          <w:b/>
          <w:lang w:val="en-US"/>
        </w:rPr>
      </w:pPr>
      <w:r>
        <w:rPr>
          <w:b/>
          <w:lang w:val="en-US"/>
        </w:rPr>
        <w:t>Many things become obvious:</w:t>
      </w:r>
    </w:p>
    <w:p w14:paraId="7652F48D" w14:textId="6100E7EE" w:rsidR="009D42B9" w:rsidRPr="00F93818" w:rsidRDefault="00620DC2" w:rsidP="008320D8">
      <w:pPr>
        <w:pStyle w:val="Listenabsatz"/>
        <w:numPr>
          <w:ilvl w:val="0"/>
          <w:numId w:val="40"/>
        </w:numPr>
        <w:rPr>
          <w:b/>
          <w:lang w:val="en-US"/>
        </w:rPr>
      </w:pPr>
      <w:r w:rsidRPr="00620DC2">
        <w:rPr>
          <w:lang w:val="en-US"/>
        </w:rPr>
        <w:t>in base R one always has to restate the data frame in every new command, whether it is the reference to values of a column with $ or function like sum</w:t>
      </w:r>
    </w:p>
    <w:p w14:paraId="7ACE6D93" w14:textId="578EDA2A" w:rsidR="00F93818" w:rsidRPr="000C20BF" w:rsidRDefault="00F93818" w:rsidP="008320D8">
      <w:pPr>
        <w:pStyle w:val="Listenabsatz"/>
        <w:numPr>
          <w:ilvl w:val="0"/>
          <w:numId w:val="40"/>
        </w:numPr>
        <w:rPr>
          <w:b/>
          <w:lang w:val="en-US"/>
        </w:rPr>
      </w:pPr>
      <w:r>
        <w:rPr>
          <w:lang w:val="en-US"/>
        </w:rPr>
        <w:t>the different dplyr functions have this feature partially integrated (hence it is enough to state it in the beginning of the function) and it can be completely avoided trough piping, by mentioning the data</w:t>
      </w:r>
      <w:r w:rsidR="00B75B6C">
        <w:rPr>
          <w:lang w:val="en-US"/>
        </w:rPr>
        <w:t xml:space="preserve"> </w:t>
      </w:r>
      <w:r>
        <w:rPr>
          <w:lang w:val="en-US"/>
        </w:rPr>
        <w:t>frame on</w:t>
      </w:r>
      <w:r w:rsidR="00B75B6C">
        <w:rPr>
          <w:lang w:val="en-US"/>
        </w:rPr>
        <w:t>c</w:t>
      </w:r>
      <w:r>
        <w:rPr>
          <w:lang w:val="en-US"/>
        </w:rPr>
        <w:t>e in the beginni</w:t>
      </w:r>
      <w:r w:rsidR="000C20BF">
        <w:rPr>
          <w:lang w:val="en-US"/>
        </w:rPr>
        <w:t>ng</w:t>
      </w:r>
    </w:p>
    <w:p w14:paraId="2389B91A" w14:textId="20365707" w:rsidR="009D42B9" w:rsidRPr="00A817CC" w:rsidRDefault="000C20BF" w:rsidP="007F5867">
      <w:pPr>
        <w:pStyle w:val="Listenabsatz"/>
        <w:numPr>
          <w:ilvl w:val="0"/>
          <w:numId w:val="40"/>
        </w:numPr>
        <w:rPr>
          <w:b/>
          <w:lang w:val="en-US"/>
        </w:rPr>
      </w:pPr>
      <w:r>
        <w:rPr>
          <w:lang w:val="en-US"/>
        </w:rPr>
        <w:t>furthermore, especially aggregating in base R is a lot more work than with summarise function in dplyr</w:t>
      </w:r>
      <w:r w:rsidR="00A817CC">
        <w:rPr>
          <w:lang w:val="en-US"/>
        </w:rPr>
        <w:br/>
      </w:r>
    </w:p>
    <w:p w14:paraId="06083334" w14:textId="0E6143E9" w:rsidR="006270EC" w:rsidRPr="00441AB7" w:rsidRDefault="006270EC" w:rsidP="00A817CC">
      <w:pPr>
        <w:pStyle w:val="Listenabsatz"/>
        <w:numPr>
          <w:ilvl w:val="0"/>
          <w:numId w:val="40"/>
        </w:numPr>
        <w:rPr>
          <w:lang w:val="en-US"/>
        </w:rPr>
      </w:pPr>
      <w:r w:rsidRPr="00441AB7">
        <w:rPr>
          <w:lang w:val="en-US"/>
        </w:rPr>
        <w:t>data frame that will be mainly used for the examples in</w:t>
      </w:r>
      <w:r w:rsidR="007F5867">
        <w:rPr>
          <w:lang w:val="en-US"/>
        </w:rPr>
        <w:t xml:space="preserve"> the</w:t>
      </w:r>
      <w:r w:rsidRPr="00441AB7">
        <w:rPr>
          <w:lang w:val="en-US"/>
        </w:rPr>
        <w:t xml:space="preserve"> chapter</w:t>
      </w:r>
      <w:r w:rsidR="00E70CF4">
        <w:rPr>
          <w:lang w:val="en-US"/>
        </w:rPr>
        <w:t xml:space="preserve"> 5 of Book</w:t>
      </w:r>
      <w:r w:rsidRPr="00441AB7">
        <w:rPr>
          <w:lang w:val="en-US"/>
        </w:rPr>
        <w:t xml:space="preserve"> is flights </w:t>
      </w:r>
    </w:p>
    <w:p w14:paraId="03A106B8" w14:textId="7398C1EE" w:rsidR="006270EC" w:rsidRPr="00441AB7" w:rsidRDefault="006270EC" w:rsidP="00E461DE">
      <w:pPr>
        <w:pStyle w:val="Listenabsatz"/>
        <w:numPr>
          <w:ilvl w:val="0"/>
          <w:numId w:val="3"/>
        </w:numPr>
        <w:rPr>
          <w:lang w:val="en-US"/>
        </w:rPr>
      </w:pPr>
      <w:r w:rsidRPr="00441AB7">
        <w:rPr>
          <w:lang w:val="en-US"/>
        </w:rPr>
        <w:t>contains 336,776 flights</w:t>
      </w:r>
      <w:r w:rsidR="000F7CC9">
        <w:rPr>
          <w:lang w:val="en-US"/>
        </w:rPr>
        <w:t>,</w:t>
      </w:r>
      <w:r w:rsidRPr="00441AB7">
        <w:rPr>
          <w:lang w:val="en-US"/>
        </w:rPr>
        <w:t xml:space="preserve"> departured from NYC in 2013</w:t>
      </w:r>
    </w:p>
    <w:p w14:paraId="538B767E" w14:textId="77777777" w:rsidR="006270EC" w:rsidRPr="00441AB7" w:rsidRDefault="006270EC" w:rsidP="00E461DE">
      <w:pPr>
        <w:pStyle w:val="Listenabsatz"/>
        <w:numPr>
          <w:ilvl w:val="0"/>
          <w:numId w:val="3"/>
        </w:numPr>
        <w:rPr>
          <w:lang w:val="en-US"/>
        </w:rPr>
      </w:pPr>
      <w:r w:rsidRPr="00441AB7">
        <w:rPr>
          <w:lang w:val="en-US"/>
        </w:rPr>
        <w:t xml:space="preserve">the data comes from Bureau of </w:t>
      </w:r>
      <w:r w:rsidR="00A05293" w:rsidRPr="00441AB7">
        <w:rPr>
          <w:lang w:val="en-US"/>
        </w:rPr>
        <w:t>T</w:t>
      </w:r>
      <w:r w:rsidRPr="00441AB7">
        <w:rPr>
          <w:lang w:val="en-US"/>
        </w:rPr>
        <w:t>ransportation statistics</w:t>
      </w:r>
    </w:p>
    <w:p w14:paraId="284D9BB6" w14:textId="77777777" w:rsidR="00BD7A92" w:rsidRPr="00441AB7" w:rsidRDefault="00A05293" w:rsidP="00E461DE">
      <w:pPr>
        <w:pStyle w:val="Listenabsatz"/>
        <w:numPr>
          <w:ilvl w:val="0"/>
          <w:numId w:val="3"/>
        </w:numPr>
        <w:rPr>
          <w:lang w:val="en-US"/>
        </w:rPr>
      </w:pPr>
      <w:r w:rsidRPr="00441AB7">
        <w:rPr>
          <w:lang w:val="en-US"/>
        </w:rPr>
        <w:t xml:space="preserve">See: </w:t>
      </w:r>
      <w:hyperlink r:id="rId20" w:history="1">
        <w:r w:rsidR="006270EC" w:rsidRPr="00441AB7">
          <w:rPr>
            <w:rStyle w:val="Hyperlink"/>
            <w:lang w:val="en-US"/>
          </w:rPr>
          <w:t>https://www.transtats.bts.gov/DL_SelectFields.asp?Table_ID=236</w:t>
        </w:r>
      </w:hyperlink>
      <w:r w:rsidR="006270EC" w:rsidRPr="00441AB7">
        <w:rPr>
          <w:lang w:val="en-US"/>
        </w:rPr>
        <w:t xml:space="preserve"> </w:t>
      </w:r>
    </w:p>
    <w:p w14:paraId="445B6A16" w14:textId="77777777" w:rsidR="00935BA0" w:rsidRPr="00441AB7" w:rsidRDefault="00935BA0" w:rsidP="00E461DE">
      <w:pPr>
        <w:pStyle w:val="Listenabsatz"/>
        <w:numPr>
          <w:ilvl w:val="1"/>
          <w:numId w:val="3"/>
        </w:numPr>
        <w:rPr>
          <w:lang w:val="en-US"/>
        </w:rPr>
      </w:pPr>
      <w:r w:rsidRPr="00441AB7">
        <w:rPr>
          <w:lang w:val="en-US"/>
        </w:rPr>
        <w:t xml:space="preserve">I have downloaded a few tables from this webpage, that provide a description to a few of the abbreviations </w:t>
      </w:r>
    </w:p>
    <w:p w14:paraId="0201A716" w14:textId="77777777" w:rsidR="008D5FE9" w:rsidRPr="00441AB7" w:rsidRDefault="008D5FE9" w:rsidP="00E461DE">
      <w:pPr>
        <w:pStyle w:val="Listenabsatz"/>
        <w:numPr>
          <w:ilvl w:val="0"/>
          <w:numId w:val="3"/>
        </w:numPr>
        <w:rPr>
          <w:lang w:val="en-US"/>
        </w:rPr>
      </w:pPr>
      <w:r w:rsidRPr="00441AB7">
        <w:rPr>
          <w:lang w:val="en-US"/>
        </w:rPr>
        <w:t xml:space="preserve">see </w:t>
      </w:r>
      <w:r w:rsidR="00441AB7" w:rsidRPr="0036091D">
        <w:rPr>
          <w:b/>
          <w:lang w:val="en-US"/>
        </w:rPr>
        <w:t>PDF “nycflights 13 package”</w:t>
      </w:r>
      <w:r w:rsidR="00441AB7" w:rsidRPr="00441AB7">
        <w:rPr>
          <w:lang w:val="en-US"/>
        </w:rPr>
        <w:t xml:space="preserve"> for details on</w:t>
      </w:r>
      <w:r w:rsidR="00095F61">
        <w:rPr>
          <w:lang w:val="en-US"/>
        </w:rPr>
        <w:t xml:space="preserve"> the package and the datasets it contains</w:t>
      </w:r>
    </w:p>
    <w:p w14:paraId="1473A959" w14:textId="77777777" w:rsidR="00DA1D49" w:rsidRPr="008B3D2A" w:rsidRDefault="00DA1D49" w:rsidP="00494F2F">
      <w:pPr>
        <w:pStyle w:val="berschrift1"/>
        <w:rPr>
          <w:u w:val="none"/>
        </w:rPr>
      </w:pPr>
      <w:r w:rsidRPr="008B3D2A">
        <w:rPr>
          <w:u w:val="none"/>
        </w:rPr>
        <w:t>Single table „verbs“/functions</w:t>
      </w:r>
      <w:r w:rsidRPr="008B3D2A">
        <w:rPr>
          <w:u w:val="none"/>
        </w:rPr>
        <w:fldChar w:fldCharType="begin"/>
      </w:r>
      <w:r w:rsidRPr="008B3D2A">
        <w:rPr>
          <w:u w:val="none"/>
        </w:rPr>
        <w:instrText xml:space="preserve"> XE "Single table functions" \b \i </w:instrText>
      </w:r>
      <w:r w:rsidRPr="008B3D2A">
        <w:rPr>
          <w:u w:val="none"/>
        </w:rPr>
        <w:fldChar w:fldCharType="end"/>
      </w:r>
    </w:p>
    <w:p w14:paraId="34347135" w14:textId="77777777" w:rsidR="00DA1D49" w:rsidRPr="001410C9" w:rsidRDefault="00DA1D49" w:rsidP="00DA1D49">
      <w:pPr>
        <w:pStyle w:val="KeinLeerraum"/>
        <w:numPr>
          <w:ilvl w:val="0"/>
          <w:numId w:val="4"/>
        </w:numPr>
        <w:rPr>
          <w:lang w:val="en-US"/>
        </w:rPr>
      </w:pPr>
      <w:r w:rsidRPr="001410C9">
        <w:rPr>
          <w:rFonts w:ascii="Consolas" w:hAnsi="Consolas"/>
          <w:lang w:val="en-US"/>
        </w:rPr>
        <w:t>&gt; filter()</w:t>
      </w:r>
      <w:r w:rsidR="00F27A53">
        <w:rPr>
          <w:rFonts w:ascii="Consolas" w:hAnsi="Consolas"/>
          <w:lang w:val="en-US"/>
        </w:rPr>
        <w:t xml:space="preserve">: </w:t>
      </w:r>
      <w:r w:rsidRPr="00F0150B">
        <w:rPr>
          <w:rFonts w:cstheme="minorHAnsi"/>
          <w:lang w:val="en-US"/>
        </w:rPr>
        <w:t>pick observations based on their values</w:t>
      </w:r>
      <w:r>
        <w:rPr>
          <w:rFonts w:cstheme="minorHAnsi"/>
          <w:lang w:val="en-US"/>
        </w:rPr>
        <w:fldChar w:fldCharType="begin"/>
      </w:r>
      <w:r w:rsidRPr="00D06D08">
        <w:rPr>
          <w:lang w:val="en-US"/>
        </w:rPr>
        <w:instrText xml:space="preserve"> XE "Single table functions:filter() function" \b \i </w:instrText>
      </w:r>
      <w:r>
        <w:rPr>
          <w:rFonts w:cstheme="minorHAnsi"/>
          <w:lang w:val="en-US"/>
        </w:rPr>
        <w:fldChar w:fldCharType="end"/>
      </w:r>
    </w:p>
    <w:p w14:paraId="5AE7DFBC" w14:textId="77777777" w:rsidR="00DA1D49" w:rsidRPr="001410C9" w:rsidRDefault="00DA1D49" w:rsidP="00DA1D49">
      <w:pPr>
        <w:pStyle w:val="KeinLeerraum"/>
        <w:numPr>
          <w:ilvl w:val="0"/>
          <w:numId w:val="4"/>
        </w:numPr>
        <w:rPr>
          <w:lang w:val="en-US"/>
        </w:rPr>
      </w:pPr>
      <w:r w:rsidRPr="001410C9">
        <w:rPr>
          <w:rFonts w:ascii="Consolas" w:hAnsi="Consolas"/>
          <w:lang w:val="en-US"/>
        </w:rPr>
        <w:t>&gt; select()</w:t>
      </w:r>
      <w:r w:rsidR="00F27A53" w:rsidRPr="008D1061">
        <w:rPr>
          <w:rFonts w:ascii="Consolas" w:hAnsi="Consolas"/>
          <w:lang w:val="en-US"/>
        </w:rPr>
        <w:t>:</w:t>
      </w:r>
      <w:r w:rsidR="00F27A53">
        <w:rPr>
          <w:lang w:val="en-US"/>
        </w:rPr>
        <w:t xml:space="preserve"> </w:t>
      </w:r>
      <w:r w:rsidRPr="00F0150B">
        <w:rPr>
          <w:rFonts w:cstheme="minorHAnsi"/>
          <w:lang w:val="en-US"/>
        </w:rPr>
        <w:t>pick variables based on their names</w:t>
      </w:r>
      <w:r>
        <w:rPr>
          <w:lang w:val="en-US"/>
        </w:rPr>
        <w:t xml:space="preserve"> </w:t>
      </w:r>
      <w:r>
        <w:rPr>
          <w:lang w:val="en-US"/>
        </w:rPr>
        <w:fldChar w:fldCharType="begin"/>
      </w:r>
      <w:r w:rsidRPr="00D06D08">
        <w:rPr>
          <w:lang w:val="en-US"/>
        </w:rPr>
        <w:instrText xml:space="preserve"> XE "Single table functions:select() function" \b \i </w:instrText>
      </w:r>
      <w:r>
        <w:rPr>
          <w:lang w:val="en-US"/>
        </w:rPr>
        <w:fldChar w:fldCharType="end"/>
      </w:r>
    </w:p>
    <w:p w14:paraId="0C7F1534" w14:textId="77777777" w:rsidR="00DA1D49" w:rsidRPr="00594553" w:rsidRDefault="00DA1D49" w:rsidP="00DA1D49">
      <w:pPr>
        <w:pStyle w:val="KeinLeerraum"/>
        <w:numPr>
          <w:ilvl w:val="0"/>
          <w:numId w:val="4"/>
        </w:numPr>
      </w:pPr>
      <w:r>
        <w:rPr>
          <w:rFonts w:ascii="Consolas" w:hAnsi="Consolas"/>
        </w:rPr>
        <w:t xml:space="preserve">&gt; arrange(): </w:t>
      </w:r>
      <w:r w:rsidRPr="00F0150B">
        <w:rPr>
          <w:rFonts w:cstheme="minorHAnsi"/>
        </w:rPr>
        <w:t>reorder the rows</w:t>
      </w:r>
      <w:r>
        <w:rPr>
          <w:rFonts w:cstheme="minorHAnsi"/>
        </w:rPr>
        <w:fldChar w:fldCharType="begin"/>
      </w:r>
      <w:r>
        <w:instrText xml:space="preserve"> XE "</w:instrText>
      </w:r>
      <w:r w:rsidRPr="00975CBF">
        <w:instrText>Single table functions:arrange() function</w:instrText>
      </w:r>
      <w:r>
        <w:instrText xml:space="preserve">" \b \i </w:instrText>
      </w:r>
      <w:r>
        <w:rPr>
          <w:rFonts w:cstheme="minorHAnsi"/>
        </w:rPr>
        <w:fldChar w:fldCharType="end"/>
      </w:r>
    </w:p>
    <w:p w14:paraId="025D2092" w14:textId="77777777" w:rsidR="00DA1D49" w:rsidRPr="00533ABB" w:rsidRDefault="00DA1D49" w:rsidP="00DA1D49">
      <w:pPr>
        <w:pStyle w:val="KeinLeerraum"/>
        <w:numPr>
          <w:ilvl w:val="0"/>
          <w:numId w:val="4"/>
        </w:numPr>
        <w:rPr>
          <w:lang w:val="en-US"/>
        </w:rPr>
      </w:pPr>
      <w:r w:rsidRPr="00185FE1">
        <w:rPr>
          <w:rFonts w:ascii="Consolas" w:hAnsi="Consolas"/>
          <w:lang w:val="en-US"/>
        </w:rPr>
        <w:t>&gt; mutate</w:t>
      </w:r>
      <w:r w:rsidRPr="00533ABB">
        <w:rPr>
          <w:rFonts w:ascii="Consolas" w:hAnsi="Consolas"/>
          <w:lang w:val="en-US"/>
        </w:rPr>
        <w:t xml:space="preserve">(): </w:t>
      </w:r>
      <w:r w:rsidRPr="00533ABB">
        <w:rPr>
          <w:rFonts w:cstheme="minorHAnsi"/>
          <w:lang w:val="en-US"/>
        </w:rPr>
        <w:t>create new variables w/ functions of existing variables</w:t>
      </w:r>
      <w:r w:rsidRPr="00533ABB">
        <w:rPr>
          <w:rFonts w:cstheme="minorHAnsi"/>
          <w:lang w:val="en-US"/>
        </w:rPr>
        <w:fldChar w:fldCharType="begin"/>
      </w:r>
      <w:r w:rsidRPr="00533ABB">
        <w:rPr>
          <w:lang w:val="en-US"/>
        </w:rPr>
        <w:instrText xml:space="preserve"> XE "Single table functions:mutate() function" \b \i </w:instrText>
      </w:r>
      <w:r w:rsidRPr="00533ABB">
        <w:rPr>
          <w:rFonts w:cstheme="minorHAnsi"/>
          <w:lang w:val="en-US"/>
        </w:rPr>
        <w:fldChar w:fldCharType="end"/>
      </w:r>
      <w:r w:rsidRPr="00533ABB">
        <w:rPr>
          <w:rFonts w:ascii="Consolas" w:hAnsi="Consolas"/>
          <w:lang w:val="en-US"/>
        </w:rPr>
        <w:t xml:space="preserve"> </w:t>
      </w:r>
    </w:p>
    <w:p w14:paraId="49B728C0" w14:textId="77777777" w:rsidR="00077B7B" w:rsidRDefault="00DA1D49" w:rsidP="00077B7B">
      <w:pPr>
        <w:pStyle w:val="KeinLeerraum"/>
        <w:numPr>
          <w:ilvl w:val="0"/>
          <w:numId w:val="4"/>
        </w:numPr>
        <w:rPr>
          <w:rFonts w:cstheme="minorHAnsi"/>
          <w:lang w:val="en-US"/>
        </w:rPr>
      </w:pPr>
      <w:r w:rsidRPr="00096A0F">
        <w:rPr>
          <w:rFonts w:ascii="Consolas" w:hAnsi="Consolas"/>
          <w:lang w:val="en-US"/>
        </w:rPr>
        <w:t xml:space="preserve">&gt; summarise(): </w:t>
      </w:r>
      <w:r w:rsidRPr="00F0150B">
        <w:rPr>
          <w:rFonts w:cstheme="minorHAnsi"/>
          <w:lang w:val="en-US"/>
        </w:rPr>
        <w:t xml:space="preserve">condense [verdichten] many values down </w:t>
      </w:r>
      <w:r w:rsidR="00AB39C7">
        <w:rPr>
          <w:rFonts w:cstheme="minorHAnsi"/>
          <w:lang w:val="en-US"/>
        </w:rPr>
        <w:t xml:space="preserve">to </w:t>
      </w:r>
      <w:r>
        <w:rPr>
          <w:rFonts w:cstheme="minorHAnsi"/>
          <w:lang w:val="en-US"/>
        </w:rPr>
        <w:t xml:space="preserve">single </w:t>
      </w:r>
      <w:r w:rsidR="00AB39C7">
        <w:rPr>
          <w:rFonts w:cstheme="minorHAnsi"/>
          <w:lang w:val="en-US"/>
        </w:rPr>
        <w:t>summary</w:t>
      </w:r>
    </w:p>
    <w:p w14:paraId="12A331EF" w14:textId="77777777" w:rsidR="00077B7B" w:rsidRDefault="00077B7B" w:rsidP="00077B7B">
      <w:pPr>
        <w:pStyle w:val="KeinLeerraum"/>
        <w:rPr>
          <w:rFonts w:cstheme="minorHAnsi"/>
          <w:lang w:val="en-US"/>
        </w:rPr>
      </w:pPr>
    </w:p>
    <w:p w14:paraId="19BF62B0" w14:textId="77777777" w:rsidR="00E824D1" w:rsidRDefault="00E824D1" w:rsidP="00077B7B">
      <w:pPr>
        <w:pStyle w:val="KeinLeerraum"/>
        <w:numPr>
          <w:ilvl w:val="0"/>
          <w:numId w:val="5"/>
        </w:numPr>
        <w:rPr>
          <w:rFonts w:cstheme="minorHAnsi"/>
          <w:lang w:val="en-US"/>
        </w:rPr>
      </w:pPr>
      <w:r>
        <w:rPr>
          <w:rFonts w:cstheme="minorHAnsi"/>
          <w:lang w:val="en-US"/>
        </w:rPr>
        <w:t xml:space="preserve">result of single table functions: </w:t>
      </w:r>
    </w:p>
    <w:p w14:paraId="5E39AAA4" w14:textId="77777777" w:rsidR="00077B7B" w:rsidRDefault="00077B7B" w:rsidP="00E824D1">
      <w:pPr>
        <w:pStyle w:val="KeinLeerraum"/>
        <w:numPr>
          <w:ilvl w:val="1"/>
          <w:numId w:val="5"/>
        </w:numPr>
        <w:rPr>
          <w:rFonts w:cstheme="minorHAnsi"/>
          <w:lang w:val="en-US"/>
        </w:rPr>
      </w:pPr>
      <w:r>
        <w:rPr>
          <w:rFonts w:cstheme="minorHAnsi"/>
          <w:lang w:val="en-US"/>
        </w:rPr>
        <w:t xml:space="preserve">the result of a single table function is of course </w:t>
      </w:r>
      <w:r w:rsidRPr="00AB685C">
        <w:rPr>
          <w:rFonts w:cstheme="minorHAnsi"/>
          <w:b/>
          <w:lang w:val="en-US"/>
        </w:rPr>
        <w:t>a new data frame</w:t>
      </w:r>
    </w:p>
    <w:p w14:paraId="655431F6" w14:textId="77777777" w:rsidR="00077B7B" w:rsidRDefault="00077B7B" w:rsidP="00E824D1">
      <w:pPr>
        <w:pStyle w:val="KeinLeerraum"/>
        <w:numPr>
          <w:ilvl w:val="1"/>
          <w:numId w:val="5"/>
        </w:numPr>
        <w:rPr>
          <w:rFonts w:cstheme="minorHAnsi"/>
          <w:b/>
          <w:lang w:val="en-US"/>
        </w:rPr>
      </w:pPr>
      <w:r w:rsidRPr="007C3469">
        <w:rPr>
          <w:rFonts w:cstheme="minorHAnsi"/>
          <w:b/>
          <w:lang w:val="en-US"/>
        </w:rPr>
        <w:t>note:</w:t>
      </w:r>
      <w:r>
        <w:rPr>
          <w:rFonts w:cstheme="minorHAnsi"/>
          <w:b/>
          <w:lang w:val="en-US"/>
        </w:rPr>
        <w:t xml:space="preserve"> dplyr functions </w:t>
      </w:r>
      <w:r w:rsidRPr="00967568">
        <w:rPr>
          <w:rFonts w:cstheme="minorHAnsi"/>
          <w:b/>
          <w:u w:val="single"/>
          <w:lang w:val="en-US"/>
        </w:rPr>
        <w:t>never modify the input data frame</w:t>
      </w:r>
      <w:r>
        <w:rPr>
          <w:rFonts w:cstheme="minorHAnsi"/>
          <w:b/>
          <w:lang w:val="en-US"/>
        </w:rPr>
        <w:t xml:space="preserve"> </w:t>
      </w:r>
    </w:p>
    <w:p w14:paraId="6A0DA925" w14:textId="77777777" w:rsidR="00077B7B" w:rsidRPr="009719E7" w:rsidRDefault="00077B7B" w:rsidP="00E824D1">
      <w:pPr>
        <w:pStyle w:val="KeinLeerraum"/>
        <w:numPr>
          <w:ilvl w:val="1"/>
          <w:numId w:val="5"/>
        </w:numPr>
        <w:ind w:left="1776"/>
        <w:rPr>
          <w:rFonts w:cstheme="minorHAnsi"/>
          <w:b/>
          <w:lang w:val="en-US"/>
        </w:rPr>
      </w:pPr>
      <w:r>
        <w:rPr>
          <w:rFonts w:cstheme="minorHAnsi"/>
          <w:lang w:val="en-US"/>
        </w:rPr>
        <w:t>R either prints the results out (happens when use execute command)</w:t>
      </w:r>
    </w:p>
    <w:p w14:paraId="291ED72B" w14:textId="77777777" w:rsidR="00077B7B" w:rsidRDefault="00077B7B" w:rsidP="00E824D1">
      <w:pPr>
        <w:pStyle w:val="KeinLeerraum"/>
        <w:numPr>
          <w:ilvl w:val="1"/>
          <w:numId w:val="5"/>
        </w:numPr>
        <w:ind w:left="1776"/>
        <w:rPr>
          <w:rFonts w:cstheme="minorHAnsi"/>
          <w:b/>
          <w:lang w:val="en-US"/>
        </w:rPr>
      </w:pPr>
      <w:r>
        <w:rPr>
          <w:rFonts w:cstheme="minorHAnsi"/>
          <w:lang w:val="en-US"/>
        </w:rPr>
        <w:t>if one wants to save the result</w:t>
      </w:r>
      <w:r w:rsidR="00186486">
        <w:rPr>
          <w:rFonts w:cstheme="minorHAnsi"/>
          <w:lang w:val="en-US"/>
        </w:rPr>
        <w:t xml:space="preserve"> to a variable</w:t>
      </w:r>
      <w:r>
        <w:rPr>
          <w:rFonts w:cstheme="minorHAnsi"/>
          <w:lang w:val="en-US"/>
        </w:rPr>
        <w:t xml:space="preserve">, </w:t>
      </w:r>
      <w:r w:rsidRPr="000B553B">
        <w:rPr>
          <w:rFonts w:cstheme="minorHAnsi"/>
          <w:b/>
          <w:lang w:val="en-US"/>
        </w:rPr>
        <w:t xml:space="preserve">it has to be saved </w:t>
      </w:r>
      <w:r w:rsidR="0064439B">
        <w:rPr>
          <w:rFonts w:cstheme="minorHAnsi"/>
          <w:b/>
          <w:lang w:val="en-US"/>
        </w:rPr>
        <w:t xml:space="preserve">as a new data frame </w:t>
      </w:r>
      <w:r w:rsidR="00E24B22">
        <w:rPr>
          <w:rFonts w:cstheme="minorHAnsi"/>
          <w:b/>
          <w:lang w:val="en-US"/>
        </w:rPr>
        <w:t>via</w:t>
      </w:r>
      <w:r w:rsidRPr="000B553B">
        <w:rPr>
          <w:rFonts w:cstheme="minorHAnsi"/>
          <w:b/>
          <w:lang w:val="en-US"/>
        </w:rPr>
        <w:t xml:space="preserve"> &lt;-</w:t>
      </w:r>
      <w:r>
        <w:rPr>
          <w:rFonts w:cstheme="minorHAnsi"/>
          <w:lang w:val="en-US"/>
        </w:rPr>
        <w:t xml:space="preserve"> </w:t>
      </w:r>
    </w:p>
    <w:p w14:paraId="455FAC99" w14:textId="6CEC090F" w:rsidR="00DA1D49" w:rsidRPr="00172668" w:rsidRDefault="00077B7B" w:rsidP="00172668">
      <w:pPr>
        <w:pStyle w:val="KeinLeerraum"/>
        <w:numPr>
          <w:ilvl w:val="1"/>
          <w:numId w:val="5"/>
        </w:numPr>
        <w:ind w:left="1776"/>
        <w:rPr>
          <w:rFonts w:cstheme="minorHAnsi"/>
          <w:b/>
          <w:lang w:val="en-US"/>
        </w:rPr>
      </w:pPr>
      <w:r>
        <w:rPr>
          <w:rFonts w:cstheme="minorHAnsi"/>
          <w:lang w:val="en-US"/>
        </w:rPr>
        <w:t>as usual</w:t>
      </w:r>
      <w:r w:rsidR="00BB759C">
        <w:rPr>
          <w:rFonts w:cstheme="minorHAnsi"/>
          <w:lang w:val="en-US"/>
        </w:rPr>
        <w:t>,</w:t>
      </w:r>
      <w:r>
        <w:rPr>
          <w:rFonts w:cstheme="minorHAnsi"/>
          <w:lang w:val="en-US"/>
        </w:rPr>
        <w:t xml:space="preserve"> one</w:t>
      </w:r>
      <w:r w:rsidR="00FC6CCE">
        <w:rPr>
          <w:rFonts w:cstheme="minorHAnsi"/>
          <w:lang w:val="en-US"/>
        </w:rPr>
        <w:t xml:space="preserve"> can </w:t>
      </w:r>
      <w:r w:rsidR="00494F2F">
        <w:rPr>
          <w:rFonts w:cstheme="minorHAnsi"/>
          <w:lang w:val="en-US"/>
        </w:rPr>
        <w:t>use parenthesis around the code</w:t>
      </w:r>
      <w:r w:rsidR="00FC6CCE">
        <w:rPr>
          <w:rFonts w:cstheme="minorHAnsi"/>
          <w:lang w:val="en-US"/>
        </w:rPr>
        <w:t xml:space="preserve"> t</w:t>
      </w:r>
      <w:r>
        <w:rPr>
          <w:rFonts w:cstheme="minorHAnsi"/>
          <w:lang w:val="en-US"/>
        </w:rPr>
        <w:t>o do both</w:t>
      </w:r>
      <w:r w:rsidR="00DA1D49" w:rsidRPr="00172668">
        <w:rPr>
          <w:rFonts w:cstheme="minorHAnsi"/>
          <w:lang w:val="en-US"/>
        </w:rPr>
        <w:fldChar w:fldCharType="begin"/>
      </w:r>
      <w:r w:rsidR="00DA1D49" w:rsidRPr="00172668">
        <w:rPr>
          <w:lang w:val="en-US"/>
        </w:rPr>
        <w:instrText xml:space="preserve"> XE "Single table functions:summarise() function" \b \i </w:instrText>
      </w:r>
      <w:r w:rsidR="00DA1D49" w:rsidRPr="00172668">
        <w:rPr>
          <w:rFonts w:cstheme="minorHAnsi"/>
          <w:lang w:val="en-US"/>
        </w:rPr>
        <w:fldChar w:fldCharType="end"/>
      </w:r>
    </w:p>
    <w:p w14:paraId="026D51E3" w14:textId="206F4C65" w:rsidR="00494F2F" w:rsidRPr="000D0DAC" w:rsidRDefault="00245E9C" w:rsidP="00DA2D06">
      <w:pPr>
        <w:pStyle w:val="berschrift2"/>
        <w:numPr>
          <w:ilvl w:val="0"/>
          <w:numId w:val="0"/>
        </w:numPr>
        <w:rPr>
          <w:lang w:val="en-US"/>
        </w:rPr>
      </w:pPr>
      <w:r>
        <w:rPr>
          <w:lang w:val="en-US"/>
        </w:rPr>
        <w:t>3</w:t>
      </w:r>
      <w:r w:rsidR="00494F2F" w:rsidRPr="000D0DAC">
        <w:rPr>
          <w:lang w:val="en-US"/>
        </w:rPr>
        <w:t xml:space="preserve">.1 </w:t>
      </w:r>
      <w:r w:rsidR="006662CA">
        <w:rPr>
          <w:lang w:val="en-US"/>
        </w:rPr>
        <w:t>General t</w:t>
      </w:r>
      <w:r w:rsidR="00494F2F" w:rsidRPr="000D0DAC">
        <w:rPr>
          <w:lang w:val="en-US"/>
        </w:rPr>
        <w:t xml:space="preserve">emplate for single table functions: </w:t>
      </w:r>
    </w:p>
    <w:p w14:paraId="36EB1EF2" w14:textId="77777777" w:rsidR="00DA2D06" w:rsidRPr="001650A2" w:rsidRDefault="00721191" w:rsidP="00494F2F">
      <w:pPr>
        <w:pStyle w:val="KeinLeerraum"/>
        <w:numPr>
          <w:ilvl w:val="0"/>
          <w:numId w:val="4"/>
        </w:numPr>
        <w:rPr>
          <w:rFonts w:ascii="Consolas" w:hAnsi="Consolas" w:cstheme="minorHAnsi"/>
          <w:color w:val="333333"/>
          <w:lang w:val="en-US"/>
        </w:rPr>
      </w:pPr>
      <w:r>
        <w:rPr>
          <w:rFonts w:cstheme="minorHAnsi"/>
          <w:noProof/>
          <w:color w:val="333333"/>
          <w:lang w:val="en-US"/>
        </w:rPr>
        <mc:AlternateContent>
          <mc:Choice Requires="wps">
            <w:drawing>
              <wp:anchor distT="0" distB="0" distL="114300" distR="114300" simplePos="0" relativeHeight="251659264" behindDoc="0" locked="0" layoutInCell="1" allowOverlap="1" wp14:anchorId="3CFF3C53" wp14:editId="26BA0D60">
                <wp:simplePos x="0" y="0"/>
                <wp:positionH relativeFrom="column">
                  <wp:posOffset>128905</wp:posOffset>
                </wp:positionH>
                <wp:positionV relativeFrom="paragraph">
                  <wp:posOffset>16510</wp:posOffset>
                </wp:positionV>
                <wp:extent cx="5745480" cy="563880"/>
                <wp:effectExtent l="0" t="0" r="26670" b="26670"/>
                <wp:wrapNone/>
                <wp:docPr id="1" name="Rechteck 1"/>
                <wp:cNvGraphicFramePr/>
                <a:graphic xmlns:a="http://schemas.openxmlformats.org/drawingml/2006/main">
                  <a:graphicData uri="http://schemas.microsoft.com/office/word/2010/wordprocessingShape">
                    <wps:wsp>
                      <wps:cNvSpPr/>
                      <wps:spPr>
                        <a:xfrm>
                          <a:off x="0" y="0"/>
                          <a:ext cx="574548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C19E8" id="Rechteck 1" o:spid="_x0000_s1026" style="position:absolute;margin-left:10.15pt;margin-top:1.3pt;width:452.4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" filled="f" strokecolor="black [3213]" strokeweight="1pt"/>
            </w:pict>
          </mc:Fallback>
        </mc:AlternateContent>
      </w:r>
      <w:r w:rsidR="00DA2D06" w:rsidRPr="001650A2">
        <w:rPr>
          <w:rFonts w:cstheme="minorHAnsi"/>
          <w:color w:val="333333"/>
          <w:lang w:val="en-US"/>
        </w:rPr>
        <w:t xml:space="preserve">all verbs work similarly: </w:t>
      </w:r>
    </w:p>
    <w:p w14:paraId="058B69DB" w14:textId="78F1C709" w:rsidR="006662CA" w:rsidRPr="00F806DD" w:rsidRDefault="00494F2F" w:rsidP="00F806DD">
      <w:pPr>
        <w:pStyle w:val="KeinLeerraum"/>
        <w:ind w:left="773"/>
        <w:rPr>
          <w:rFonts w:ascii="Consolas" w:hAnsi="Consolas" w:cstheme="minorHAnsi"/>
          <w:color w:val="333333"/>
          <w:lang w:val="en-US"/>
        </w:rPr>
      </w:pPr>
      <w:r w:rsidRPr="00AC2AE1">
        <w:rPr>
          <w:rFonts w:ascii="Consolas" w:hAnsi="Consolas"/>
          <w:lang w:val="en-US"/>
        </w:rPr>
        <w:t>&lt;</w:t>
      </w:r>
      <w:r w:rsidRPr="00AC2AE1">
        <w:rPr>
          <w:rFonts w:ascii="Consolas" w:hAnsi="Consolas"/>
          <w:caps/>
          <w:lang w:val="en-US"/>
        </w:rPr>
        <w:t>function</w:t>
      </w:r>
      <w:r w:rsidRPr="00AC2AE1">
        <w:rPr>
          <w:rFonts w:ascii="Consolas" w:hAnsi="Consolas"/>
          <w:lang w:val="en-US"/>
        </w:rPr>
        <w:t xml:space="preserve">&gt;(&lt;DATAFRAME&gt;, </w:t>
      </w:r>
      <w:r w:rsidRPr="00750FE4">
        <w:rPr>
          <w:rFonts w:ascii="Consolas" w:hAnsi="Consolas"/>
          <w:lang w:val="en-US"/>
        </w:rPr>
        <w:t xml:space="preserve">&lt; </w:t>
      </w:r>
      <w:r w:rsidRPr="00750FE4">
        <w:rPr>
          <w:rFonts w:ascii="Consolas" w:hAnsi="Consolas" w:cstheme="minorHAnsi"/>
          <w:color w:val="333333"/>
          <w:lang w:val="en-US"/>
        </w:rPr>
        <w:t xml:space="preserve">subsequent arguments </w:t>
      </w:r>
      <w:r w:rsidR="0068734D">
        <w:rPr>
          <w:rFonts w:ascii="Consolas" w:hAnsi="Consolas" w:cstheme="minorHAnsi"/>
          <w:color w:val="333333"/>
          <w:lang w:val="en-US"/>
        </w:rPr>
        <w:t xml:space="preserve">that </w:t>
      </w:r>
      <w:r w:rsidRPr="00750FE4">
        <w:rPr>
          <w:rFonts w:ascii="Consolas" w:hAnsi="Consolas" w:cstheme="minorHAnsi"/>
          <w:color w:val="333333"/>
          <w:lang w:val="en-US"/>
        </w:rPr>
        <w:t>describe what to do with the data frame, using the variable names (without quotes)&gt;)</w:t>
      </w:r>
      <w:r w:rsidR="007A6837" w:rsidRPr="00750FE4">
        <w:rPr>
          <w:rFonts w:ascii="Consolas" w:hAnsi="Consolas" w:cstheme="minorHAnsi"/>
          <w:color w:val="333333"/>
          <w:lang w:val="en-US"/>
        </w:rPr>
        <w:fldChar w:fldCharType="begin"/>
      </w:r>
      <w:r w:rsidR="007A6837" w:rsidRPr="00750FE4">
        <w:rPr>
          <w:rFonts w:ascii="Consolas" w:hAnsi="Consolas"/>
          <w:lang w:val="en-US"/>
        </w:rPr>
        <w:instrText xml:space="preserve"> XE "Single table functions: TEMPLATE" \b \i </w:instrText>
      </w:r>
      <w:r w:rsidR="007A6837" w:rsidRPr="00750FE4">
        <w:rPr>
          <w:rFonts w:ascii="Consolas" w:hAnsi="Consolas" w:cstheme="minorHAnsi"/>
          <w:color w:val="333333"/>
          <w:lang w:val="en-US"/>
        </w:rPr>
        <w:fldChar w:fldCharType="end"/>
      </w:r>
      <w:r w:rsidRPr="00750FE4">
        <w:rPr>
          <w:rFonts w:ascii="Consolas" w:hAnsi="Consolas" w:cstheme="minorHAnsi"/>
          <w:color w:val="333333"/>
          <w:lang w:val="en-US"/>
        </w:rPr>
        <w:fldChar w:fldCharType="begin"/>
      </w:r>
      <w:r w:rsidRPr="00750FE4">
        <w:rPr>
          <w:rFonts w:ascii="Consolas" w:hAnsi="Consolas"/>
          <w:lang w:val="en-US"/>
        </w:rPr>
        <w:instrText xml:space="preserve"> XE "Template for single table functions" \b \i </w:instrText>
      </w:r>
      <w:r w:rsidRPr="00750FE4">
        <w:rPr>
          <w:rFonts w:ascii="Consolas" w:hAnsi="Consolas" w:cstheme="minorHAnsi"/>
          <w:color w:val="333333"/>
          <w:lang w:val="en-US"/>
        </w:rPr>
        <w:fldChar w:fldCharType="end"/>
      </w:r>
    </w:p>
    <w:p w14:paraId="5068ADC8" w14:textId="7FA3A1D7" w:rsidR="006662CA" w:rsidRDefault="00A62398" w:rsidP="00591A1C">
      <w:pPr>
        <w:pStyle w:val="berschrift2"/>
        <w:numPr>
          <w:ilvl w:val="0"/>
          <w:numId w:val="0"/>
        </w:numPr>
        <w:rPr>
          <w:lang w:val="en-US"/>
        </w:rPr>
      </w:pPr>
      <w:r>
        <w:rPr>
          <w:lang w:val="en-US"/>
        </w:rPr>
        <w:lastRenderedPageBreak/>
        <w:t>3</w:t>
      </w:r>
      <w:r w:rsidR="006662CA">
        <w:rPr>
          <w:lang w:val="en-US"/>
        </w:rPr>
        <w:t>.2. Filter () Function</w:t>
      </w:r>
    </w:p>
    <w:p w14:paraId="51026179" w14:textId="2DC8A498" w:rsidR="00C807B6" w:rsidRPr="0067120A" w:rsidRDefault="00F675FE" w:rsidP="00C807B6">
      <w:pPr>
        <w:pStyle w:val="Listenabsatz"/>
        <w:numPr>
          <w:ilvl w:val="0"/>
          <w:numId w:val="6"/>
        </w:numPr>
        <w:rPr>
          <w:lang w:val="en-US"/>
        </w:rPr>
      </w:pPr>
      <w:r w:rsidRPr="00F0150B">
        <w:rPr>
          <w:rFonts w:cstheme="minorHAnsi"/>
          <w:lang w:val="en-US"/>
        </w:rPr>
        <w:t>pick observations based on their values</w:t>
      </w:r>
      <w:r>
        <w:rPr>
          <w:rFonts w:cstheme="minorHAnsi"/>
          <w:lang w:val="en-US"/>
        </w:rPr>
        <w:t xml:space="preserve"> to create a new subset of the data frame </w:t>
      </w:r>
    </w:p>
    <w:p w14:paraId="63623FEA" w14:textId="7C95266C" w:rsidR="00C807B6" w:rsidRPr="00C807B6" w:rsidRDefault="00A62398" w:rsidP="00C807B6">
      <w:pPr>
        <w:pStyle w:val="berschrift3"/>
        <w:rPr>
          <w:b/>
          <w:lang w:val="en-US"/>
        </w:rPr>
      </w:pPr>
      <w:r>
        <w:rPr>
          <w:b/>
          <w:lang w:val="en-US"/>
        </w:rPr>
        <w:t>3</w:t>
      </w:r>
      <w:r w:rsidR="00C807B6" w:rsidRPr="00C807B6">
        <w:rPr>
          <w:b/>
          <w:lang w:val="en-US"/>
        </w:rPr>
        <w:t>.2.1</w:t>
      </w:r>
      <w:r w:rsidR="00222DA3">
        <w:rPr>
          <w:b/>
          <w:lang w:val="en-US"/>
        </w:rPr>
        <w:t xml:space="preserve"> Overview:</w:t>
      </w:r>
      <w:r w:rsidR="00C807B6" w:rsidRPr="00C807B6">
        <w:rPr>
          <w:b/>
          <w:lang w:val="en-US"/>
        </w:rPr>
        <w:t xml:space="preserve"> Operators</w:t>
      </w:r>
      <w:r w:rsidR="00005B46">
        <w:rPr>
          <w:b/>
          <w:lang w:val="en-US"/>
        </w:rPr>
        <w:t xml:space="preserve"> &amp; dyplr helper functions</w:t>
      </w:r>
      <w:r w:rsidR="00C807B6" w:rsidRPr="00C807B6">
        <w:rPr>
          <w:b/>
          <w:lang w:val="en-US"/>
        </w:rPr>
        <w:t xml:space="preserve"> for filter() Function</w:t>
      </w:r>
      <w:r w:rsidR="00C807B6" w:rsidRPr="00C807B6">
        <w:rPr>
          <w:b/>
          <w:lang w:val="en-US"/>
        </w:rPr>
        <w:br/>
      </w:r>
    </w:p>
    <w:tbl>
      <w:tblPr>
        <w:tblStyle w:val="Tabellenraster"/>
        <w:tblW w:w="10348" w:type="dxa"/>
        <w:tblInd w:w="-714" w:type="dxa"/>
        <w:tblLook w:val="04A0" w:firstRow="1" w:lastRow="0" w:firstColumn="1" w:lastColumn="0" w:noHBand="0" w:noVBand="1"/>
      </w:tblPr>
      <w:tblGrid>
        <w:gridCol w:w="1177"/>
        <w:gridCol w:w="9648"/>
      </w:tblGrid>
      <w:tr w:rsidR="00C807B6" w14:paraId="1CED7ADA" w14:textId="77777777" w:rsidTr="00695970">
        <w:tc>
          <w:tcPr>
            <w:tcW w:w="3261" w:type="dxa"/>
          </w:tcPr>
          <w:p w14:paraId="4B3ACF7F" w14:textId="77777777" w:rsidR="00C807B6" w:rsidRPr="00F351C8" w:rsidRDefault="00C807B6" w:rsidP="002506B6">
            <w:pPr>
              <w:rPr>
                <w:b/>
                <w:lang w:val="en-US"/>
              </w:rPr>
            </w:pPr>
            <w:r w:rsidRPr="00F351C8">
              <w:rPr>
                <w:b/>
                <w:lang w:val="en-US"/>
              </w:rPr>
              <w:t>Operator</w:t>
            </w:r>
            <w:r w:rsidR="00E1084A">
              <w:rPr>
                <w:b/>
                <w:lang w:val="en-US"/>
              </w:rPr>
              <w:t>s &amp; dyplr helpers</w:t>
            </w:r>
          </w:p>
        </w:tc>
        <w:tc>
          <w:tcPr>
            <w:tcW w:w="7087" w:type="dxa"/>
          </w:tcPr>
          <w:p w14:paraId="2A370CA9" w14:textId="77777777" w:rsidR="00C807B6" w:rsidRPr="00F351C8" w:rsidRDefault="00C807B6" w:rsidP="002506B6">
            <w:pPr>
              <w:rPr>
                <w:b/>
                <w:lang w:val="en-US"/>
              </w:rPr>
            </w:pPr>
            <w:r w:rsidRPr="00F351C8">
              <w:rPr>
                <w:b/>
                <w:lang w:val="en-US"/>
              </w:rPr>
              <w:t>Command</w:t>
            </w:r>
          </w:p>
        </w:tc>
      </w:tr>
      <w:tr w:rsidR="00C807B6" w:rsidRPr="00423509" w14:paraId="4B24F152" w14:textId="77777777" w:rsidTr="00695970">
        <w:tc>
          <w:tcPr>
            <w:tcW w:w="3261" w:type="dxa"/>
          </w:tcPr>
          <w:p w14:paraId="5D8EAD4C" w14:textId="77777777" w:rsidR="00C807B6" w:rsidRPr="000B355C" w:rsidRDefault="00C807B6" w:rsidP="002506B6">
            <w:pPr>
              <w:spacing w:line="276" w:lineRule="auto"/>
              <w:rPr>
                <w:lang w:val="en-US"/>
              </w:rPr>
            </w:pPr>
            <w:r>
              <w:rPr>
                <w:lang w:val="en-US"/>
              </w:rPr>
              <w:t>Relational operators</w:t>
            </w:r>
          </w:p>
        </w:tc>
        <w:tc>
          <w:tcPr>
            <w:tcW w:w="7087" w:type="dxa"/>
          </w:tcPr>
          <w:p w14:paraId="7D67D6B2" w14:textId="43E2A1AA" w:rsidR="00423509" w:rsidRPr="001B7D91" w:rsidRDefault="001B7D91" w:rsidP="008320D8">
            <w:pPr>
              <w:pStyle w:val="Listenabsatz"/>
              <w:numPr>
                <w:ilvl w:val="0"/>
                <w:numId w:val="11"/>
              </w:numPr>
              <w:spacing w:line="276" w:lineRule="auto"/>
              <w:rPr>
                <w:rFonts w:cstheme="minorHAnsi"/>
                <w:i/>
                <w:lang w:val="en-US"/>
              </w:rPr>
            </w:pPr>
            <w:r>
              <w:rPr>
                <w:rFonts w:cstheme="minorHAnsi"/>
                <w:lang w:val="en-US"/>
              </w:rPr>
              <w:t xml:space="preserve">also </w:t>
            </w:r>
            <w:r w:rsidR="00423509" w:rsidRPr="00423509">
              <w:rPr>
                <w:rFonts w:cstheme="minorHAnsi"/>
                <w:lang w:val="en-US"/>
              </w:rPr>
              <w:t xml:space="preserve">see p. </w:t>
            </w:r>
            <w:r w:rsidR="00423509">
              <w:rPr>
                <w:rFonts w:cstheme="minorHAnsi"/>
                <w:lang w:val="en-US"/>
              </w:rPr>
              <w:t xml:space="preserve">9 </w:t>
            </w:r>
            <w:r w:rsidR="00423509" w:rsidRPr="001B7D91">
              <w:rPr>
                <w:rFonts w:cstheme="minorHAnsi"/>
                <w:i/>
                <w:lang w:val="en-US"/>
              </w:rPr>
              <w:t xml:space="preserve">R Konventionen </w:t>
            </w:r>
          </w:p>
          <w:p w14:paraId="459B2DFA" w14:textId="64DFEBD9" w:rsidR="00C807B6" w:rsidRPr="00423509" w:rsidRDefault="00C807B6" w:rsidP="008320D8">
            <w:pPr>
              <w:pStyle w:val="Listenabsatz"/>
              <w:numPr>
                <w:ilvl w:val="0"/>
                <w:numId w:val="11"/>
              </w:numPr>
              <w:spacing w:line="276" w:lineRule="auto"/>
              <w:rPr>
                <w:rFonts w:cstheme="minorHAnsi"/>
                <w:lang w:val="en-US"/>
              </w:rPr>
            </w:pPr>
            <w:r w:rsidRPr="00D61253">
              <w:rPr>
                <w:rFonts w:cstheme="minorHAnsi"/>
                <w:lang w:val="en-US"/>
              </w:rPr>
              <w:t>&lt;, &gt;, &lt;=, &gt;=</w:t>
            </w:r>
          </w:p>
          <w:p w14:paraId="6D3FA2D7" w14:textId="77777777" w:rsidR="00C807B6" w:rsidRPr="00D61253" w:rsidRDefault="00C807B6" w:rsidP="008320D8">
            <w:pPr>
              <w:pStyle w:val="Listenabsatz"/>
              <w:numPr>
                <w:ilvl w:val="0"/>
                <w:numId w:val="11"/>
              </w:numPr>
              <w:spacing w:line="276" w:lineRule="auto"/>
              <w:rPr>
                <w:rFonts w:cstheme="minorHAnsi"/>
                <w:lang w:val="en-US"/>
              </w:rPr>
            </w:pPr>
            <w:r w:rsidRPr="00D61253">
              <w:rPr>
                <w:rFonts w:cstheme="minorHAnsi"/>
                <w:lang w:val="en-US"/>
              </w:rPr>
              <w:t xml:space="preserve">==: </w:t>
            </w:r>
            <w:r>
              <w:rPr>
                <w:rFonts w:cstheme="minorHAnsi"/>
                <w:lang w:val="en-US"/>
              </w:rPr>
              <w:t>(</w:t>
            </w:r>
            <w:r w:rsidRPr="00D61253">
              <w:rPr>
                <w:rFonts w:cstheme="minorHAnsi"/>
                <w:lang w:val="en-US"/>
              </w:rPr>
              <w:t>exactly</w:t>
            </w:r>
            <w:r>
              <w:rPr>
                <w:rFonts w:cstheme="minorHAnsi"/>
                <w:lang w:val="en-US"/>
              </w:rPr>
              <w:t>) equal to</w:t>
            </w:r>
          </w:p>
          <w:p w14:paraId="4C21E397" w14:textId="625973DD" w:rsidR="00C807B6" w:rsidRPr="00D1534A" w:rsidRDefault="00C807B6" w:rsidP="008320D8">
            <w:pPr>
              <w:pStyle w:val="Listenabsatz"/>
              <w:numPr>
                <w:ilvl w:val="0"/>
                <w:numId w:val="11"/>
              </w:numPr>
              <w:spacing w:line="276" w:lineRule="auto"/>
              <w:rPr>
                <w:rFonts w:ascii="Consolas" w:hAnsi="Consolas" w:cstheme="minorHAnsi"/>
                <w:lang w:val="en-US"/>
              </w:rPr>
            </w:pPr>
            <w:r w:rsidRPr="00D61253">
              <w:rPr>
                <w:rFonts w:cstheme="minorHAnsi"/>
                <w:lang w:val="en-US"/>
              </w:rPr>
              <w:t>!=: not</w:t>
            </w:r>
            <w:r>
              <w:rPr>
                <w:rFonts w:cstheme="minorHAnsi"/>
                <w:lang w:val="en-US"/>
              </w:rPr>
              <w:t xml:space="preserve"> equal to</w:t>
            </w:r>
          </w:p>
        </w:tc>
      </w:tr>
      <w:tr w:rsidR="00C807B6" w:rsidRPr="00DF0B4C" w14:paraId="68D15A6A" w14:textId="77777777" w:rsidTr="00695970">
        <w:tc>
          <w:tcPr>
            <w:tcW w:w="3261" w:type="dxa"/>
          </w:tcPr>
          <w:p w14:paraId="634AABFB" w14:textId="77777777" w:rsidR="00C807B6" w:rsidRDefault="00C807B6" w:rsidP="002506B6">
            <w:pPr>
              <w:rPr>
                <w:lang w:val="en-US"/>
              </w:rPr>
            </w:pPr>
            <w:r>
              <w:rPr>
                <w:lang w:val="en-US"/>
              </w:rPr>
              <w:t>Logical operators/</w:t>
            </w:r>
          </w:p>
          <w:p w14:paraId="42B4AA2E" w14:textId="77777777" w:rsidR="00C807B6" w:rsidRDefault="00C807B6" w:rsidP="002506B6">
            <w:pPr>
              <w:rPr>
                <w:lang w:val="en-US"/>
              </w:rPr>
            </w:pPr>
            <w:r>
              <w:rPr>
                <w:lang w:val="en-US"/>
              </w:rPr>
              <w:t xml:space="preserve">Boolean operators </w:t>
            </w:r>
          </w:p>
        </w:tc>
        <w:tc>
          <w:tcPr>
            <w:tcW w:w="7087" w:type="dxa"/>
          </w:tcPr>
          <w:p w14:paraId="145F1C5B" w14:textId="58B01785" w:rsidR="001B7D91" w:rsidRPr="001B7D91" w:rsidRDefault="001B7D91" w:rsidP="008320D8">
            <w:pPr>
              <w:pStyle w:val="Listenabsatz"/>
              <w:numPr>
                <w:ilvl w:val="0"/>
                <w:numId w:val="11"/>
              </w:numPr>
              <w:spacing w:line="276" w:lineRule="auto"/>
              <w:rPr>
                <w:rFonts w:cstheme="minorHAnsi"/>
              </w:rPr>
            </w:pPr>
            <w:r>
              <w:rPr>
                <w:rFonts w:cstheme="minorHAnsi"/>
              </w:rPr>
              <w:t xml:space="preserve">also see p. 9 </w:t>
            </w:r>
            <w:r w:rsidRPr="001B7D91">
              <w:rPr>
                <w:rFonts w:cstheme="minorHAnsi"/>
                <w:i/>
              </w:rPr>
              <w:t>R Konventionen</w:t>
            </w:r>
          </w:p>
          <w:p w14:paraId="27F17311" w14:textId="41C29F38" w:rsidR="00C807B6" w:rsidRPr="00C61F14" w:rsidRDefault="00C807B6" w:rsidP="008320D8">
            <w:pPr>
              <w:pStyle w:val="Listenabsatz"/>
              <w:numPr>
                <w:ilvl w:val="0"/>
                <w:numId w:val="11"/>
              </w:numPr>
              <w:spacing w:line="276" w:lineRule="auto"/>
              <w:rPr>
                <w:rFonts w:cstheme="minorHAnsi"/>
              </w:rPr>
            </w:pPr>
            <w:r w:rsidRPr="00423509">
              <w:rPr>
                <w:rFonts w:cstheme="minorHAnsi"/>
                <w:lang w:val="en-US"/>
              </w:rPr>
              <w:t>|: OR</w:t>
            </w:r>
          </w:p>
          <w:p w14:paraId="6262F32B" w14:textId="271138CC" w:rsidR="00C61F14" w:rsidRDefault="00C61F14" w:rsidP="00C61F14">
            <w:pPr>
              <w:pStyle w:val="Listenabsatz"/>
              <w:numPr>
                <w:ilvl w:val="1"/>
                <w:numId w:val="11"/>
              </w:numPr>
              <w:spacing w:line="276" w:lineRule="auto"/>
              <w:rPr>
                <w:rFonts w:cstheme="minorHAnsi"/>
              </w:rPr>
            </w:pPr>
            <w:r>
              <w:rPr>
                <w:rFonts w:cstheme="minorHAnsi"/>
              </w:rPr>
              <w:t>alternativ: %in% with c()</w:t>
            </w:r>
          </w:p>
          <w:p w14:paraId="5ABCA647" w14:textId="1DECEB55" w:rsidR="00A37823" w:rsidRDefault="00A37823" w:rsidP="00C61F14">
            <w:pPr>
              <w:pStyle w:val="Listenabsatz"/>
              <w:numPr>
                <w:ilvl w:val="1"/>
                <w:numId w:val="11"/>
              </w:numPr>
              <w:spacing w:line="276" w:lineRule="auto"/>
              <w:rPr>
                <w:rFonts w:cstheme="minorHAnsi"/>
              </w:rPr>
            </w:pPr>
            <w:r>
              <w:rPr>
                <w:rFonts w:cstheme="minorHAnsi"/>
              </w:rPr>
              <w:t xml:space="preserve">%in% ist eigentl. </w:t>
            </w:r>
            <w:r w:rsidR="00415223">
              <w:rPr>
                <w:rFonts w:cstheme="minorHAnsi"/>
              </w:rPr>
              <w:t>eine Alternative zu ==</w:t>
            </w:r>
            <w:r w:rsidR="003353B8">
              <w:rPr>
                <w:rFonts w:cstheme="minorHAnsi"/>
              </w:rPr>
              <w:t>, kann aber mit c() in or-Statement umfunktioniert werden</w:t>
            </w:r>
          </w:p>
          <w:p w14:paraId="250CD101" w14:textId="5F95D0F8" w:rsidR="00A670B2" w:rsidRPr="00986349" w:rsidRDefault="00A670B2" w:rsidP="00C61F14">
            <w:pPr>
              <w:pStyle w:val="Listenabsatz"/>
              <w:numPr>
                <w:ilvl w:val="1"/>
                <w:numId w:val="11"/>
              </w:numPr>
              <w:spacing w:line="276" w:lineRule="auto"/>
              <w:rPr>
                <w:rFonts w:cstheme="minorHAnsi"/>
              </w:rPr>
            </w:pPr>
            <w:r>
              <w:rPr>
                <w:rFonts w:cstheme="minorHAnsi"/>
              </w:rPr>
              <w:t>beachte == und c() funktioniert nicht, da mit == R</w:t>
            </w:r>
            <w:r w:rsidR="00931343">
              <w:rPr>
                <w:rFonts w:cstheme="minorHAnsi"/>
              </w:rPr>
              <w:t xml:space="preserve"> jeweils nach der Reihenfolge, die einzelnen Werte des c-Vektors mit den jeweiligen Werten einer Spalte abgleicht und den Vektor immer wieder dupliziert</w:t>
            </w:r>
            <w:r w:rsidR="00C5322F">
              <w:rPr>
                <w:rFonts w:cstheme="minorHAnsi"/>
              </w:rPr>
              <w:t>; im Gegensatz zu %in% werden nicht alle Werte des Vektors auf einmal mit den Spaltenwerten verglichen</w:t>
            </w:r>
          </w:p>
          <w:p w14:paraId="74D80A2C" w14:textId="77777777" w:rsidR="00C807B6" w:rsidRDefault="00C807B6" w:rsidP="008320D8">
            <w:pPr>
              <w:pStyle w:val="Listenabsatz"/>
              <w:numPr>
                <w:ilvl w:val="0"/>
                <w:numId w:val="11"/>
              </w:numPr>
              <w:spacing w:line="276" w:lineRule="auto"/>
              <w:rPr>
                <w:rFonts w:cstheme="minorHAnsi"/>
                <w:lang w:val="en-US"/>
              </w:rPr>
            </w:pPr>
            <w:r w:rsidRPr="00C4002A">
              <w:rPr>
                <w:rFonts w:cstheme="minorHAnsi"/>
                <w:lang w:val="en-US"/>
              </w:rPr>
              <w:t>&amp;: AND</w:t>
            </w:r>
          </w:p>
          <w:p w14:paraId="1F0B2044" w14:textId="77777777" w:rsidR="00C807B6" w:rsidRPr="00C4002A" w:rsidRDefault="00C807B6" w:rsidP="008320D8">
            <w:pPr>
              <w:pStyle w:val="Listenabsatz"/>
              <w:numPr>
                <w:ilvl w:val="0"/>
                <w:numId w:val="11"/>
              </w:numPr>
              <w:spacing w:line="276" w:lineRule="auto"/>
              <w:rPr>
                <w:rFonts w:cstheme="minorHAnsi"/>
                <w:lang w:val="en-US"/>
              </w:rPr>
            </w:pPr>
            <w:r w:rsidRPr="00C4002A">
              <w:rPr>
                <w:rFonts w:ascii="Consolas" w:hAnsi="Consolas" w:cstheme="minorHAnsi"/>
                <w:shd w:val="clear" w:color="auto" w:fill="FFFFFF"/>
                <w:lang w:val="en-US"/>
              </w:rPr>
              <w:t>xor(x, y)</w:t>
            </w:r>
            <w:r w:rsidRPr="00C4002A">
              <w:rPr>
                <w:rFonts w:cstheme="minorHAnsi"/>
                <w:shd w:val="clear" w:color="auto" w:fill="FFFFFF"/>
                <w:lang w:val="en-US"/>
              </w:rPr>
              <w:t>: exclusive OR (entweder oder)</w:t>
            </w:r>
          </w:p>
          <w:p w14:paraId="6268907A" w14:textId="6C3B1CD3" w:rsidR="002E70CC" w:rsidRPr="002E70CC" w:rsidRDefault="00117CCA" w:rsidP="008320D8">
            <w:pPr>
              <w:pStyle w:val="Listenabsatz"/>
              <w:numPr>
                <w:ilvl w:val="1"/>
                <w:numId w:val="11"/>
              </w:numPr>
              <w:spacing w:line="276" w:lineRule="auto"/>
              <w:rPr>
                <w:rFonts w:cstheme="minorHAnsi"/>
                <w:lang w:val="en-US"/>
              </w:rPr>
            </w:pPr>
            <w:r>
              <w:rPr>
                <w:rFonts w:cstheme="minorHAnsi"/>
                <w:lang w:val="en-US"/>
              </w:rPr>
              <w:t xml:space="preserve">or, and, xor </w:t>
            </w:r>
            <w:r w:rsidRPr="00492C86">
              <w:rPr>
                <w:rFonts w:cstheme="minorHAnsi"/>
                <w:b/>
                <w:lang w:val="en-US"/>
              </w:rPr>
              <w:t>can all be used in conjunction with a vector</w:t>
            </w:r>
            <w:r>
              <w:rPr>
                <w:rFonts w:cstheme="minorHAnsi"/>
                <w:lang w:val="en-US"/>
              </w:rPr>
              <w:t>! (see next code)</w:t>
            </w:r>
          </w:p>
          <w:p w14:paraId="2DA31B70" w14:textId="7EDF5223" w:rsidR="006D5B29" w:rsidRDefault="00C807B6" w:rsidP="008320D8">
            <w:pPr>
              <w:pStyle w:val="Listenabsatz"/>
              <w:numPr>
                <w:ilvl w:val="0"/>
                <w:numId w:val="11"/>
              </w:numPr>
              <w:spacing w:line="276" w:lineRule="auto"/>
              <w:rPr>
                <w:rFonts w:cstheme="minorHAnsi"/>
                <w:lang w:val="en-US"/>
              </w:rPr>
            </w:pPr>
            <w:r w:rsidRPr="00C4002A">
              <w:rPr>
                <w:rFonts w:ascii="Consolas" w:hAnsi="Consolas" w:cstheme="minorHAnsi"/>
                <w:noProof/>
                <w:lang w:val="en-US"/>
              </w:rPr>
              <mc:AlternateContent>
                <mc:Choice Requires="wps">
                  <w:drawing>
                    <wp:anchor distT="0" distB="0" distL="114300" distR="114300" simplePos="0" relativeHeight="251760640" behindDoc="0" locked="0" layoutInCell="1" allowOverlap="1" wp14:anchorId="3D05142D" wp14:editId="06E3C856">
                      <wp:simplePos x="0" y="0"/>
                      <wp:positionH relativeFrom="column">
                        <wp:posOffset>1477010</wp:posOffset>
                      </wp:positionH>
                      <wp:positionV relativeFrom="paragraph">
                        <wp:posOffset>34983</wp:posOffset>
                      </wp:positionV>
                      <wp:extent cx="228600" cy="0"/>
                      <wp:effectExtent l="0" t="0" r="0" b="0"/>
                      <wp:wrapNone/>
                      <wp:docPr id="108" name="Gerader Verbinder 108"/>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57A571" id="Gerader Verbinder 10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2.75pt" to="134.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" strokecolor="black [3213]" strokeweight=".5pt">
                      <v:stroke joinstyle="miter"/>
                    </v:line>
                  </w:pict>
                </mc:Fallback>
              </mc:AlternateContent>
            </w:r>
            <w:r w:rsidRPr="00167530">
              <w:rPr>
                <w:rFonts w:ascii="Consolas" w:hAnsi="Consolas" w:cstheme="minorHAnsi"/>
                <w:lang w:val="en-US"/>
              </w:rPr>
              <w:t>!</w:t>
            </w:r>
            <w:r w:rsidRPr="00167530">
              <w:rPr>
                <w:rFonts w:cstheme="minorHAnsi"/>
                <w:lang w:val="en-US"/>
              </w:rPr>
              <w:t xml:space="preserve">: Logical NOT </w:t>
            </w:r>
            <w:r w:rsidRPr="00C4002A">
              <w:rPr>
                <w:rFonts w:cstheme="minorHAnsi"/>
              </w:rPr>
              <w:sym w:font="Wingdings" w:char="F0E0"/>
            </w:r>
            <w:r w:rsidRPr="00167530">
              <w:rPr>
                <w:rFonts w:cstheme="minorHAnsi"/>
                <w:lang w:val="en-US"/>
              </w:rPr>
              <w:t xml:space="preserve"> e.g. P(A) = (1-P(A))</w:t>
            </w:r>
          </w:p>
          <w:p w14:paraId="1F6D1573" w14:textId="27A53CC7" w:rsidR="009856DE" w:rsidRDefault="009856DE" w:rsidP="008320D8">
            <w:pPr>
              <w:pStyle w:val="Listenabsatz"/>
              <w:numPr>
                <w:ilvl w:val="1"/>
                <w:numId w:val="11"/>
              </w:numPr>
              <w:spacing w:line="276" w:lineRule="auto"/>
              <w:rPr>
                <w:rFonts w:cstheme="minorHAnsi"/>
              </w:rPr>
            </w:pPr>
            <w:r w:rsidRPr="002A681D">
              <w:rPr>
                <w:rFonts w:cstheme="minorHAnsi"/>
              </w:rPr>
              <w:t xml:space="preserve">! </w:t>
            </w:r>
            <w:r w:rsidR="00564855" w:rsidRPr="00564855">
              <w:rPr>
                <w:rFonts w:cstheme="minorHAnsi"/>
              </w:rPr>
              <w:t xml:space="preserve">muss direkt vor der Variablen stehen, für die </w:t>
            </w:r>
            <w:r w:rsidR="00564855">
              <w:rPr>
                <w:rFonts w:cstheme="minorHAnsi"/>
              </w:rPr>
              <w:t xml:space="preserve">eine </w:t>
            </w:r>
            <w:r w:rsidR="00564855" w:rsidRPr="00564855">
              <w:rPr>
                <w:rFonts w:cstheme="minorHAnsi"/>
              </w:rPr>
              <w:t>folgende Rest</w:t>
            </w:r>
            <w:r w:rsidR="00564855">
              <w:rPr>
                <w:rFonts w:cstheme="minorHAnsi"/>
              </w:rPr>
              <w:t>riktion gelten soll</w:t>
            </w:r>
          </w:p>
          <w:p w14:paraId="7CC28336" w14:textId="15761E2A" w:rsidR="00EF4B77" w:rsidRPr="00EF4B77" w:rsidRDefault="009856DE" w:rsidP="008050DA">
            <w:pPr>
              <w:pStyle w:val="Listenabsatz"/>
              <w:numPr>
                <w:ilvl w:val="2"/>
                <w:numId w:val="11"/>
              </w:numPr>
              <w:spacing w:line="276" w:lineRule="auto"/>
              <w:rPr>
                <w:rFonts w:cstheme="minorHAnsi"/>
                <w:lang w:val="en-US"/>
              </w:rPr>
            </w:pPr>
            <w:r>
              <w:rPr>
                <w:rFonts w:cstheme="minorHAnsi"/>
                <w:lang w:val="en-US"/>
              </w:rPr>
              <w:t xml:space="preserve">e.g.: </w:t>
            </w:r>
          </w:p>
          <w:p w14:paraId="211A7268" w14:textId="2F437CC2" w:rsidR="009856DE" w:rsidRPr="008050DA" w:rsidRDefault="00EF4B77" w:rsidP="008050DA">
            <w:pPr>
              <w:spacing w:line="276" w:lineRule="auto"/>
              <w:ind w:left="720"/>
              <w:rPr>
                <w:rFonts w:cstheme="minorHAnsi"/>
              </w:rPr>
            </w:pPr>
            <w:r>
              <w:rPr>
                <w:noProof/>
              </w:rPr>
              <w:drawing>
                <wp:inline distT="0" distB="0" distL="0" distR="0" wp14:anchorId="744902B9" wp14:editId="1675B6C1">
                  <wp:extent cx="4490715" cy="281940"/>
                  <wp:effectExtent l="0" t="0" r="5715" b="3810"/>
                  <wp:docPr id="2389" name="Grafik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122"/>
                          <a:stretch/>
                        </pic:blipFill>
                        <pic:spPr bwMode="auto">
                          <a:xfrm>
                            <a:off x="0" y="0"/>
                            <a:ext cx="4644552" cy="291598"/>
                          </a:xfrm>
                          <a:prstGeom prst="rect">
                            <a:avLst/>
                          </a:prstGeom>
                          <a:ln>
                            <a:noFill/>
                          </a:ln>
                          <a:extLst>
                            <a:ext uri="{53640926-AAD7-44D8-BBD7-CCE9431645EC}">
                              <a14:shadowObscured xmlns:a14="http://schemas.microsoft.com/office/drawing/2010/main"/>
                            </a:ext>
                          </a:extLst>
                        </pic:spPr>
                      </pic:pic>
                    </a:graphicData>
                  </a:graphic>
                </wp:inline>
              </w:drawing>
            </w:r>
            <w:r w:rsidR="00C807B6" w:rsidRPr="008050DA">
              <w:rPr>
                <w:rFonts w:cstheme="minorHAnsi"/>
              </w:rPr>
              <w:br/>
            </w:r>
            <w:r w:rsidR="009856DE" w:rsidRPr="009856DE">
              <w:rPr>
                <w:lang w:val="en-US"/>
              </w:rPr>
              <w:sym w:font="Wingdings" w:char="F0E0"/>
            </w:r>
            <w:r w:rsidR="009856DE" w:rsidRPr="008050DA">
              <w:rPr>
                <w:rFonts w:cstheme="minorHAnsi"/>
              </w:rPr>
              <w:t xml:space="preserve"> </w:t>
            </w:r>
            <w:r w:rsidR="00F658BF" w:rsidRPr="008050DA">
              <w:rPr>
                <w:rFonts w:cstheme="minorHAnsi"/>
              </w:rPr>
              <w:t xml:space="preserve">wochentag soll nicht 1, 7 oder keine Angabe sein  </w:t>
            </w:r>
            <w:r w:rsidR="008050DA">
              <w:rPr>
                <w:rFonts w:cstheme="minorHAnsi"/>
              </w:rPr>
              <w:br/>
            </w:r>
          </w:p>
          <w:p w14:paraId="5473F55E" w14:textId="17476916" w:rsidR="00C11B30" w:rsidRDefault="00C11B30" w:rsidP="008320D8">
            <w:pPr>
              <w:pStyle w:val="Listenabsatz"/>
              <w:numPr>
                <w:ilvl w:val="1"/>
                <w:numId w:val="11"/>
              </w:numPr>
              <w:spacing w:line="276" w:lineRule="auto"/>
              <w:rPr>
                <w:rFonts w:cstheme="minorHAnsi"/>
              </w:rPr>
            </w:pPr>
            <w:r>
              <w:rPr>
                <w:rFonts w:cstheme="minorHAnsi"/>
              </w:rPr>
              <w:t xml:space="preserve">beachte jedoch: es kann durchaus zuvor eine Funktion auf die Variable angewendet werden; dann wird ! auf </w:t>
            </w:r>
            <w:r w:rsidR="00E04A24">
              <w:rPr>
                <w:rFonts w:cstheme="minorHAnsi"/>
              </w:rPr>
              <w:t>die durch die Funktion geänderte Variable angewendet</w:t>
            </w:r>
            <w:r w:rsidR="00AE5764">
              <w:rPr>
                <w:rFonts w:cstheme="minorHAnsi"/>
              </w:rPr>
              <w:t xml:space="preserve"> </w:t>
            </w:r>
          </w:p>
          <w:p w14:paraId="29972179" w14:textId="16924C43" w:rsidR="00AE5764" w:rsidRDefault="00AE5764" w:rsidP="003260C3">
            <w:pPr>
              <w:pStyle w:val="Listenabsatz"/>
              <w:numPr>
                <w:ilvl w:val="2"/>
                <w:numId w:val="11"/>
              </w:numPr>
              <w:spacing w:line="276" w:lineRule="auto"/>
              <w:rPr>
                <w:rFonts w:cstheme="minorHAnsi"/>
              </w:rPr>
            </w:pPr>
            <w:r>
              <w:rPr>
                <w:rFonts w:cstheme="minorHAnsi"/>
              </w:rPr>
              <w:t xml:space="preserve">e.g.: </w:t>
            </w:r>
          </w:p>
          <w:p w14:paraId="058460A3" w14:textId="0278FEFA" w:rsidR="0090244B" w:rsidRPr="003260C3" w:rsidRDefault="0090244B" w:rsidP="003260C3">
            <w:pPr>
              <w:spacing w:line="276" w:lineRule="auto"/>
              <w:ind w:left="720"/>
              <w:rPr>
                <w:rFonts w:cstheme="minorHAnsi"/>
              </w:rPr>
            </w:pPr>
            <w:r>
              <w:rPr>
                <w:noProof/>
              </w:rPr>
              <w:drawing>
                <wp:inline distT="0" distB="0" distL="0" distR="0" wp14:anchorId="3204B25C" wp14:editId="4A716544">
                  <wp:extent cx="3975100" cy="371717"/>
                  <wp:effectExtent l="0" t="0" r="6350" b="9525"/>
                  <wp:docPr id="2388" name="Grafik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3002" cy="380872"/>
                          </a:xfrm>
                          <a:prstGeom prst="rect">
                            <a:avLst/>
                          </a:prstGeom>
                        </pic:spPr>
                      </pic:pic>
                    </a:graphicData>
                  </a:graphic>
                </wp:inline>
              </w:drawing>
            </w:r>
          </w:p>
          <w:p w14:paraId="76DA66ED" w14:textId="74CA64CC" w:rsidR="001D4CD0" w:rsidRDefault="001D4CD0" w:rsidP="001D4CD0">
            <w:pPr>
              <w:pStyle w:val="Listenabsatz"/>
              <w:numPr>
                <w:ilvl w:val="2"/>
                <w:numId w:val="11"/>
              </w:numPr>
              <w:spacing w:line="276" w:lineRule="auto"/>
              <w:rPr>
                <w:rFonts w:cstheme="minorHAnsi"/>
              </w:rPr>
            </w:pPr>
            <w:r>
              <w:rPr>
                <w:rFonts w:cstheme="minorHAnsi"/>
              </w:rPr>
              <w:t xml:space="preserve">es gilt hier: die um Leerzeichen </w:t>
            </w:r>
            <w:r w:rsidR="00E81D6C">
              <w:rPr>
                <w:rFonts w:cstheme="minorHAnsi"/>
              </w:rPr>
              <w:t>bereinigte</w:t>
            </w:r>
            <w:r>
              <w:rPr>
                <w:rFonts w:cstheme="minorHAnsi"/>
              </w:rPr>
              <w:t xml:space="preserve"> Variable „Department“ (trimws-Funktion) soll nicht NA, - oder „ „ sein</w:t>
            </w:r>
          </w:p>
          <w:p w14:paraId="1389E6FD" w14:textId="4D72340B" w:rsidR="001A1CE7" w:rsidRDefault="001A1CE7" w:rsidP="001D4CD0">
            <w:pPr>
              <w:pStyle w:val="Listenabsatz"/>
              <w:numPr>
                <w:ilvl w:val="2"/>
                <w:numId w:val="11"/>
              </w:numPr>
              <w:spacing w:line="276" w:lineRule="auto"/>
              <w:rPr>
                <w:rFonts w:cstheme="minorHAnsi"/>
              </w:rPr>
            </w:pPr>
            <w:r>
              <w:rPr>
                <w:rFonts w:cstheme="minorHAnsi"/>
              </w:rPr>
              <w:t>! verneint also NICHT die Funktion selbst</w:t>
            </w:r>
          </w:p>
          <w:p w14:paraId="31435BBF" w14:textId="4086B69D" w:rsidR="004400BC" w:rsidRDefault="004400BC" w:rsidP="001D4CD0">
            <w:pPr>
              <w:pStyle w:val="Listenabsatz"/>
              <w:numPr>
                <w:ilvl w:val="2"/>
                <w:numId w:val="11"/>
              </w:numPr>
              <w:spacing w:line="276" w:lineRule="auto"/>
              <w:rPr>
                <w:rFonts w:cstheme="minorHAnsi"/>
              </w:rPr>
            </w:pPr>
            <w:r>
              <w:rPr>
                <w:rFonts w:cstheme="minorHAnsi"/>
              </w:rPr>
              <w:t>beachte: in der Formel oben ist das Filter-Argument „ „ eigentlich nicht notwendig, da dies ohnehin durch trimws bereits entfernt wurde</w:t>
            </w:r>
          </w:p>
          <w:p w14:paraId="2791E443" w14:textId="77777777" w:rsidR="00A763A9" w:rsidRPr="00A763A9" w:rsidRDefault="00A763A9" w:rsidP="00A763A9">
            <w:pPr>
              <w:spacing w:line="276" w:lineRule="auto"/>
              <w:rPr>
                <w:rFonts w:cstheme="minorHAnsi"/>
              </w:rPr>
            </w:pPr>
          </w:p>
          <w:p w14:paraId="658CE245" w14:textId="01E3F429" w:rsidR="00C807B6" w:rsidRPr="00F658BF" w:rsidRDefault="00C807B6" w:rsidP="00F658BF">
            <w:pPr>
              <w:spacing w:line="276" w:lineRule="auto"/>
              <w:ind w:left="720"/>
              <w:rPr>
                <w:rFonts w:cstheme="minorHAnsi"/>
                <w:lang w:val="en-US"/>
              </w:rPr>
            </w:pPr>
            <w:r>
              <w:rPr>
                <w:noProof/>
              </w:rPr>
              <w:lastRenderedPageBreak/>
              <w:drawing>
                <wp:inline distT="0" distB="0" distL="0" distR="0" wp14:anchorId="6B893161" wp14:editId="0938418A">
                  <wp:extent cx="3917465" cy="1701800"/>
                  <wp:effectExtent l="0" t="0" r="6985"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0398" cy="1711762"/>
                          </a:xfrm>
                          <a:prstGeom prst="rect">
                            <a:avLst/>
                          </a:prstGeom>
                        </pic:spPr>
                      </pic:pic>
                    </a:graphicData>
                  </a:graphic>
                </wp:inline>
              </w:drawing>
            </w:r>
          </w:p>
        </w:tc>
      </w:tr>
      <w:tr w:rsidR="00B25DA2" w:rsidRPr="00670539" w14:paraId="4D53BBEB" w14:textId="77777777" w:rsidTr="00695970">
        <w:tc>
          <w:tcPr>
            <w:tcW w:w="3261" w:type="dxa"/>
          </w:tcPr>
          <w:p w14:paraId="6F4495A8" w14:textId="10E1F98B" w:rsidR="00B25DA2" w:rsidRDefault="00B25DA2" w:rsidP="002506B6">
            <w:pPr>
              <w:rPr>
                <w:lang w:val="en-US"/>
              </w:rPr>
            </w:pPr>
            <w:r>
              <w:rPr>
                <w:lang w:val="en-US"/>
              </w:rPr>
              <w:lastRenderedPageBreak/>
              <w:t>Near() Function</w:t>
            </w:r>
          </w:p>
        </w:tc>
        <w:tc>
          <w:tcPr>
            <w:tcW w:w="7087" w:type="dxa"/>
          </w:tcPr>
          <w:p w14:paraId="482F0404" w14:textId="77777777" w:rsidR="00B25DA2" w:rsidRPr="007944EF" w:rsidRDefault="00B25DA2" w:rsidP="008320D8">
            <w:pPr>
              <w:pStyle w:val="KeinLeerraum"/>
              <w:numPr>
                <w:ilvl w:val="0"/>
                <w:numId w:val="11"/>
              </w:numPr>
              <w:rPr>
                <w:rFonts w:cstheme="minorHAnsi"/>
                <w:b/>
                <w:lang w:val="en-US"/>
              </w:rPr>
            </w:pPr>
            <w:r w:rsidRPr="007944EF">
              <w:rPr>
                <w:rFonts w:cstheme="minorHAnsi"/>
                <w:lang w:val="en-US"/>
              </w:rPr>
              <w:t>computers use finite precision arithmetic:</w:t>
            </w:r>
          </w:p>
          <w:p w14:paraId="4EB9E1F9" w14:textId="77777777" w:rsidR="00B25DA2" w:rsidRPr="007944EF" w:rsidRDefault="00B25DA2" w:rsidP="008320D8">
            <w:pPr>
              <w:pStyle w:val="KeinLeerraum"/>
              <w:numPr>
                <w:ilvl w:val="1"/>
                <w:numId w:val="11"/>
              </w:numPr>
              <w:rPr>
                <w:rFonts w:cstheme="minorHAnsi"/>
                <w:b/>
                <w:lang w:val="en-US"/>
              </w:rPr>
            </w:pPr>
            <w:r w:rsidRPr="007944EF">
              <w:rPr>
                <w:rFonts w:cstheme="minorHAnsi"/>
                <w:lang w:val="en-US"/>
              </w:rPr>
              <w:t>they cannot store an infinite number of digits</w:t>
            </w:r>
          </w:p>
          <w:p w14:paraId="4C1EE31A" w14:textId="77777777" w:rsidR="00B25DA2" w:rsidRPr="007944EF" w:rsidRDefault="00B25DA2" w:rsidP="008320D8">
            <w:pPr>
              <w:pStyle w:val="KeinLeerraum"/>
              <w:numPr>
                <w:ilvl w:val="1"/>
                <w:numId w:val="11"/>
              </w:numPr>
              <w:rPr>
                <w:rFonts w:cstheme="minorHAnsi"/>
                <w:b/>
                <w:lang w:val="en-US"/>
              </w:rPr>
            </w:pPr>
            <w:r w:rsidRPr="007944EF">
              <w:rPr>
                <w:rFonts w:cstheme="minorHAnsi"/>
                <w:lang w:val="en-US"/>
              </w:rPr>
              <w:t xml:space="preserve">thus, when calculating sth. that would yield infinite # of digits as an interim result, note that relational expression with </w:t>
            </w:r>
            <w:r w:rsidRPr="007944EF">
              <w:rPr>
                <w:rFonts w:ascii="Consolas" w:hAnsi="Consolas" w:cstheme="minorHAnsi"/>
                <w:lang w:val="en-US"/>
              </w:rPr>
              <w:t>==</w:t>
            </w:r>
            <w:r w:rsidRPr="007944EF">
              <w:rPr>
                <w:rFonts w:cstheme="minorHAnsi"/>
                <w:lang w:val="en-US"/>
              </w:rPr>
              <w:t xml:space="preserve"> might yield surprising results </w:t>
            </w:r>
          </w:p>
          <w:p w14:paraId="57FB2786" w14:textId="77777777" w:rsidR="00B25DA2" w:rsidRPr="007944EF" w:rsidRDefault="00B25DA2" w:rsidP="008320D8">
            <w:pPr>
              <w:pStyle w:val="KeinLeerraum"/>
              <w:numPr>
                <w:ilvl w:val="1"/>
                <w:numId w:val="11"/>
              </w:numPr>
              <w:rPr>
                <w:rFonts w:cstheme="minorHAnsi"/>
                <w:b/>
                <w:lang w:val="en-US"/>
              </w:rPr>
            </w:pPr>
            <w:r w:rsidRPr="007944EF">
              <w:rPr>
                <w:rFonts w:cstheme="minorHAnsi"/>
                <w:lang w:val="en-US"/>
              </w:rPr>
              <w:t xml:space="preserve">e.g.: </w:t>
            </w:r>
            <w:r w:rsidRPr="007944EF">
              <w:rPr>
                <w:rFonts w:cstheme="minorHAnsi"/>
                <w:lang w:val="en-US"/>
              </w:rPr>
              <w:br/>
            </w:r>
            <w:r w:rsidRPr="007944EF">
              <w:rPr>
                <w:noProof/>
              </w:rPr>
              <w:drawing>
                <wp:inline distT="0" distB="0" distL="0" distR="0" wp14:anchorId="70EF9B14" wp14:editId="331D43AE">
                  <wp:extent cx="1154773" cy="815340"/>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8124" cy="824767"/>
                          </a:xfrm>
                          <a:prstGeom prst="rect">
                            <a:avLst/>
                          </a:prstGeom>
                        </pic:spPr>
                      </pic:pic>
                    </a:graphicData>
                  </a:graphic>
                </wp:inline>
              </w:drawing>
            </w:r>
          </w:p>
          <w:p w14:paraId="592819AB" w14:textId="08D4E55E" w:rsidR="00B25DA2" w:rsidRPr="007944EF" w:rsidRDefault="00B25DA2" w:rsidP="008320D8">
            <w:pPr>
              <w:pStyle w:val="KeinLeerraum"/>
              <w:numPr>
                <w:ilvl w:val="1"/>
                <w:numId w:val="11"/>
              </w:numPr>
              <w:rPr>
                <w:rFonts w:cstheme="minorHAnsi"/>
                <w:b/>
                <w:lang w:val="en-US"/>
              </w:rPr>
            </w:pPr>
            <w:r w:rsidRPr="007944EF">
              <w:rPr>
                <w:rFonts w:cstheme="minorHAnsi"/>
                <w:lang w:val="en-US"/>
              </w:rPr>
              <w:t>use near() instead of ==:</w:t>
            </w:r>
            <w:r w:rsidRPr="007944EF">
              <w:rPr>
                <w:rFonts w:cstheme="minorHAnsi"/>
                <w:lang w:val="en-US"/>
              </w:rPr>
              <w:br/>
            </w:r>
            <w:r w:rsidR="00D95A41">
              <w:rPr>
                <w:noProof/>
              </w:rPr>
              <w:drawing>
                <wp:inline distT="0" distB="0" distL="0" distR="0" wp14:anchorId="6A700809" wp14:editId="2AD60A32">
                  <wp:extent cx="1737360" cy="294873"/>
                  <wp:effectExtent l="0" t="0" r="0" b="0"/>
                  <wp:docPr id="2327" name="Grafik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1390" cy="304043"/>
                          </a:xfrm>
                          <a:prstGeom prst="rect">
                            <a:avLst/>
                          </a:prstGeom>
                        </pic:spPr>
                      </pic:pic>
                    </a:graphicData>
                  </a:graphic>
                </wp:inline>
              </w:drawing>
            </w:r>
          </w:p>
          <w:p w14:paraId="352E53DB" w14:textId="155D893D" w:rsidR="00B25DA2" w:rsidRPr="001D3AD5" w:rsidRDefault="00B437AC" w:rsidP="008320D8">
            <w:pPr>
              <w:pStyle w:val="KeinLeerraum"/>
              <w:numPr>
                <w:ilvl w:val="2"/>
                <w:numId w:val="11"/>
              </w:numPr>
              <w:rPr>
                <w:rFonts w:cstheme="minorHAnsi"/>
                <w:b/>
                <w:lang w:val="en-US"/>
              </w:rPr>
            </w:pPr>
            <w:r>
              <w:rPr>
                <w:rFonts w:cstheme="minorHAnsi"/>
                <w:lang w:val="en-US"/>
              </w:rPr>
              <w:t xml:space="preserve">this function has a built-in tolerance </w:t>
            </w:r>
          </w:p>
        </w:tc>
      </w:tr>
      <w:tr w:rsidR="00C807B6" w:rsidRPr="00413A48" w14:paraId="2CB5CC1B" w14:textId="77777777" w:rsidTr="00695970">
        <w:tc>
          <w:tcPr>
            <w:tcW w:w="3261" w:type="dxa"/>
          </w:tcPr>
          <w:p w14:paraId="42867D2F" w14:textId="77777777" w:rsidR="00C807B6" w:rsidRDefault="00C807B6" w:rsidP="002506B6">
            <w:pPr>
              <w:rPr>
                <w:lang w:val="en-US"/>
              </w:rPr>
            </w:pPr>
            <w:r>
              <w:rPr>
                <w:lang w:val="en-US"/>
              </w:rPr>
              <w:t>Between() Function</w:t>
            </w:r>
          </w:p>
        </w:tc>
        <w:tc>
          <w:tcPr>
            <w:tcW w:w="7087" w:type="dxa"/>
          </w:tcPr>
          <w:p w14:paraId="3C7D4466" w14:textId="77777777" w:rsidR="00C807B6" w:rsidRPr="00F64E99" w:rsidRDefault="00C807B6" w:rsidP="008320D8">
            <w:pPr>
              <w:pStyle w:val="Listenabsatz"/>
              <w:numPr>
                <w:ilvl w:val="0"/>
                <w:numId w:val="11"/>
              </w:numPr>
              <w:spacing w:line="276" w:lineRule="auto"/>
              <w:rPr>
                <w:rFonts w:cstheme="minorHAnsi"/>
                <w:lang w:val="en-US"/>
              </w:rPr>
            </w:pPr>
            <w:r>
              <w:rPr>
                <w:rFonts w:cstheme="minorHAnsi"/>
                <w:lang w:val="en-US"/>
              </w:rPr>
              <w:t xml:space="preserve">This is </w:t>
            </w:r>
            <w:r w:rsidRPr="00521057">
              <w:rPr>
                <w:rFonts w:cstheme="minorHAnsi"/>
                <w:b/>
                <w:lang w:val="en-US"/>
              </w:rPr>
              <w:t>a shortcut for x &gt;= y &amp; x &lt;= z</w:t>
            </w:r>
            <w:r>
              <w:rPr>
                <w:rFonts w:cstheme="minorHAnsi"/>
                <w:lang w:val="en-US"/>
              </w:rPr>
              <w:t xml:space="preserve"> </w:t>
            </w:r>
            <w:r>
              <w:rPr>
                <w:rFonts w:cstheme="minorHAnsi"/>
                <w:lang w:val="en-US"/>
              </w:rPr>
              <w:br/>
            </w:r>
            <w:r w:rsidRPr="00542788">
              <w:rPr>
                <w:rFonts w:ascii="Courier New" w:eastAsia="Times New Roman" w:hAnsi="Courier New" w:cs="Courier New"/>
                <w:color w:val="000000"/>
                <w:sz w:val="20"/>
                <w:szCs w:val="20"/>
                <w:lang w:val="en-US" w:eastAsia="de-DE"/>
              </w:rPr>
              <w:t>between(x, y, z)</w:t>
            </w:r>
          </w:p>
        </w:tc>
      </w:tr>
      <w:tr w:rsidR="00911FE8" w:rsidRPr="00670539" w14:paraId="456F38E0" w14:textId="77777777" w:rsidTr="00695970">
        <w:tc>
          <w:tcPr>
            <w:tcW w:w="3261" w:type="dxa"/>
          </w:tcPr>
          <w:p w14:paraId="5563F37C" w14:textId="77777777" w:rsidR="00911FE8" w:rsidRDefault="00911FE8" w:rsidP="002506B6">
            <w:pPr>
              <w:rPr>
                <w:lang w:val="en-US"/>
              </w:rPr>
            </w:pPr>
            <w:r>
              <w:rPr>
                <w:lang w:val="en-US"/>
              </w:rPr>
              <w:t>is.na() Function</w:t>
            </w:r>
          </w:p>
        </w:tc>
        <w:tc>
          <w:tcPr>
            <w:tcW w:w="7087" w:type="dxa"/>
          </w:tcPr>
          <w:p w14:paraId="7680C76B" w14:textId="77777777" w:rsidR="00911FE8" w:rsidRDefault="00242039" w:rsidP="008320D8">
            <w:pPr>
              <w:pStyle w:val="Listenabsatz"/>
              <w:numPr>
                <w:ilvl w:val="0"/>
                <w:numId w:val="11"/>
              </w:numPr>
              <w:spacing w:line="276" w:lineRule="auto"/>
              <w:rPr>
                <w:rFonts w:cstheme="minorHAnsi"/>
                <w:lang w:val="en-US"/>
              </w:rPr>
            </w:pPr>
            <w:r>
              <w:rPr>
                <w:rFonts w:cstheme="minorHAnsi"/>
                <w:lang w:val="en-US"/>
              </w:rPr>
              <w:t>filter and filter out NA values</w:t>
            </w:r>
            <w:r w:rsidR="00CA69D2">
              <w:rPr>
                <w:rFonts w:cstheme="minorHAnsi"/>
                <w:lang w:val="en-US"/>
              </w:rPr>
              <w:br/>
              <w:t>(siehe 2.2.4)</w:t>
            </w:r>
          </w:p>
        </w:tc>
      </w:tr>
      <w:tr w:rsidR="003B75C6" w:rsidRPr="007A637C" w14:paraId="3218CFE1" w14:textId="77777777" w:rsidTr="00695970">
        <w:tc>
          <w:tcPr>
            <w:tcW w:w="3261" w:type="dxa"/>
          </w:tcPr>
          <w:p w14:paraId="4E94DCCD" w14:textId="194318A6" w:rsidR="003B75C6" w:rsidRDefault="003B75C6" w:rsidP="002506B6">
            <w:pPr>
              <w:rPr>
                <w:lang w:val="en-US"/>
              </w:rPr>
            </w:pPr>
            <w:r>
              <w:rPr>
                <w:lang w:val="en-US"/>
              </w:rPr>
              <w:t>Count functions</w:t>
            </w:r>
          </w:p>
        </w:tc>
        <w:tc>
          <w:tcPr>
            <w:tcW w:w="7087" w:type="dxa"/>
          </w:tcPr>
          <w:p w14:paraId="342539AC" w14:textId="6A4031BA" w:rsidR="003B75C6" w:rsidRDefault="003B75C6" w:rsidP="008320D8">
            <w:pPr>
              <w:pStyle w:val="Listenabsatz"/>
              <w:numPr>
                <w:ilvl w:val="0"/>
                <w:numId w:val="11"/>
              </w:numPr>
              <w:spacing w:line="276" w:lineRule="auto"/>
              <w:rPr>
                <w:rFonts w:cstheme="minorHAnsi"/>
                <w:lang w:val="en-US"/>
              </w:rPr>
            </w:pPr>
            <w:r>
              <w:rPr>
                <w:rFonts w:cstheme="minorHAnsi"/>
                <w:lang w:val="en-US"/>
              </w:rPr>
              <w:t xml:space="preserve">n() </w:t>
            </w:r>
          </w:p>
          <w:p w14:paraId="6677FEB7" w14:textId="77777777" w:rsidR="00EC6E3C" w:rsidRDefault="00EC6E3C" w:rsidP="008320D8">
            <w:pPr>
              <w:pStyle w:val="Listenabsatz"/>
              <w:numPr>
                <w:ilvl w:val="1"/>
                <w:numId w:val="11"/>
              </w:numPr>
              <w:rPr>
                <w:lang w:val="en-US"/>
              </w:rPr>
            </w:pPr>
            <w:r>
              <w:rPr>
                <w:lang w:val="en-US"/>
              </w:rPr>
              <w:t xml:space="preserve">n() does not take any arguments </w:t>
            </w:r>
          </w:p>
          <w:p w14:paraId="2473ABB7" w14:textId="38FC2464" w:rsidR="00EC6E3C" w:rsidRDefault="00EC6E3C" w:rsidP="008320D8">
            <w:pPr>
              <w:pStyle w:val="Listenabsatz"/>
              <w:numPr>
                <w:ilvl w:val="1"/>
                <w:numId w:val="11"/>
              </w:numPr>
              <w:rPr>
                <w:lang w:val="en-US"/>
              </w:rPr>
            </w:pPr>
            <w:r>
              <w:rPr>
                <w:lang w:val="en-US"/>
              </w:rPr>
              <w:t>counts with respect to the grouping provided</w:t>
            </w:r>
          </w:p>
          <w:p w14:paraId="3BC09745" w14:textId="048F6147" w:rsidR="00EC6E3C" w:rsidRDefault="00EC6E3C" w:rsidP="008320D8">
            <w:pPr>
              <w:pStyle w:val="Listenabsatz"/>
              <w:numPr>
                <w:ilvl w:val="1"/>
                <w:numId w:val="11"/>
              </w:numPr>
              <w:spacing w:line="276" w:lineRule="auto"/>
              <w:rPr>
                <w:rFonts w:cstheme="minorHAnsi"/>
                <w:lang w:val="en-US"/>
              </w:rPr>
            </w:pPr>
            <w:r>
              <w:rPr>
                <w:lang w:val="en-US"/>
              </w:rPr>
              <w:t>can only be used from within summarize(), mutate() and filter ()</w:t>
            </w:r>
          </w:p>
          <w:p w14:paraId="318EA49E" w14:textId="1E7AE3E9" w:rsidR="003B75C6" w:rsidRDefault="003B75C6" w:rsidP="008320D8">
            <w:pPr>
              <w:pStyle w:val="Listenabsatz"/>
              <w:numPr>
                <w:ilvl w:val="0"/>
                <w:numId w:val="11"/>
              </w:numPr>
              <w:spacing w:line="276" w:lineRule="auto"/>
              <w:rPr>
                <w:rFonts w:cstheme="minorHAnsi"/>
                <w:lang w:val="en-US"/>
              </w:rPr>
            </w:pPr>
            <w:r>
              <w:rPr>
                <w:rFonts w:cstheme="minorHAnsi"/>
                <w:lang w:val="en-US"/>
              </w:rPr>
              <w:t xml:space="preserve">n_distinct() </w:t>
            </w:r>
            <w:r w:rsidR="00B9589D">
              <w:rPr>
                <w:rFonts w:cstheme="minorHAnsi"/>
                <w:lang w:val="en-US"/>
              </w:rPr>
              <w:br/>
            </w:r>
            <w:r w:rsidR="00B9589D" w:rsidRPr="00B9589D">
              <w:rPr>
                <w:rFonts w:cstheme="minorHAnsi"/>
                <w:lang w:val="en-US"/>
              </w:rPr>
              <w:sym w:font="Wingdings" w:char="F0E0"/>
            </w:r>
            <w:r w:rsidR="00B9589D">
              <w:rPr>
                <w:rFonts w:cstheme="minorHAnsi"/>
                <w:lang w:val="en-US"/>
              </w:rPr>
              <w:t xml:space="preserve"> see summarise() function</w:t>
            </w:r>
            <w:r w:rsidR="00B9589D">
              <w:rPr>
                <w:rFonts w:cstheme="minorHAnsi"/>
                <w:lang w:val="en-US"/>
              </w:rPr>
              <w:br/>
              <w:t>e.g.:</w:t>
            </w:r>
            <w:r w:rsidR="00B9589D">
              <w:rPr>
                <w:rFonts w:cstheme="minorHAnsi"/>
                <w:lang w:val="en-US"/>
              </w:rPr>
              <w:br/>
            </w:r>
          </w:p>
          <w:p w14:paraId="3FE793AB" w14:textId="484E11A5" w:rsidR="00B9589D" w:rsidRDefault="00B9589D" w:rsidP="008320D8">
            <w:pPr>
              <w:pStyle w:val="Listenabsatz"/>
              <w:numPr>
                <w:ilvl w:val="0"/>
                <w:numId w:val="11"/>
              </w:numPr>
              <w:spacing w:line="276" w:lineRule="auto"/>
              <w:rPr>
                <w:rFonts w:cstheme="minorHAnsi"/>
                <w:lang w:val="en-US"/>
              </w:rPr>
            </w:pPr>
            <w:r>
              <w:rPr>
                <w:noProof/>
              </w:rPr>
              <w:drawing>
                <wp:inline distT="0" distB="0" distL="0" distR="0" wp14:anchorId="7607D562" wp14:editId="259206C4">
                  <wp:extent cx="5760720" cy="1751330"/>
                  <wp:effectExtent l="0" t="0" r="0" b="1270"/>
                  <wp:docPr id="2358" name="Grafik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51330"/>
                          </a:xfrm>
                          <a:prstGeom prst="rect">
                            <a:avLst/>
                          </a:prstGeom>
                        </pic:spPr>
                      </pic:pic>
                    </a:graphicData>
                  </a:graphic>
                </wp:inline>
              </w:drawing>
            </w:r>
          </w:p>
        </w:tc>
      </w:tr>
    </w:tbl>
    <w:p w14:paraId="2D7BFE5E" w14:textId="6C952156" w:rsidR="00394F75" w:rsidRDefault="00A62398" w:rsidP="00F675FE">
      <w:pPr>
        <w:pStyle w:val="berschrift3"/>
        <w:rPr>
          <w:b/>
          <w:lang w:val="en-US"/>
        </w:rPr>
      </w:pPr>
      <w:r>
        <w:rPr>
          <w:b/>
          <w:lang w:val="en-US"/>
        </w:rPr>
        <w:t>3</w:t>
      </w:r>
      <w:r w:rsidR="00C807B6">
        <w:rPr>
          <w:b/>
          <w:lang w:val="en-US"/>
        </w:rPr>
        <w:t>.2.2</w:t>
      </w:r>
      <w:r w:rsidR="00F675FE" w:rsidRPr="00846079">
        <w:rPr>
          <w:b/>
          <w:lang w:val="en-US"/>
        </w:rPr>
        <w:t xml:space="preserve"> Template</w:t>
      </w:r>
      <w:r w:rsidR="004B21CE">
        <w:rPr>
          <w:b/>
          <w:lang w:val="en-US"/>
        </w:rPr>
        <w:t>s</w:t>
      </w:r>
      <w:r w:rsidR="00F675FE" w:rsidRPr="00846079">
        <w:rPr>
          <w:b/>
          <w:lang w:val="en-US"/>
        </w:rPr>
        <w:t xml:space="preserve"> for filter function &amp; examples: </w:t>
      </w:r>
    </w:p>
    <w:p w14:paraId="08DA3445" w14:textId="77777777" w:rsidR="00394F75" w:rsidRPr="003013ED" w:rsidRDefault="00394F75" w:rsidP="003013ED">
      <w:pPr>
        <w:rPr>
          <w:b/>
          <w:lang w:val="en-US"/>
        </w:rPr>
      </w:pPr>
      <w:r w:rsidRPr="003013ED">
        <w:rPr>
          <w:b/>
          <w:lang w:val="en-US"/>
        </w:rPr>
        <w:t>0) General template:</w:t>
      </w:r>
    </w:p>
    <w:p w14:paraId="3613DF8F" w14:textId="77777777" w:rsidR="00F675FE" w:rsidRPr="00846079" w:rsidRDefault="00394F75" w:rsidP="00394F75">
      <w:pPr>
        <w:rPr>
          <w:lang w:val="en-US"/>
        </w:rPr>
      </w:pPr>
      <w:r w:rsidRPr="000421D1">
        <w:rPr>
          <w:rFonts w:ascii="Consolas" w:hAnsi="Consolas"/>
          <w:lang w:val="en-US"/>
        </w:rPr>
        <w:t xml:space="preserve">&gt; </w:t>
      </w:r>
      <w:r>
        <w:rPr>
          <w:rFonts w:ascii="Consolas" w:hAnsi="Consolas"/>
          <w:lang w:val="en-US"/>
        </w:rPr>
        <w:t>filter(&lt;DATAFRAME&gt;, &lt;expressions that filter data frame&gt;)</w:t>
      </w:r>
    </w:p>
    <w:p w14:paraId="33743609" w14:textId="77777777" w:rsidR="00F675FE" w:rsidRPr="003013ED" w:rsidRDefault="00F675FE" w:rsidP="003013ED">
      <w:pPr>
        <w:rPr>
          <w:b/>
          <w:lang w:val="en-US"/>
        </w:rPr>
      </w:pPr>
      <w:r w:rsidRPr="003013ED">
        <w:rPr>
          <w:b/>
          <w:lang w:val="en-US"/>
        </w:rPr>
        <w:lastRenderedPageBreak/>
        <w:t>1) with relational operators</w:t>
      </w:r>
    </w:p>
    <w:p w14:paraId="0C49BCE2" w14:textId="260B4055" w:rsidR="00F675FE" w:rsidRDefault="00F675FE" w:rsidP="00F675FE">
      <w:pPr>
        <w:pStyle w:val="KeinLeerraum"/>
        <w:ind w:left="53"/>
        <w:rPr>
          <w:rFonts w:ascii="Consolas" w:hAnsi="Consolas"/>
          <w:lang w:val="en-US"/>
        </w:rPr>
      </w:pPr>
      <w:r>
        <w:rPr>
          <w:rFonts w:ascii="Consolas" w:hAnsi="Consolas"/>
          <w:lang w:val="en-US"/>
        </w:rPr>
        <w:t>&gt; filter(&lt;DATAFRAME&gt;, variable 1 &lt;/&gt;/==/!=</w:t>
      </w:r>
      <w:r w:rsidR="00D3093A">
        <w:rPr>
          <w:rFonts w:ascii="Consolas" w:hAnsi="Consolas"/>
          <w:lang w:val="en-US"/>
        </w:rPr>
        <w:t xml:space="preserve"> </w:t>
      </w:r>
      <w:r>
        <w:rPr>
          <w:rFonts w:ascii="Consolas" w:hAnsi="Consolas"/>
          <w:lang w:val="en-US"/>
        </w:rPr>
        <w:t>(…) value</w:t>
      </w:r>
      <w:r w:rsidR="00AB7651">
        <w:rPr>
          <w:rFonts w:ascii="Consolas" w:hAnsi="Consolas"/>
          <w:lang w:val="en-US"/>
        </w:rPr>
        <w:t>(s)</w:t>
      </w:r>
      <w:r>
        <w:rPr>
          <w:rFonts w:ascii="Consolas" w:hAnsi="Consolas"/>
          <w:lang w:val="en-US"/>
        </w:rPr>
        <w:t>)</w:t>
      </w:r>
      <w:r w:rsidR="009C5219">
        <w:rPr>
          <w:rFonts w:ascii="Consolas" w:hAnsi="Consolas"/>
          <w:lang w:val="en-US"/>
        </w:rPr>
        <w:br/>
      </w:r>
    </w:p>
    <w:p w14:paraId="03DFD3C4" w14:textId="77777777" w:rsidR="009A64A8" w:rsidRDefault="009A64A8" w:rsidP="00F675FE">
      <w:pPr>
        <w:pStyle w:val="KeinLeerraum"/>
        <w:ind w:left="53"/>
        <w:rPr>
          <w:rFonts w:ascii="Consolas" w:hAnsi="Consolas"/>
          <w:lang w:val="en-US"/>
        </w:rPr>
      </w:pPr>
    </w:p>
    <w:p w14:paraId="5E27EA81" w14:textId="23F69185" w:rsidR="00B850A3" w:rsidRPr="003013ED" w:rsidRDefault="00F675FE" w:rsidP="00A13D5C">
      <w:pPr>
        <w:rPr>
          <w:b/>
          <w:lang w:val="en-US"/>
        </w:rPr>
      </w:pPr>
      <w:r w:rsidRPr="003013ED">
        <w:rPr>
          <w:b/>
          <w:lang w:val="en-US"/>
        </w:rPr>
        <w:t xml:space="preserve">2) with logical &amp; relational operators </w:t>
      </w:r>
    </w:p>
    <w:p w14:paraId="6E939A66" w14:textId="298493D4" w:rsidR="00A13D5C" w:rsidRPr="00B850A3" w:rsidRDefault="00A13D5C" w:rsidP="00A13D5C">
      <w:pPr>
        <w:rPr>
          <w:b/>
          <w:lang w:val="en-US"/>
        </w:rPr>
      </w:pPr>
      <w:r w:rsidRPr="00B850A3">
        <w:rPr>
          <w:b/>
          <w:lang w:val="en-US"/>
        </w:rPr>
        <w:t>2.1</w:t>
      </w:r>
      <w:r w:rsidR="00C944FD" w:rsidRPr="00B850A3">
        <w:rPr>
          <w:b/>
          <w:lang w:val="en-US"/>
        </w:rPr>
        <w:t>)</w:t>
      </w:r>
    </w:p>
    <w:p w14:paraId="2F9724EE" w14:textId="1A0B10CD" w:rsidR="00F675FE" w:rsidRDefault="00F675FE" w:rsidP="00F675FE">
      <w:pPr>
        <w:pStyle w:val="KeinLeerraum"/>
        <w:rPr>
          <w:rFonts w:ascii="Consolas" w:hAnsi="Consolas"/>
          <w:lang w:val="en-US"/>
        </w:rPr>
      </w:pPr>
      <w:r>
        <w:rPr>
          <w:rFonts w:ascii="Consolas" w:hAnsi="Consolas" w:cs="Calibri"/>
          <w:color w:val="333333"/>
          <w:lang w:val="en-US"/>
        </w:rPr>
        <w:t xml:space="preserve">&gt; filter(&lt;DATAFRAME&gt;, variable 1 </w:t>
      </w:r>
      <w:r w:rsidRPr="001E11F1">
        <w:rPr>
          <w:rFonts w:ascii="Consolas" w:hAnsi="Consolas"/>
          <w:lang w:val="en-US"/>
        </w:rPr>
        <w:t>&lt;/&gt;/</w:t>
      </w:r>
      <w:r w:rsidR="00E76C19">
        <w:rPr>
          <w:rFonts w:ascii="Consolas" w:hAnsi="Consolas"/>
          <w:lang w:val="en-US"/>
        </w:rPr>
        <w:t>==/!=</w:t>
      </w:r>
      <w:r w:rsidR="00EC1C7A" w:rsidRPr="001E11F1">
        <w:rPr>
          <w:rFonts w:ascii="Consolas" w:hAnsi="Consolas"/>
          <w:lang w:val="en-US"/>
        </w:rPr>
        <w:t xml:space="preserve"> </w:t>
      </w:r>
      <w:r w:rsidRPr="001E11F1">
        <w:rPr>
          <w:rFonts w:ascii="Consolas" w:hAnsi="Consolas"/>
          <w:lang w:val="en-US"/>
        </w:rPr>
        <w:t>(…) value |</w:t>
      </w:r>
      <w:r w:rsidR="00B850A3">
        <w:rPr>
          <w:rFonts w:ascii="Consolas" w:hAnsi="Consolas"/>
          <w:lang w:val="en-US"/>
        </w:rPr>
        <w:t>%in%</w:t>
      </w:r>
      <w:r w:rsidR="00CB7F6E">
        <w:rPr>
          <w:rFonts w:ascii="Consolas" w:hAnsi="Consolas"/>
          <w:lang w:val="en-US"/>
        </w:rPr>
        <w:t xml:space="preserve"> </w:t>
      </w:r>
      <w:r w:rsidRPr="001E11F1">
        <w:rPr>
          <w:rFonts w:ascii="Consolas" w:hAnsi="Consolas"/>
          <w:lang w:val="en-US"/>
        </w:rPr>
        <w:t>/&amp;/ !</w:t>
      </w:r>
      <w:r>
        <w:rPr>
          <w:rFonts w:ascii="Consolas" w:hAnsi="Consolas"/>
          <w:lang w:val="en-US"/>
        </w:rPr>
        <w:t xml:space="preserve"> variable 2 </w:t>
      </w:r>
      <w:r w:rsidRPr="001E11F1">
        <w:rPr>
          <w:rFonts w:ascii="Consolas" w:hAnsi="Consolas"/>
          <w:lang w:val="en-US"/>
        </w:rPr>
        <w:t>&lt;/&gt;/==/!= (…) value</w:t>
      </w:r>
      <w:r>
        <w:rPr>
          <w:rFonts w:ascii="Consolas" w:hAnsi="Consolas"/>
          <w:lang w:val="en-US"/>
        </w:rPr>
        <w:t xml:space="preserve">) </w:t>
      </w:r>
    </w:p>
    <w:p w14:paraId="54708B43" w14:textId="77777777" w:rsidR="00F675FE" w:rsidRDefault="00F675FE" w:rsidP="00F675FE">
      <w:pPr>
        <w:pStyle w:val="KeinLeerraum"/>
        <w:rPr>
          <w:rFonts w:ascii="Consolas" w:hAnsi="Consolas"/>
          <w:lang w:val="en-US"/>
        </w:rPr>
      </w:pPr>
    </w:p>
    <w:p w14:paraId="7C9B6A25" w14:textId="77777777" w:rsidR="006B4778" w:rsidRPr="00E76C19" w:rsidRDefault="006B4778" w:rsidP="00F675FE">
      <w:pPr>
        <w:pStyle w:val="KeinLeerraum"/>
        <w:rPr>
          <w:noProof/>
          <w:lang w:val="en-US"/>
        </w:rPr>
      </w:pPr>
    </w:p>
    <w:p w14:paraId="7144015A" w14:textId="77777777" w:rsidR="00F675FE" w:rsidRDefault="00F675FE" w:rsidP="00F675FE">
      <w:pPr>
        <w:pStyle w:val="KeinLeerraum"/>
        <w:rPr>
          <w:rFonts w:ascii="Consolas" w:hAnsi="Consolas"/>
          <w:lang w:val="en-US"/>
        </w:rPr>
      </w:pPr>
      <w:r>
        <w:rPr>
          <w:noProof/>
        </w:rPr>
        <w:drawing>
          <wp:inline distT="0" distB="0" distL="0" distR="0" wp14:anchorId="0F502712" wp14:editId="10F78CBF">
            <wp:extent cx="5760720" cy="2324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55"/>
                    <a:stretch/>
                  </pic:blipFill>
                  <pic:spPr bwMode="auto">
                    <a:xfrm>
                      <a:off x="0" y="0"/>
                      <a:ext cx="5760720" cy="232410"/>
                    </a:xfrm>
                    <a:prstGeom prst="rect">
                      <a:avLst/>
                    </a:prstGeom>
                    <a:ln>
                      <a:noFill/>
                    </a:ln>
                    <a:extLst>
                      <a:ext uri="{53640926-AAD7-44D8-BBD7-CCE9431645EC}">
                        <a14:shadowObscured xmlns:a14="http://schemas.microsoft.com/office/drawing/2010/main"/>
                      </a:ext>
                    </a:extLst>
                  </pic:spPr>
                </pic:pic>
              </a:graphicData>
            </a:graphic>
          </wp:inline>
        </w:drawing>
      </w:r>
    </w:p>
    <w:p w14:paraId="58F4D9E5" w14:textId="77777777" w:rsidR="00F675FE" w:rsidRPr="00B35210" w:rsidRDefault="00F675FE" w:rsidP="008320D8">
      <w:pPr>
        <w:pStyle w:val="KeinLeerraum"/>
        <w:numPr>
          <w:ilvl w:val="0"/>
          <w:numId w:val="9"/>
        </w:numPr>
        <w:rPr>
          <w:rFonts w:cstheme="minorHAnsi"/>
          <w:lang w:val="en-US"/>
        </w:rPr>
      </w:pPr>
      <w:r w:rsidRPr="006E2CAE">
        <w:rPr>
          <w:rFonts w:cstheme="minorHAnsi"/>
          <w:lang w:val="en-US"/>
        </w:rPr>
        <w:t xml:space="preserve">result in this example: data frame w/ flights in month 11 &amp; 12 </w:t>
      </w:r>
    </w:p>
    <w:p w14:paraId="44581E4D" w14:textId="77777777" w:rsidR="005F1FB2" w:rsidRDefault="005F1FB2" w:rsidP="00F675FE">
      <w:pPr>
        <w:pStyle w:val="KeinLeerraum"/>
        <w:rPr>
          <w:noProof/>
          <w:lang w:val="en-US"/>
        </w:rPr>
      </w:pPr>
    </w:p>
    <w:p w14:paraId="038F5056" w14:textId="77777777" w:rsidR="005F1FB2" w:rsidRPr="005F1FB2" w:rsidRDefault="005F1FB2" w:rsidP="00F675FE">
      <w:pPr>
        <w:pStyle w:val="KeinLeerraum"/>
        <w:rPr>
          <w:b/>
          <w:caps/>
          <w:noProof/>
          <w:lang w:val="en-US"/>
        </w:rPr>
      </w:pPr>
      <w:r w:rsidRPr="005F1FB2">
        <w:rPr>
          <w:b/>
          <w:noProof/>
          <w:lang w:val="en-US"/>
        </w:rPr>
        <w:t>%in%-shortcut</w:t>
      </w:r>
      <w:r w:rsidR="00D34DCD">
        <w:rPr>
          <w:b/>
          <w:noProof/>
          <w:lang w:val="en-US"/>
        </w:rPr>
        <w:t xml:space="preserve"> instead of “or” expression</w:t>
      </w:r>
    </w:p>
    <w:p w14:paraId="2C0996FC" w14:textId="77777777" w:rsidR="00F675FE" w:rsidRDefault="00F675FE" w:rsidP="00F675FE">
      <w:pPr>
        <w:pStyle w:val="KeinLeerraum"/>
        <w:rPr>
          <w:rFonts w:ascii="Consolas" w:hAnsi="Consolas"/>
          <w:lang w:val="en-US"/>
        </w:rPr>
      </w:pPr>
      <w:r>
        <w:rPr>
          <w:noProof/>
        </w:rPr>
        <w:drawing>
          <wp:inline distT="0" distB="0" distL="0" distR="0" wp14:anchorId="03DF3F80" wp14:editId="2693C940">
            <wp:extent cx="5400675" cy="2355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1688"/>
                    <a:stretch/>
                  </pic:blipFill>
                  <pic:spPr bwMode="auto">
                    <a:xfrm>
                      <a:off x="0" y="0"/>
                      <a:ext cx="5400675" cy="235528"/>
                    </a:xfrm>
                    <a:prstGeom prst="rect">
                      <a:avLst/>
                    </a:prstGeom>
                    <a:ln>
                      <a:noFill/>
                    </a:ln>
                    <a:extLst>
                      <a:ext uri="{53640926-AAD7-44D8-BBD7-CCE9431645EC}">
                        <a14:shadowObscured xmlns:a14="http://schemas.microsoft.com/office/drawing/2010/main"/>
                      </a:ext>
                    </a:extLst>
                  </pic:spPr>
                </pic:pic>
              </a:graphicData>
            </a:graphic>
          </wp:inline>
        </w:drawing>
      </w:r>
    </w:p>
    <w:p w14:paraId="06F20DAE" w14:textId="77777777" w:rsidR="006B4778" w:rsidRDefault="00F675FE" w:rsidP="008320D8">
      <w:pPr>
        <w:pStyle w:val="KeinLeerraum"/>
        <w:numPr>
          <w:ilvl w:val="0"/>
          <w:numId w:val="9"/>
        </w:numPr>
        <w:rPr>
          <w:rFonts w:cstheme="minorHAnsi"/>
        </w:rPr>
      </w:pPr>
      <w:r w:rsidRPr="006E2CAE">
        <w:rPr>
          <w:rFonts w:cstheme="minorHAnsi"/>
        </w:rPr>
        <w:t xml:space="preserve">R </w:t>
      </w:r>
      <w:r w:rsidRPr="006B4778">
        <w:rPr>
          <w:rFonts w:cstheme="minorHAnsi"/>
        </w:rPr>
        <w:t>wählt</w:t>
      </w:r>
      <w:r w:rsidRPr="006E2CAE">
        <w:rPr>
          <w:rFonts w:cstheme="minorHAnsi"/>
        </w:rPr>
        <w:t xml:space="preserve"> hier jede Reihe </w:t>
      </w:r>
      <w:r w:rsidR="00D34DCD">
        <w:rPr>
          <w:rFonts w:cstheme="minorHAnsi"/>
        </w:rPr>
        <w:t>in der x ein Wert in y ist</w:t>
      </w:r>
    </w:p>
    <w:p w14:paraId="0F036E4E" w14:textId="77777777" w:rsidR="00FA6016" w:rsidRDefault="00F675FE" w:rsidP="008320D8">
      <w:pPr>
        <w:pStyle w:val="KeinLeerraum"/>
        <w:numPr>
          <w:ilvl w:val="0"/>
          <w:numId w:val="9"/>
        </w:numPr>
        <w:rPr>
          <w:rFonts w:cstheme="minorHAnsi"/>
        </w:rPr>
      </w:pPr>
      <w:r w:rsidRPr="006E2CAE">
        <w:rPr>
          <w:rFonts w:cstheme="minorHAnsi"/>
        </w:rPr>
        <w:t>da in diesem Bsp. sowohl November als auch Dezember als Monat definiert sind, wählt R all</w:t>
      </w:r>
      <w:r>
        <w:rPr>
          <w:rFonts w:cstheme="minorHAnsi"/>
        </w:rPr>
        <w:t>e</w:t>
      </w:r>
      <w:r w:rsidRPr="006E2CAE">
        <w:rPr>
          <w:rFonts w:cstheme="minorHAnsi"/>
        </w:rPr>
        <w:t xml:space="preserve"> Zeilen für 11 und 12 aus </w:t>
      </w:r>
    </w:p>
    <w:p w14:paraId="25E9EBE2" w14:textId="77777777" w:rsidR="00EF4B77" w:rsidRPr="00EF4B77" w:rsidRDefault="00FA6016" w:rsidP="008320D8">
      <w:pPr>
        <w:pStyle w:val="KeinLeerraum"/>
        <w:numPr>
          <w:ilvl w:val="0"/>
          <w:numId w:val="9"/>
        </w:numPr>
        <w:rPr>
          <w:rFonts w:cstheme="minorHAnsi"/>
          <w:lang w:val="en-US"/>
        </w:rPr>
      </w:pPr>
      <w:r w:rsidRPr="00FA6016">
        <w:rPr>
          <w:rFonts w:cstheme="minorHAnsi"/>
          <w:lang w:val="en-US"/>
        </w:rPr>
        <w:t>note: you cannot use == with c(11,12) as</w:t>
      </w:r>
      <w:r w:rsidR="00861D3B">
        <w:rPr>
          <w:rFonts w:cstheme="minorHAnsi"/>
          <w:lang w:val="en-US"/>
        </w:rPr>
        <w:t xml:space="preserve"> R</w:t>
      </w:r>
      <w:r w:rsidRPr="00FA6016">
        <w:rPr>
          <w:rFonts w:cstheme="minorHAnsi"/>
          <w:lang w:val="en-US"/>
        </w:rPr>
        <w:t xml:space="preserve"> here </w:t>
      </w:r>
      <w:r w:rsidR="00861D3B">
        <w:rPr>
          <w:rFonts w:cstheme="minorHAnsi"/>
          <w:lang w:val="en-US"/>
        </w:rPr>
        <w:t xml:space="preserve">respects </w:t>
      </w:r>
      <w:r w:rsidRPr="00FA6016">
        <w:rPr>
          <w:rFonts w:cstheme="minorHAnsi"/>
          <w:lang w:val="en-US"/>
        </w:rPr>
        <w:t xml:space="preserve">the </w:t>
      </w:r>
      <w:r w:rsidR="00861D3B">
        <w:rPr>
          <w:rFonts w:cstheme="minorHAnsi"/>
          <w:lang w:val="en-US"/>
        </w:rPr>
        <w:t xml:space="preserve">sequence and the smaller vector c(11,12) would get replicated, so that alternating months will be tested on being equal to 11 and then 12 </w:t>
      </w:r>
      <w:r w:rsidR="000D3CB4" w:rsidRPr="00FA6016">
        <w:rPr>
          <w:rFonts w:cstheme="minorHAnsi"/>
          <w:lang w:val="en-US"/>
        </w:rPr>
        <w:br/>
      </w:r>
    </w:p>
    <w:p w14:paraId="16CC2FC8" w14:textId="603D2CBB" w:rsidR="00F675FE" w:rsidRPr="00670539" w:rsidRDefault="00C944FD" w:rsidP="00EF4B77">
      <w:pPr>
        <w:pStyle w:val="KeinLeerraum"/>
        <w:rPr>
          <w:rFonts w:cstheme="minorHAnsi"/>
          <w:b/>
          <w:lang w:val="da-DK"/>
        </w:rPr>
      </w:pPr>
      <w:r w:rsidRPr="00670539">
        <w:rPr>
          <w:rFonts w:cstheme="minorHAnsi"/>
          <w:b/>
          <w:lang w:val="da-DK"/>
        </w:rPr>
        <w:t>2.2)</w:t>
      </w:r>
      <w:r w:rsidR="00EF7F85" w:rsidRPr="00670539">
        <w:rPr>
          <w:rFonts w:cstheme="minorHAnsi"/>
          <w:b/>
          <w:lang w:val="da-DK"/>
        </w:rPr>
        <w:t xml:space="preserve"> xor</w:t>
      </w:r>
      <w:r w:rsidR="00F675FE" w:rsidRPr="00670539">
        <w:rPr>
          <w:rFonts w:cstheme="minorHAnsi"/>
          <w:b/>
          <w:lang w:val="da-DK"/>
        </w:rPr>
        <w:br/>
      </w:r>
    </w:p>
    <w:p w14:paraId="3251C8A6" w14:textId="77777777" w:rsidR="00F675FE" w:rsidRPr="003E6150" w:rsidRDefault="00F675FE" w:rsidP="00F675FE">
      <w:pPr>
        <w:pStyle w:val="KeinLeerraum"/>
        <w:rPr>
          <w:rFonts w:ascii="Consolas" w:hAnsi="Consolas" w:cstheme="minorHAnsi"/>
          <w:lang w:val="en-US"/>
        </w:rPr>
      </w:pPr>
      <w:r w:rsidRPr="00413A48">
        <w:rPr>
          <w:rFonts w:ascii="Consolas" w:hAnsi="Consolas" w:cstheme="minorHAnsi"/>
          <w:color w:val="333333"/>
          <w:lang w:val="en-US"/>
        </w:rPr>
        <w:t xml:space="preserve">&gt; filter(&lt;DATAFRAME&gt;, xor(variable 1 </w:t>
      </w:r>
      <w:r w:rsidRPr="00413A48">
        <w:rPr>
          <w:rFonts w:ascii="Consolas" w:hAnsi="Consolas" w:cstheme="minorHAnsi"/>
          <w:lang w:val="en-US"/>
        </w:rPr>
        <w:t xml:space="preserve">&lt;/&gt;/==/!= </w:t>
      </w:r>
      <w:r w:rsidRPr="003E6150">
        <w:rPr>
          <w:rFonts w:ascii="Consolas" w:hAnsi="Consolas" w:cstheme="minorHAnsi"/>
          <w:lang w:val="en-US"/>
        </w:rPr>
        <w:t xml:space="preserve">(…) value, variable 2 &lt;/&gt;/==/!= (…) value)) </w:t>
      </w:r>
    </w:p>
    <w:p w14:paraId="068B5C9A" w14:textId="77777777" w:rsidR="00F675FE" w:rsidRPr="00DF7AA7" w:rsidRDefault="00F675FE" w:rsidP="00F675FE">
      <w:pPr>
        <w:pStyle w:val="KeinLeerraum"/>
        <w:rPr>
          <w:rFonts w:cstheme="minorHAnsi"/>
          <w:lang w:val="en-US"/>
        </w:rPr>
      </w:pPr>
    </w:p>
    <w:p w14:paraId="2B6C40AF" w14:textId="77777777" w:rsidR="00F675FE" w:rsidRDefault="00F675FE" w:rsidP="00F675FE">
      <w:pPr>
        <w:pStyle w:val="KeinLeerraum"/>
        <w:rPr>
          <w:rFonts w:cstheme="minorHAnsi"/>
          <w:lang w:val="en-US"/>
        </w:rPr>
      </w:pPr>
      <w:r>
        <w:rPr>
          <w:noProof/>
        </w:rPr>
        <w:drawing>
          <wp:inline distT="0" distB="0" distL="0" distR="0" wp14:anchorId="56FF400A" wp14:editId="1948A8D6">
            <wp:extent cx="5760720" cy="2044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4470"/>
                    </a:xfrm>
                    <a:prstGeom prst="rect">
                      <a:avLst/>
                    </a:prstGeom>
                  </pic:spPr>
                </pic:pic>
              </a:graphicData>
            </a:graphic>
          </wp:inline>
        </w:drawing>
      </w:r>
    </w:p>
    <w:p w14:paraId="72FA5103" w14:textId="77777777" w:rsidR="00F675FE" w:rsidRDefault="00F675FE" w:rsidP="008320D8">
      <w:pPr>
        <w:pStyle w:val="KeinLeerraum"/>
        <w:numPr>
          <w:ilvl w:val="0"/>
          <w:numId w:val="9"/>
        </w:numPr>
        <w:rPr>
          <w:rFonts w:cstheme="minorHAnsi"/>
        </w:rPr>
      </w:pPr>
      <w:r w:rsidRPr="00EC3151">
        <w:rPr>
          <w:rFonts w:cstheme="minorHAnsi"/>
        </w:rPr>
        <w:t xml:space="preserve">result in this case: flights in month 11 only (R geht hier nach der Reihenfolge der Befehle; da die Variable </w:t>
      </w:r>
      <w:r>
        <w:rPr>
          <w:rFonts w:cstheme="minorHAnsi"/>
        </w:rPr>
        <w:t xml:space="preserve">immer nur eine Merkmalsausprägung annimmt, erfolgt hier dasselbe Ergebnis wie beim ersten Filter) </w:t>
      </w:r>
    </w:p>
    <w:p w14:paraId="0802DF52" w14:textId="77777777" w:rsidR="008653EA" w:rsidRDefault="008653EA" w:rsidP="008653EA">
      <w:pPr>
        <w:pStyle w:val="KeinLeerraum"/>
        <w:rPr>
          <w:rFonts w:cstheme="minorHAnsi"/>
        </w:rPr>
      </w:pPr>
    </w:p>
    <w:p w14:paraId="713E10BF" w14:textId="77777777" w:rsidR="008653EA" w:rsidRDefault="008653EA" w:rsidP="008653EA">
      <w:pPr>
        <w:pStyle w:val="KeinLeerraum"/>
        <w:rPr>
          <w:rFonts w:cstheme="minorHAnsi"/>
        </w:rPr>
      </w:pPr>
    </w:p>
    <w:p w14:paraId="751565EC" w14:textId="5505C850" w:rsidR="008653EA" w:rsidRPr="003F7C1D" w:rsidRDefault="00A62398" w:rsidP="003F7C1D">
      <w:pPr>
        <w:pStyle w:val="berschrift3"/>
        <w:rPr>
          <w:b/>
          <w:lang w:val="en-US"/>
        </w:rPr>
      </w:pPr>
      <w:r>
        <w:rPr>
          <w:b/>
          <w:lang w:val="en-US"/>
        </w:rPr>
        <w:t>3.2.3</w:t>
      </w:r>
      <w:r w:rsidR="008653EA" w:rsidRPr="003F7C1D">
        <w:rPr>
          <w:b/>
          <w:lang w:val="en-US"/>
        </w:rPr>
        <w:t xml:space="preserve"> Learnings and notes on filter() Function</w:t>
      </w:r>
    </w:p>
    <w:p w14:paraId="50F3F65C" w14:textId="77777777" w:rsidR="00F675FE" w:rsidRPr="00A138B8" w:rsidRDefault="00F675FE" w:rsidP="00F675FE">
      <w:pPr>
        <w:pStyle w:val="KeinLeerraum"/>
        <w:rPr>
          <w:rFonts w:ascii="Consolas" w:hAnsi="Consolas"/>
          <w:lang w:val="en-US"/>
        </w:rPr>
      </w:pPr>
    </w:p>
    <w:p w14:paraId="0590A879" w14:textId="77777777" w:rsidR="00F675FE" w:rsidRPr="007944EF" w:rsidRDefault="00F675FE" w:rsidP="00F675FE">
      <w:pPr>
        <w:pStyle w:val="KeinLeerraum"/>
        <w:numPr>
          <w:ilvl w:val="0"/>
          <w:numId w:val="7"/>
        </w:numPr>
        <w:rPr>
          <w:rFonts w:cstheme="minorHAnsi"/>
          <w:b/>
          <w:lang w:val="en-US"/>
        </w:rPr>
      </w:pPr>
      <w:r w:rsidRPr="007944EF">
        <w:rPr>
          <w:rFonts w:cstheme="minorHAnsi"/>
          <w:lang w:val="en-US"/>
        </w:rPr>
        <w:t xml:space="preserve">you </w:t>
      </w:r>
      <w:r w:rsidRPr="007944EF">
        <w:rPr>
          <w:rFonts w:cstheme="minorHAnsi"/>
          <w:b/>
          <w:lang w:val="en-US"/>
        </w:rPr>
        <w:t>cannot</w:t>
      </w:r>
      <w:r w:rsidRPr="007944EF">
        <w:rPr>
          <w:rFonts w:cstheme="minorHAnsi"/>
          <w:lang w:val="en-US"/>
        </w:rPr>
        <w:t xml:space="preserve"> write e.g. </w:t>
      </w:r>
      <w:r w:rsidR="00A138B8" w:rsidRPr="007944EF">
        <w:rPr>
          <w:rFonts w:cstheme="minorHAnsi"/>
          <w:b/>
          <w:lang w:val="en-US"/>
        </w:rPr>
        <w:t xml:space="preserve">&gt; </w:t>
      </w:r>
      <w:r w:rsidRPr="007944EF">
        <w:rPr>
          <w:rFonts w:cstheme="minorHAnsi"/>
          <w:b/>
          <w:lang w:val="en-US"/>
        </w:rPr>
        <w:t>filter(flights, month == 11|12)</w:t>
      </w:r>
      <w:r w:rsidRPr="007944EF">
        <w:rPr>
          <w:rFonts w:cstheme="minorHAnsi"/>
          <w:lang w:val="en-US"/>
        </w:rPr>
        <w:t xml:space="preserve"> because then </w:t>
      </w:r>
      <w:r w:rsidR="00FC7BA7" w:rsidRPr="007944EF">
        <w:rPr>
          <w:rFonts w:cstheme="minorHAnsi"/>
          <w:lang w:val="en-US"/>
        </w:rPr>
        <w:t>R interprets the operator</w:t>
      </w:r>
      <w:r w:rsidR="008653EA" w:rsidRPr="007944EF">
        <w:rPr>
          <w:rFonts w:cstheme="minorHAnsi"/>
          <w:lang w:val="en-US"/>
        </w:rPr>
        <w:t xml:space="preserve"> </w:t>
      </w:r>
      <w:r w:rsidR="008653EA" w:rsidRPr="007944EF">
        <w:rPr>
          <w:rFonts w:cstheme="minorHAnsi"/>
          <w:b/>
          <w:lang w:val="en-US"/>
        </w:rPr>
        <w:t xml:space="preserve">as being a comparing one </w:t>
      </w:r>
      <w:r w:rsidR="00FC7BA7" w:rsidRPr="007944EF">
        <w:rPr>
          <w:rFonts w:cstheme="minorHAnsi"/>
          <w:b/>
          <w:lang w:val="en-US"/>
        </w:rPr>
        <w:t>only</w:t>
      </w:r>
      <w:r w:rsidRPr="007944EF">
        <w:rPr>
          <w:rFonts w:cstheme="minorHAnsi"/>
          <w:lang w:val="en-US"/>
        </w:rPr>
        <w:t xml:space="preserve"> and R checks whether there exists months that equal 11 or 12</w:t>
      </w:r>
      <w:r w:rsidRPr="007944EF">
        <w:rPr>
          <w:rFonts w:cstheme="minorHAnsi"/>
          <w:lang w:val="en-US"/>
        </w:rPr>
        <w:br/>
      </w:r>
      <w:r w:rsidRPr="007944EF">
        <w:rPr>
          <w:rFonts w:cstheme="minorHAnsi"/>
          <w:lang w:val="en-US"/>
        </w:rPr>
        <w:sym w:font="Wingdings" w:char="F0E0"/>
      </w:r>
      <w:r w:rsidRPr="007944EF">
        <w:rPr>
          <w:rFonts w:cstheme="minorHAnsi"/>
          <w:lang w:val="en-US"/>
        </w:rPr>
        <w:t xml:space="preserve"> this will result in TRUE</w:t>
      </w:r>
      <w:r w:rsidRPr="007944EF">
        <w:rPr>
          <w:rFonts w:cstheme="minorHAnsi"/>
          <w:lang w:val="en-US"/>
        </w:rPr>
        <w:br/>
      </w:r>
      <w:r w:rsidRPr="007944EF">
        <w:rPr>
          <w:rFonts w:cstheme="minorHAnsi"/>
          <w:lang w:val="en-US"/>
        </w:rPr>
        <w:sym w:font="Wingdings" w:char="F0E0"/>
      </w:r>
      <w:r w:rsidRPr="007944EF">
        <w:rPr>
          <w:rFonts w:cstheme="minorHAnsi"/>
          <w:lang w:val="en-US"/>
        </w:rPr>
        <w:t xml:space="preserve"> as month is a numerical variable, this will be “converted” into 1 and thus R finds all flights in January, not November or December</w:t>
      </w:r>
    </w:p>
    <w:p w14:paraId="199BE8AD" w14:textId="77777777" w:rsidR="00F675FE" w:rsidRPr="007944EF" w:rsidRDefault="00F675FE" w:rsidP="00F675FE">
      <w:pPr>
        <w:pStyle w:val="Listenabsatz"/>
        <w:numPr>
          <w:ilvl w:val="0"/>
          <w:numId w:val="8"/>
        </w:numPr>
        <w:rPr>
          <w:b/>
          <w:lang w:val="en-US"/>
        </w:rPr>
      </w:pPr>
      <w:r w:rsidRPr="007944EF">
        <w:rPr>
          <w:lang w:val="en-US"/>
        </w:rPr>
        <w:t xml:space="preserve">before using complicated, multipart expressions in filter(), consider making them </w:t>
      </w:r>
      <w:r w:rsidRPr="007944EF">
        <w:rPr>
          <w:b/>
          <w:lang w:val="en-US"/>
        </w:rPr>
        <w:t>explicit variables instead</w:t>
      </w:r>
    </w:p>
    <w:p w14:paraId="0D39E99A" w14:textId="77777777" w:rsidR="00F675FE" w:rsidRPr="00F675FE" w:rsidRDefault="00F675FE" w:rsidP="00F675FE">
      <w:pPr>
        <w:rPr>
          <w:lang w:val="en-US"/>
        </w:rPr>
      </w:pPr>
    </w:p>
    <w:p w14:paraId="01C367A1" w14:textId="4F9FB596" w:rsidR="003F7C1D" w:rsidRPr="00820EA0" w:rsidRDefault="00914476" w:rsidP="00A85BF9">
      <w:pPr>
        <w:pStyle w:val="berschrift3"/>
      </w:pPr>
      <w:r>
        <w:t>3</w:t>
      </w:r>
      <w:r w:rsidR="00A85BF9">
        <w:t>.2</w:t>
      </w:r>
      <w:r>
        <w:t>.4</w:t>
      </w:r>
      <w:r w:rsidR="003F7C1D" w:rsidRPr="00820EA0">
        <w:t xml:space="preserve"> De Morgansche Gesetze</w:t>
      </w:r>
      <w:r w:rsidR="003F7C1D" w:rsidRPr="00820EA0">
        <w:br/>
      </w:r>
    </w:p>
    <w:p w14:paraId="406B452F" w14:textId="77777777" w:rsidR="008E6C1B" w:rsidRDefault="003F7C1D" w:rsidP="007944EF">
      <w:pPr>
        <w:pStyle w:val="Listenabsatz"/>
        <w:numPr>
          <w:ilvl w:val="0"/>
          <w:numId w:val="8"/>
        </w:numPr>
        <w:rPr>
          <w:rFonts w:cstheme="minorHAnsi"/>
        </w:rPr>
      </w:pPr>
      <w:r w:rsidRPr="008E6C1B">
        <w:t>Teilweise</w:t>
      </w:r>
      <w:r w:rsidRPr="008E6C1B">
        <w:rPr>
          <w:rFonts w:cstheme="minorHAnsi"/>
        </w:rPr>
        <w:t xml:space="preserve"> lassen sich die logischen Ausdrücke über die Anwendung der De Morganschen Gesetze </w:t>
      </w:r>
      <w:r w:rsidR="008E6C1B">
        <w:rPr>
          <w:rFonts w:cstheme="minorHAnsi"/>
        </w:rPr>
        <w:t>vereinfachen</w:t>
      </w:r>
    </w:p>
    <w:p w14:paraId="6E49F0AB" w14:textId="77777777" w:rsidR="003F7C1D" w:rsidRPr="008E6C1B" w:rsidRDefault="003F7C1D" w:rsidP="007944EF">
      <w:pPr>
        <w:pStyle w:val="Listenabsatz"/>
        <w:numPr>
          <w:ilvl w:val="0"/>
          <w:numId w:val="8"/>
        </w:numPr>
        <w:rPr>
          <w:rFonts w:cstheme="minorHAnsi"/>
        </w:rPr>
      </w:pPr>
      <w:r w:rsidRPr="008E6C1B">
        <w:rPr>
          <w:rFonts w:cstheme="minorHAnsi"/>
        </w:rPr>
        <w:lastRenderedPageBreak/>
        <w:t xml:space="preserve">aus Statistik: </w:t>
      </w:r>
    </w:p>
    <w:p w14:paraId="25A2C3BD" w14:textId="77777777" w:rsidR="003F7C1D" w:rsidRDefault="003F7C1D" w:rsidP="003F7C1D">
      <w:pPr>
        <w:pStyle w:val="KeinLeerraum"/>
        <w:rPr>
          <w:rFonts w:cstheme="minorHAnsi"/>
          <w:b/>
        </w:rPr>
      </w:pPr>
    </w:p>
    <w:p w14:paraId="703BE7A0" w14:textId="77777777" w:rsidR="003F7C1D" w:rsidRPr="00987911" w:rsidRDefault="003F7C1D" w:rsidP="003F7C1D">
      <w:pPr>
        <w:rPr>
          <w:b/>
          <w:noProof/>
        </w:rPr>
      </w:pPr>
      <w:r w:rsidRPr="00987911">
        <w:rPr>
          <w:b/>
        </w:rPr>
        <w:t xml:space="preserve">!(x &amp; y) = ! x | ! y </w:t>
      </w:r>
    </w:p>
    <w:p w14:paraId="4531C748" w14:textId="77777777" w:rsidR="003F7C1D" w:rsidRPr="00820EA0" w:rsidRDefault="003F7C1D" w:rsidP="003F7C1D">
      <w:r>
        <w:rPr>
          <w:noProof/>
          <w:lang w:val="en-US"/>
        </w:rPr>
        <mc:AlternateContent>
          <mc:Choice Requires="wps">
            <w:drawing>
              <wp:anchor distT="0" distB="0" distL="114300" distR="114300" simplePos="0" relativeHeight="251715584" behindDoc="0" locked="0" layoutInCell="1" allowOverlap="1" wp14:anchorId="196B59B8" wp14:editId="465D9E9E">
                <wp:simplePos x="0" y="0"/>
                <wp:positionH relativeFrom="column">
                  <wp:posOffset>4683587</wp:posOffset>
                </wp:positionH>
                <wp:positionV relativeFrom="paragraph">
                  <wp:posOffset>63500</wp:posOffset>
                </wp:positionV>
                <wp:extent cx="270164" cy="200083"/>
                <wp:effectExtent l="0" t="0" r="34925" b="28575"/>
                <wp:wrapNone/>
                <wp:docPr id="130" name="Gerader Verbinder 130"/>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8B9DB2A" id="Gerader Verbinder 130"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368.8pt,5pt" to="390.0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12512" behindDoc="0" locked="0" layoutInCell="1" allowOverlap="1" wp14:anchorId="109AE4C6" wp14:editId="21473D73">
                <wp:simplePos x="0" y="0"/>
                <wp:positionH relativeFrom="column">
                  <wp:posOffset>4932969</wp:posOffset>
                </wp:positionH>
                <wp:positionV relativeFrom="paragraph">
                  <wp:posOffset>299143</wp:posOffset>
                </wp:positionV>
                <wp:extent cx="270164" cy="200083"/>
                <wp:effectExtent l="0" t="0" r="34925" b="28575"/>
                <wp:wrapNone/>
                <wp:docPr id="127" name="Gerader Verbinder 127"/>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03388C39" id="Gerader Verbinder 127"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88.4pt,23.55pt" to="409.6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11488" behindDoc="0" locked="0" layoutInCell="1" allowOverlap="1" wp14:anchorId="450D1D20" wp14:editId="23231EE2">
                <wp:simplePos x="0" y="0"/>
                <wp:positionH relativeFrom="column">
                  <wp:posOffset>4780453</wp:posOffset>
                </wp:positionH>
                <wp:positionV relativeFrom="paragraph">
                  <wp:posOffset>146397</wp:posOffset>
                </wp:positionV>
                <wp:extent cx="270164" cy="200083"/>
                <wp:effectExtent l="0" t="0" r="34925" b="28575"/>
                <wp:wrapNone/>
                <wp:docPr id="125" name="Gerader Verbinder 125"/>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8A40E01" id="Gerader Verbinder 125"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376.4pt,11.55pt" to="397.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07392" behindDoc="0" locked="0" layoutInCell="1" allowOverlap="1" wp14:anchorId="156477CE" wp14:editId="4A54DA0D">
                <wp:simplePos x="0" y="0"/>
                <wp:positionH relativeFrom="column">
                  <wp:posOffset>2889423</wp:posOffset>
                </wp:positionH>
                <wp:positionV relativeFrom="paragraph">
                  <wp:posOffset>98252</wp:posOffset>
                </wp:positionV>
                <wp:extent cx="845127" cy="374073"/>
                <wp:effectExtent l="0" t="0" r="31750" b="26035"/>
                <wp:wrapNone/>
                <wp:docPr id="121" name="Gerader Verbinder 121"/>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7DC6024" id="Gerader Verbinder 121"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27.5pt,7.75pt" to="294.0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05344" behindDoc="0" locked="0" layoutInCell="1" allowOverlap="1" wp14:anchorId="343DF1C0" wp14:editId="47702219">
                <wp:simplePos x="0" y="0"/>
                <wp:positionH relativeFrom="column">
                  <wp:posOffset>4344150</wp:posOffset>
                </wp:positionH>
                <wp:positionV relativeFrom="paragraph">
                  <wp:posOffset>236797</wp:posOffset>
                </wp:positionV>
                <wp:extent cx="789710" cy="476654"/>
                <wp:effectExtent l="0" t="0" r="29845" b="19050"/>
                <wp:wrapNone/>
                <wp:docPr id="119" name="Gerader Verbinder 119"/>
                <wp:cNvGraphicFramePr/>
                <a:graphic xmlns:a="http://schemas.openxmlformats.org/drawingml/2006/main">
                  <a:graphicData uri="http://schemas.microsoft.com/office/word/2010/wordprocessingShape">
                    <wps:wsp>
                      <wps:cNvCnPr/>
                      <wps:spPr>
                        <a:xfrm flipV="1">
                          <a:off x="0" y="0"/>
                          <a:ext cx="789710" cy="47665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2361C" id="Gerader Verbinder 11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05pt,18.65pt" to="40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" strokecolor="#70ad47 [3209]" strokeweight=".5pt">
                <v:stroke joinstyle="miter"/>
              </v:line>
            </w:pict>
          </mc:Fallback>
        </mc:AlternateContent>
      </w:r>
      <w:r>
        <w:rPr>
          <w:noProof/>
          <w:lang w:val="en-US"/>
        </w:rPr>
        <mc:AlternateContent>
          <mc:Choice Requires="wps">
            <w:drawing>
              <wp:anchor distT="0" distB="0" distL="114300" distR="114300" simplePos="0" relativeHeight="251703296" behindDoc="0" locked="0" layoutInCell="1" allowOverlap="1" wp14:anchorId="33D900A2" wp14:editId="26FA21BE">
                <wp:simplePos x="0" y="0"/>
                <wp:positionH relativeFrom="column">
                  <wp:posOffset>4060132</wp:posOffset>
                </wp:positionH>
                <wp:positionV relativeFrom="paragraph">
                  <wp:posOffset>132888</wp:posOffset>
                </wp:positionV>
                <wp:extent cx="443346" cy="213418"/>
                <wp:effectExtent l="0" t="0" r="33020" b="34290"/>
                <wp:wrapNone/>
                <wp:docPr id="116" name="Gerader Verbinder 116"/>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3F03C" id="Gerader Verbinder 11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pt,10.45pt" to="354.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02272" behindDoc="0" locked="0" layoutInCell="1" allowOverlap="1" wp14:anchorId="64ED3629" wp14:editId="7B43AF50">
                <wp:simplePos x="0" y="0"/>
                <wp:positionH relativeFrom="column">
                  <wp:posOffset>4059786</wp:posOffset>
                </wp:positionH>
                <wp:positionV relativeFrom="paragraph">
                  <wp:posOffset>203257</wp:posOffset>
                </wp:positionV>
                <wp:extent cx="671946" cy="338108"/>
                <wp:effectExtent l="0" t="0" r="33020" b="24130"/>
                <wp:wrapNone/>
                <wp:docPr id="115" name="Gerader Verbinder 115"/>
                <wp:cNvGraphicFramePr/>
                <a:graphic xmlns:a="http://schemas.openxmlformats.org/drawingml/2006/main">
                  <a:graphicData uri="http://schemas.microsoft.com/office/word/2010/wordprocessingShape">
                    <wps:wsp>
                      <wps:cNvCnPr/>
                      <wps:spPr>
                        <a:xfrm flipV="1">
                          <a:off x="0" y="0"/>
                          <a:ext cx="671946" cy="33810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77011" id="Gerader Verbinder 115"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65pt,16pt" to="372.5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694080" behindDoc="0" locked="0" layoutInCell="1" allowOverlap="1" wp14:anchorId="6EA989E5" wp14:editId="791BFD84">
                <wp:simplePos x="0" y="0"/>
                <wp:positionH relativeFrom="column">
                  <wp:posOffset>2896350</wp:posOffset>
                </wp:positionH>
                <wp:positionV relativeFrom="paragraph">
                  <wp:posOffset>112106</wp:posOffset>
                </wp:positionV>
                <wp:extent cx="270164" cy="200083"/>
                <wp:effectExtent l="0" t="0" r="34925" b="28575"/>
                <wp:wrapNone/>
                <wp:docPr id="105" name="Gerader Verbinder 105"/>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67C1128" id="Gerader Verbinder 105"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228.05pt,8.85pt" to="249.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" strokecolor="#70ad47 [3209]" strokeweight=".5pt">
                <v:stroke joinstyle="miter"/>
              </v:line>
            </w:pict>
          </mc:Fallback>
        </mc:AlternateContent>
      </w:r>
      <w:r>
        <w:rPr>
          <w:noProof/>
          <w:lang w:val="en-US"/>
        </w:rPr>
        <mc:AlternateContent>
          <mc:Choice Requires="wps">
            <w:drawing>
              <wp:anchor distT="0" distB="0" distL="114300" distR="114300" simplePos="0" relativeHeight="251692032" behindDoc="0" locked="0" layoutInCell="1" allowOverlap="1" wp14:anchorId="41D99D60" wp14:editId="54773F6B">
                <wp:simplePos x="0" y="0"/>
                <wp:positionH relativeFrom="column">
                  <wp:posOffset>3754870</wp:posOffset>
                </wp:positionH>
                <wp:positionV relativeFrom="paragraph">
                  <wp:posOffset>132484</wp:posOffset>
                </wp:positionV>
                <wp:extent cx="899795" cy="899795"/>
                <wp:effectExtent l="0" t="0" r="14605" b="14605"/>
                <wp:wrapNone/>
                <wp:docPr id="103" name="Ellipse 103"/>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CB0F2" id="Ellipse 103" o:spid="_x0000_s1026" style="position:absolute;margin-left:295.65pt;margin-top:10.45pt;width:70.85pt;height:7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" filled="f" strokecolor="#1f3763 [1604]" strokeweight="1pt">
                <v:stroke joinstyle="miter"/>
              </v:oval>
            </w:pict>
          </mc:Fallback>
        </mc:AlternateContent>
      </w:r>
      <w:r>
        <w:rPr>
          <w:noProof/>
          <w:lang w:val="en-US"/>
        </w:rPr>
        <mc:AlternateContent>
          <mc:Choice Requires="wps">
            <w:drawing>
              <wp:anchor distT="0" distB="0" distL="114300" distR="114300" simplePos="0" relativeHeight="251689984" behindDoc="0" locked="0" layoutInCell="1" allowOverlap="1" wp14:anchorId="7DC8DA03" wp14:editId="1D60A5BF">
                <wp:simplePos x="0" y="0"/>
                <wp:positionH relativeFrom="column">
                  <wp:posOffset>3006841</wp:posOffset>
                </wp:positionH>
                <wp:positionV relativeFrom="paragraph">
                  <wp:posOffset>104948</wp:posOffset>
                </wp:positionV>
                <wp:extent cx="899795" cy="899795"/>
                <wp:effectExtent l="0" t="0" r="14605" b="14605"/>
                <wp:wrapNone/>
                <wp:docPr id="101" name="Ellipse 101"/>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7AEB9" id="Ellipse 101" o:spid="_x0000_s1026" style="position:absolute;margin-left:236.75pt;margin-top:8.25pt;width:70.85pt;height:7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" filled="f" strokecolor="#1f3763 [1604]" strokeweight="1pt">
                <v:stroke joinstyle="miter"/>
              </v:oval>
            </w:pict>
          </mc:Fallback>
        </mc:AlternateContent>
      </w:r>
      <w:r>
        <w:rPr>
          <w:rFonts w:cstheme="minorHAnsi"/>
          <w:b/>
          <w:noProof/>
        </w:rPr>
        <mc:AlternateContent>
          <mc:Choice Requires="wps">
            <w:drawing>
              <wp:anchor distT="0" distB="0" distL="114300" distR="114300" simplePos="0" relativeHeight="251688960" behindDoc="0" locked="0" layoutInCell="1" allowOverlap="1" wp14:anchorId="1FC33F38" wp14:editId="205D0EFA">
                <wp:simplePos x="0" y="0"/>
                <wp:positionH relativeFrom="column">
                  <wp:posOffset>2812473</wp:posOffset>
                </wp:positionH>
                <wp:positionV relativeFrom="paragraph">
                  <wp:posOffset>35734</wp:posOffset>
                </wp:positionV>
                <wp:extent cx="2451735" cy="1073150"/>
                <wp:effectExtent l="0" t="0" r="24765" b="12700"/>
                <wp:wrapNone/>
                <wp:docPr id="100" name="Rechteck 100"/>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BCB0C" id="Rechteck 100" o:spid="_x0000_s1026" style="position:absolute;margin-left:221.45pt;margin-top:2.8pt;width:193.05pt;height: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" filled="f" strokecolor="#1f3763 [1604]" strokeweight="1pt"/>
            </w:pict>
          </mc:Fallback>
        </mc:AlternateContent>
      </w:r>
      <w:r w:rsidRPr="00975C05">
        <w:rPr>
          <w:noProof/>
          <w:lang w:val="en-US"/>
        </w:rPr>
        <mc:AlternateContent>
          <mc:Choice Requires="wps">
            <w:drawing>
              <wp:anchor distT="0" distB="0" distL="114300" distR="114300" simplePos="0" relativeHeight="251677696" behindDoc="0" locked="0" layoutInCell="1" allowOverlap="1" wp14:anchorId="2D14592C" wp14:editId="00ADCA59">
                <wp:simplePos x="0" y="0"/>
                <wp:positionH relativeFrom="column">
                  <wp:posOffset>76200</wp:posOffset>
                </wp:positionH>
                <wp:positionV relativeFrom="paragraph">
                  <wp:posOffset>124460</wp:posOffset>
                </wp:positionV>
                <wp:extent cx="741218" cy="464127"/>
                <wp:effectExtent l="0" t="0" r="20955" b="31750"/>
                <wp:wrapNone/>
                <wp:docPr id="24" name="Gerader Verbinder 24"/>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6C53F2B" id="Gerader Verbinde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6pt,9.8pt" to="64.3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78720" behindDoc="0" locked="0" layoutInCell="1" allowOverlap="1" wp14:anchorId="2638783F" wp14:editId="5F69E067">
                <wp:simplePos x="0" y="0"/>
                <wp:positionH relativeFrom="column">
                  <wp:posOffset>207645</wp:posOffset>
                </wp:positionH>
                <wp:positionV relativeFrom="paragraph">
                  <wp:posOffset>228600</wp:posOffset>
                </wp:positionV>
                <wp:extent cx="741218" cy="464127"/>
                <wp:effectExtent l="0" t="0" r="20955" b="31750"/>
                <wp:wrapNone/>
                <wp:docPr id="25" name="Gerader Verbinder 25"/>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6A445C3" id="Gerader Verbinde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6.35pt,18pt" to="74.7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79744" behindDoc="0" locked="0" layoutInCell="1" allowOverlap="1" wp14:anchorId="7BD2BAC0" wp14:editId="5E534C7D">
                <wp:simplePos x="0" y="0"/>
                <wp:positionH relativeFrom="column">
                  <wp:posOffset>117475</wp:posOffset>
                </wp:positionH>
                <wp:positionV relativeFrom="paragraph">
                  <wp:posOffset>505460</wp:posOffset>
                </wp:positionV>
                <wp:extent cx="741218" cy="464127"/>
                <wp:effectExtent l="0" t="0" r="20955" b="31750"/>
                <wp:wrapNone/>
                <wp:docPr id="26" name="Gerader Verbinder 26"/>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DE9F32F" id="Gerader Verbinder 26"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9.25pt,39.8pt" to="67.6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0768" behindDoc="0" locked="0" layoutInCell="1" allowOverlap="1" wp14:anchorId="3CAA3140" wp14:editId="683035EB">
                <wp:simplePos x="0" y="0"/>
                <wp:positionH relativeFrom="column">
                  <wp:posOffset>1024890</wp:posOffset>
                </wp:positionH>
                <wp:positionV relativeFrom="paragraph">
                  <wp:posOffset>539750</wp:posOffset>
                </wp:positionV>
                <wp:extent cx="741218" cy="464127"/>
                <wp:effectExtent l="0" t="0" r="20955" b="31750"/>
                <wp:wrapNone/>
                <wp:docPr id="27" name="Gerader Verbinder 2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371B3E" id="Gerader Verbinder 2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80.7pt,42.5pt" to="139.0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1792" behindDoc="0" locked="0" layoutInCell="1" allowOverlap="1" wp14:anchorId="1C917820" wp14:editId="13BA31DA">
                <wp:simplePos x="0" y="0"/>
                <wp:positionH relativeFrom="column">
                  <wp:posOffset>1496060</wp:posOffset>
                </wp:positionH>
                <wp:positionV relativeFrom="paragraph">
                  <wp:posOffset>505460</wp:posOffset>
                </wp:positionV>
                <wp:extent cx="741218" cy="464127"/>
                <wp:effectExtent l="0" t="0" r="20955" b="31750"/>
                <wp:wrapNone/>
                <wp:docPr id="28" name="Gerader Verbinder 28"/>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6B0C40C" id="Gerader Verbinder 28"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17.8pt,39.8pt" to="176.1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2816" behindDoc="0" locked="0" layoutInCell="1" allowOverlap="1" wp14:anchorId="691743F2" wp14:editId="3C968D41">
                <wp:simplePos x="0" y="0"/>
                <wp:positionH relativeFrom="column">
                  <wp:posOffset>1212215</wp:posOffset>
                </wp:positionH>
                <wp:positionV relativeFrom="paragraph">
                  <wp:posOffset>124460</wp:posOffset>
                </wp:positionV>
                <wp:extent cx="741218" cy="464127"/>
                <wp:effectExtent l="0" t="0" r="20955" b="31750"/>
                <wp:wrapNone/>
                <wp:docPr id="29" name="Gerader Verbinder 29"/>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902D17" id="Gerader Verbinder 2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95.45pt,9.8pt" to="153.8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3840" behindDoc="0" locked="0" layoutInCell="1" allowOverlap="1" wp14:anchorId="76B5D77E" wp14:editId="3918F7A8">
                <wp:simplePos x="0" y="0"/>
                <wp:positionH relativeFrom="column">
                  <wp:posOffset>1329690</wp:posOffset>
                </wp:positionH>
                <wp:positionV relativeFrom="paragraph">
                  <wp:posOffset>221615</wp:posOffset>
                </wp:positionV>
                <wp:extent cx="741218" cy="464127"/>
                <wp:effectExtent l="0" t="0" r="20955" b="31750"/>
                <wp:wrapNone/>
                <wp:docPr id="30" name="Gerader Verbinder 30"/>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3BD2DF" id="Gerader Verbinder 3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04.7pt,17.45pt" to="163.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4864" behindDoc="0" locked="0" layoutInCell="1" allowOverlap="1" wp14:anchorId="0DE1BDAD" wp14:editId="283660ED">
                <wp:simplePos x="0" y="0"/>
                <wp:positionH relativeFrom="column">
                  <wp:posOffset>1482090</wp:posOffset>
                </wp:positionH>
                <wp:positionV relativeFrom="paragraph">
                  <wp:posOffset>374015</wp:posOffset>
                </wp:positionV>
                <wp:extent cx="741218" cy="464127"/>
                <wp:effectExtent l="0" t="0" r="20955" b="31750"/>
                <wp:wrapNone/>
                <wp:docPr id="31" name="Gerader Verbinder 31"/>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187938C" id="Gerader Verbinder 31"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6.7pt,29.45pt" to="175.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5888" behindDoc="0" locked="0" layoutInCell="1" allowOverlap="1" wp14:anchorId="49313E16" wp14:editId="0127B19B">
                <wp:simplePos x="0" y="0"/>
                <wp:positionH relativeFrom="column">
                  <wp:posOffset>0</wp:posOffset>
                </wp:positionH>
                <wp:positionV relativeFrom="paragraph">
                  <wp:posOffset>0</wp:posOffset>
                </wp:positionV>
                <wp:extent cx="741218" cy="464127"/>
                <wp:effectExtent l="0" t="0" r="20955" b="31750"/>
                <wp:wrapNone/>
                <wp:docPr id="97" name="Gerader Verbinder 9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A1B8B8" id="Gerader Verbinder 97"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0,0" to="58.3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6912" behindDoc="0" locked="0" layoutInCell="1" allowOverlap="1" wp14:anchorId="6AD53217" wp14:editId="0FEF91B3">
                <wp:simplePos x="0" y="0"/>
                <wp:positionH relativeFrom="column">
                  <wp:posOffset>1219200</wp:posOffset>
                </wp:positionH>
                <wp:positionV relativeFrom="paragraph">
                  <wp:posOffset>179705</wp:posOffset>
                </wp:positionV>
                <wp:extent cx="284018" cy="192809"/>
                <wp:effectExtent l="0" t="0" r="20955" b="36195"/>
                <wp:wrapNone/>
                <wp:docPr id="98" name="Gerader Verbinder 98"/>
                <wp:cNvGraphicFramePr/>
                <a:graphic xmlns:a="http://schemas.openxmlformats.org/drawingml/2006/main">
                  <a:graphicData uri="http://schemas.microsoft.com/office/word/2010/wordprocessingShape">
                    <wps:wsp>
                      <wps:cNvCnPr/>
                      <wps:spPr>
                        <a:xfrm flipV="1">
                          <a:off x="0" y="0"/>
                          <a:ext cx="284018" cy="1928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0A15D" id="Gerader Verbinder 9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4.15pt" to="118.3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" strokecolor="#ed7d31 [3205]" strokeweight=".5pt">
                <v:stroke joinstyle="miter"/>
              </v:line>
            </w:pict>
          </mc:Fallback>
        </mc:AlternateContent>
      </w:r>
      <w:r w:rsidRPr="00975C05">
        <w:rPr>
          <w:noProof/>
          <w:lang w:val="en-US"/>
        </w:rPr>
        <mc:AlternateContent>
          <mc:Choice Requires="wps">
            <w:drawing>
              <wp:anchor distT="0" distB="0" distL="114300" distR="114300" simplePos="0" relativeHeight="251687936" behindDoc="0" locked="0" layoutInCell="1" allowOverlap="1" wp14:anchorId="74B529E9" wp14:editId="6515BE16">
                <wp:simplePos x="0" y="0"/>
                <wp:positionH relativeFrom="column">
                  <wp:posOffset>1184275</wp:posOffset>
                </wp:positionH>
                <wp:positionV relativeFrom="paragraph">
                  <wp:posOffset>27305</wp:posOffset>
                </wp:positionV>
                <wp:extent cx="415636" cy="283441"/>
                <wp:effectExtent l="0" t="0" r="22860" b="21590"/>
                <wp:wrapNone/>
                <wp:docPr id="99" name="Gerader Verbinder 99"/>
                <wp:cNvGraphicFramePr/>
                <a:graphic xmlns:a="http://schemas.openxmlformats.org/drawingml/2006/main">
                  <a:graphicData uri="http://schemas.microsoft.com/office/word/2010/wordprocessingShape">
                    <wps:wsp>
                      <wps:cNvCnPr/>
                      <wps:spPr>
                        <a:xfrm flipV="1">
                          <a:off x="0" y="0"/>
                          <a:ext cx="415636" cy="283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E5F74" id="Gerader Verbinder 99"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2.15pt" to="126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" strokecolor="#ed7d31 [3205]" strokeweight=".5pt">
                <v:stroke joinstyle="miter"/>
              </v:line>
            </w:pict>
          </mc:Fallback>
        </mc:AlternateContent>
      </w:r>
      <w:r>
        <w:rPr>
          <w:noProof/>
          <w:lang w:val="en-US"/>
        </w:rPr>
        <mc:AlternateContent>
          <mc:Choice Requires="wps">
            <w:drawing>
              <wp:anchor distT="0" distB="0" distL="114300" distR="114300" simplePos="0" relativeHeight="251676672" behindDoc="0" locked="0" layoutInCell="1" allowOverlap="1" wp14:anchorId="0E2A484F" wp14:editId="0724AAE9">
                <wp:simplePos x="0" y="0"/>
                <wp:positionH relativeFrom="column">
                  <wp:posOffset>1247660</wp:posOffset>
                </wp:positionH>
                <wp:positionV relativeFrom="paragraph">
                  <wp:posOffset>105179</wp:posOffset>
                </wp:positionV>
                <wp:extent cx="415636" cy="283441"/>
                <wp:effectExtent l="0" t="0" r="22860" b="21590"/>
                <wp:wrapNone/>
                <wp:docPr id="23" name="Gerader Verbinder 23"/>
                <wp:cNvGraphicFramePr/>
                <a:graphic xmlns:a="http://schemas.openxmlformats.org/drawingml/2006/main">
                  <a:graphicData uri="http://schemas.microsoft.com/office/word/2010/wordprocessingShape">
                    <wps:wsp>
                      <wps:cNvCnPr/>
                      <wps:spPr>
                        <a:xfrm flipV="1">
                          <a:off x="0" y="0"/>
                          <a:ext cx="415636" cy="283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6FBAE" id="Gerader Verbinde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8.3pt" to="13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" strokecolor="#ed7d31 [3205]" strokeweight=".5pt">
                <v:stroke joinstyle="miter"/>
              </v:line>
            </w:pict>
          </mc:Fallback>
        </mc:AlternateContent>
      </w:r>
      <w:r>
        <w:rPr>
          <w:noProof/>
          <w:lang w:val="en-US"/>
        </w:rPr>
        <mc:AlternateContent>
          <mc:Choice Requires="wps">
            <w:drawing>
              <wp:anchor distT="0" distB="0" distL="114300" distR="114300" simplePos="0" relativeHeight="251675648" behindDoc="0" locked="0" layoutInCell="1" allowOverlap="1" wp14:anchorId="24BD6691" wp14:editId="11148BD1">
                <wp:simplePos x="0" y="0"/>
                <wp:positionH relativeFrom="column">
                  <wp:posOffset>1282297</wp:posOffset>
                </wp:positionH>
                <wp:positionV relativeFrom="paragraph">
                  <wp:posOffset>257579</wp:posOffset>
                </wp:positionV>
                <wp:extent cx="284018" cy="192809"/>
                <wp:effectExtent l="0" t="0" r="20955" b="36195"/>
                <wp:wrapNone/>
                <wp:docPr id="22" name="Gerader Verbinder 22"/>
                <wp:cNvGraphicFramePr/>
                <a:graphic xmlns:a="http://schemas.openxmlformats.org/drawingml/2006/main">
                  <a:graphicData uri="http://schemas.microsoft.com/office/word/2010/wordprocessingShape">
                    <wps:wsp>
                      <wps:cNvCnPr/>
                      <wps:spPr>
                        <a:xfrm flipV="1">
                          <a:off x="0" y="0"/>
                          <a:ext cx="284018" cy="1928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ADE66" id="Gerader Verbinder 2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95pt,20.3pt" to="123.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" strokecolor="#ed7d31 [3205]" strokeweight=".5pt">
                <v:stroke joinstyle="miter"/>
              </v:line>
            </w:pict>
          </mc:Fallback>
        </mc:AlternateContent>
      </w:r>
      <w:r>
        <w:rPr>
          <w:noProof/>
          <w:lang w:val="en-US"/>
        </w:rPr>
        <mc:AlternateContent>
          <mc:Choice Requires="wps">
            <w:drawing>
              <wp:anchor distT="0" distB="0" distL="114300" distR="114300" simplePos="0" relativeHeight="251674624" behindDoc="0" locked="0" layoutInCell="1" allowOverlap="1" wp14:anchorId="5C447ACF" wp14:editId="4A2845A5">
                <wp:simplePos x="0" y="0"/>
                <wp:positionH relativeFrom="column">
                  <wp:posOffset>63096</wp:posOffset>
                </wp:positionH>
                <wp:positionV relativeFrom="paragraph">
                  <wp:posOffset>77470</wp:posOffset>
                </wp:positionV>
                <wp:extent cx="741218" cy="464127"/>
                <wp:effectExtent l="0" t="0" r="20955" b="31750"/>
                <wp:wrapNone/>
                <wp:docPr id="21" name="Gerader Verbinder 21"/>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C86E9F" id="Gerader Verbinder 2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95pt,6.1pt" to="63.3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" strokecolor="#ed7d31 [3205]" strokeweight=".5pt">
                <v:stroke joinstyle="miter"/>
              </v:line>
            </w:pict>
          </mc:Fallback>
        </mc:AlternateContent>
      </w:r>
      <w:r>
        <w:rPr>
          <w:noProof/>
          <w:lang w:val="en-US"/>
        </w:rPr>
        <mc:AlternateContent>
          <mc:Choice Requires="wps">
            <w:drawing>
              <wp:anchor distT="0" distB="0" distL="114300" distR="114300" simplePos="0" relativeHeight="251671552" behindDoc="0" locked="0" layoutInCell="1" allowOverlap="1" wp14:anchorId="06049ABE" wp14:editId="79B12FA8">
                <wp:simplePos x="0" y="0"/>
                <wp:positionH relativeFrom="column">
                  <wp:posOffset>1275369</wp:posOffset>
                </wp:positionH>
                <wp:positionV relativeFrom="paragraph">
                  <wp:posOffset>202161</wp:posOffset>
                </wp:positionV>
                <wp:extent cx="741218" cy="464127"/>
                <wp:effectExtent l="0" t="0" r="20955" b="31750"/>
                <wp:wrapNone/>
                <wp:docPr id="18" name="Gerader Verbinder 18"/>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ED317" id="Gerader Verbinder 18"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00.4pt,15.9pt" to="158.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" strokecolor="#ed7d31 [3205]" strokeweight=".5pt">
                <v:stroke joinstyle="miter"/>
              </v:line>
            </w:pict>
          </mc:Fallback>
        </mc:AlternateContent>
      </w:r>
      <w:r>
        <w:rPr>
          <w:noProof/>
          <w:lang w:val="en-US"/>
        </w:rPr>
        <mc:AlternateContent>
          <mc:Choice Requires="wps">
            <w:drawing>
              <wp:anchor distT="0" distB="0" distL="114300" distR="114300" simplePos="0" relativeHeight="251666432" behindDoc="0" locked="0" layoutInCell="1" allowOverlap="1" wp14:anchorId="1D7E288F" wp14:editId="0BE6B86A">
                <wp:simplePos x="0" y="0"/>
                <wp:positionH relativeFrom="column">
                  <wp:posOffset>139296</wp:posOffset>
                </wp:positionH>
                <wp:positionV relativeFrom="paragraph">
                  <wp:posOffset>202161</wp:posOffset>
                </wp:positionV>
                <wp:extent cx="741218" cy="464127"/>
                <wp:effectExtent l="0" t="0" r="20955" b="31750"/>
                <wp:wrapNone/>
                <wp:docPr id="13" name="Gerader Verbinder 13"/>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028D62" id="Gerader Verbinder 1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0.95pt,15.9pt" to="69.3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" strokecolor="#ed7d31 [3205]" strokeweight=".5pt">
                <v:stroke joinstyle="miter"/>
              </v:line>
            </w:pict>
          </mc:Fallback>
        </mc:AlternateContent>
      </w:r>
      <w:r>
        <w:rPr>
          <w:noProof/>
          <w:lang w:val="en-US"/>
        </w:rPr>
        <mc:AlternateContent>
          <mc:Choice Requires="wps">
            <w:drawing>
              <wp:anchor distT="0" distB="0" distL="114300" distR="114300" simplePos="0" relativeHeight="251665408" behindDoc="0" locked="0" layoutInCell="1" allowOverlap="1" wp14:anchorId="2D3D7268" wp14:editId="295AC697">
                <wp:simplePos x="0" y="0"/>
                <wp:positionH relativeFrom="column">
                  <wp:posOffset>1329690</wp:posOffset>
                </wp:positionH>
                <wp:positionV relativeFrom="paragraph">
                  <wp:posOffset>485775</wp:posOffset>
                </wp:positionV>
                <wp:extent cx="283845" cy="290830"/>
                <wp:effectExtent l="0" t="0" r="20955" b="13970"/>
                <wp:wrapNone/>
                <wp:docPr id="12" name="Textfeld 12"/>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7276ABAF" w14:textId="77777777" w:rsidR="00670539" w:rsidRDefault="00670539" w:rsidP="003F7C1D">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3D7268" id="_x0000_t202" coordsize="21600,21600" o:spt="202" path="m,l,21600r21600,l21600,xe">
                <v:stroke joinstyle="miter"/>
                <v:path gradientshapeok="t" o:connecttype="rect"/>
              </v:shapetype>
              <v:shape id="Textfeld 12" o:spid="_x0000_s1026" type="#_x0000_t202" style="position:absolute;margin-left:104.7pt;margin-top:38.25pt;width:22.35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" fillcolor="white [3201]" strokeweight=".5pt">
                <v:textbox>
                  <w:txbxContent>
                    <w:p w14:paraId="7276ABAF" w14:textId="77777777" w:rsidR="00670539" w:rsidRDefault="00670539" w:rsidP="003F7C1D">
                      <w:r>
                        <w:t>y</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1A815B49" wp14:editId="6F97BD7C">
                <wp:simplePos x="0" y="0"/>
                <wp:positionH relativeFrom="column">
                  <wp:posOffset>498475</wp:posOffset>
                </wp:positionH>
                <wp:positionV relativeFrom="paragraph">
                  <wp:posOffset>499745</wp:posOffset>
                </wp:positionV>
                <wp:extent cx="283845" cy="290830"/>
                <wp:effectExtent l="0" t="0" r="20955" b="13970"/>
                <wp:wrapNone/>
                <wp:docPr id="11" name="Textfeld 11"/>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5A76E59C" w14:textId="77777777" w:rsidR="00670539" w:rsidRDefault="00670539" w:rsidP="003F7C1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5B49" id="Textfeld 11" o:spid="_x0000_s1027" type="#_x0000_t202" style="position:absolute;margin-left:39.25pt;margin-top:39.35pt;width:22.35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" fillcolor="white [3201]" strokeweight=".5pt">
                <v:textbox>
                  <w:txbxContent>
                    <w:p w14:paraId="5A76E59C" w14:textId="77777777" w:rsidR="00670539" w:rsidRDefault="00670539" w:rsidP="003F7C1D">
                      <w:r>
                        <w:t>x</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2B4D2034" wp14:editId="48D942EE">
                <wp:simplePos x="0" y="0"/>
                <wp:positionH relativeFrom="column">
                  <wp:posOffset>276225</wp:posOffset>
                </wp:positionH>
                <wp:positionV relativeFrom="paragraph">
                  <wp:posOffset>125095</wp:posOffset>
                </wp:positionV>
                <wp:extent cx="899795" cy="899795"/>
                <wp:effectExtent l="0" t="0" r="14605" b="14605"/>
                <wp:wrapNone/>
                <wp:docPr id="9" name="Ellipse 9"/>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43652" id="Ellipse 9" o:spid="_x0000_s1026" style="position:absolute;margin-left:21.75pt;margin-top:9.85pt;width:70.85pt;height:7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" filled="f" strokecolor="#1f3763 [1604]" strokeweight="1pt">
                <v:stroke joinstyle="miter"/>
              </v:oval>
            </w:pict>
          </mc:Fallback>
        </mc:AlternateContent>
      </w:r>
      <w:r>
        <w:rPr>
          <w:rFonts w:cstheme="minorHAnsi"/>
          <w:b/>
          <w:noProof/>
        </w:rPr>
        <mc:AlternateContent>
          <mc:Choice Requires="wps">
            <w:drawing>
              <wp:anchor distT="0" distB="0" distL="114300" distR="114300" simplePos="0" relativeHeight="251661312" behindDoc="0" locked="0" layoutInCell="1" allowOverlap="1" wp14:anchorId="51E98EB5" wp14:editId="0814A553">
                <wp:simplePos x="0" y="0"/>
                <wp:positionH relativeFrom="column">
                  <wp:posOffset>6985</wp:posOffset>
                </wp:positionH>
                <wp:positionV relativeFrom="paragraph">
                  <wp:posOffset>49530</wp:posOffset>
                </wp:positionV>
                <wp:extent cx="2451735" cy="1073150"/>
                <wp:effectExtent l="0" t="0" r="24765" b="12700"/>
                <wp:wrapNone/>
                <wp:docPr id="8" name="Rechteck 8"/>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426E" id="Rechteck 8" o:spid="_x0000_s1026" style="position:absolute;margin-left:.55pt;margin-top:3.9pt;width:193.05pt;height: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" filled="f" strokecolor="#1f3763 [1604]" strokeweight="1pt"/>
            </w:pict>
          </mc:Fallback>
        </mc:AlternateContent>
      </w:r>
      <w:r>
        <w:rPr>
          <w:noProof/>
          <w:lang w:val="en-US"/>
        </w:rPr>
        <mc:AlternateContent>
          <mc:Choice Requires="wps">
            <w:drawing>
              <wp:anchor distT="0" distB="0" distL="114300" distR="114300" simplePos="0" relativeHeight="251663360" behindDoc="0" locked="0" layoutInCell="1" allowOverlap="1" wp14:anchorId="1B172663" wp14:editId="62287782">
                <wp:simplePos x="0" y="0"/>
                <wp:positionH relativeFrom="column">
                  <wp:posOffset>969299</wp:posOffset>
                </wp:positionH>
                <wp:positionV relativeFrom="paragraph">
                  <wp:posOffset>146165</wp:posOffset>
                </wp:positionV>
                <wp:extent cx="900000" cy="900000"/>
                <wp:effectExtent l="0" t="0" r="14605" b="14605"/>
                <wp:wrapNone/>
                <wp:docPr id="10" name="Ellipse 10"/>
                <wp:cNvGraphicFramePr/>
                <a:graphic xmlns:a="http://schemas.openxmlformats.org/drawingml/2006/main">
                  <a:graphicData uri="http://schemas.microsoft.com/office/word/2010/wordprocessingShape">
                    <wps:wsp>
                      <wps:cNvSpPr/>
                      <wps:spPr>
                        <a:xfrm>
                          <a:off x="0" y="0"/>
                          <a:ext cx="900000" cy="90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FFAA60" w14:textId="77777777" w:rsidR="00670539" w:rsidRPr="002C7025" w:rsidRDefault="00670539" w:rsidP="003F7C1D">
                            <w:pPr>
                              <w:rPr>
                                <w:lang w:val="en-US"/>
                              </w:rPr>
                            </w:pPr>
                            <w:r w:rsidRPr="002C7025">
                              <w:rPr>
                                <w:lang w:val="en-US"/>
                              </w:rPr>
                              <w:t>AAA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72663" id="Ellipse 10" o:spid="_x0000_s1028" style="position:absolute;margin-left:76.3pt;margin-top:11.5pt;width:70.85pt;height:7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" filled="f" strokecolor="#1f3763 [1604]" strokeweight="1pt">
                <v:stroke joinstyle="miter"/>
                <v:textbox>
                  <w:txbxContent>
                    <w:p w14:paraId="01FFAA60" w14:textId="77777777" w:rsidR="00670539" w:rsidRPr="002C7025" w:rsidRDefault="00670539" w:rsidP="003F7C1D">
                      <w:pPr>
                        <w:rPr>
                          <w:lang w:val="en-US"/>
                        </w:rPr>
                      </w:pPr>
                      <w:r w:rsidRPr="002C7025">
                        <w:rPr>
                          <w:lang w:val="en-US"/>
                        </w:rPr>
                        <w:t>AAA</w:t>
                      </w:r>
                    </w:p>
                  </w:txbxContent>
                </v:textbox>
              </v:oval>
            </w:pict>
          </mc:Fallback>
        </mc:AlternateContent>
      </w:r>
    </w:p>
    <w:p w14:paraId="21B6ED33" w14:textId="77777777" w:rsidR="003F7C1D" w:rsidRPr="00820EA0" w:rsidRDefault="003F7C1D" w:rsidP="003F7C1D">
      <w:r>
        <w:rPr>
          <w:noProof/>
          <w:lang w:val="en-US"/>
        </w:rPr>
        <mc:AlternateContent>
          <mc:Choice Requires="wps">
            <w:drawing>
              <wp:anchor distT="0" distB="0" distL="114300" distR="114300" simplePos="0" relativeHeight="251713536" behindDoc="0" locked="0" layoutInCell="1" allowOverlap="1" wp14:anchorId="457DA45F" wp14:editId="0017AACE">
                <wp:simplePos x="0" y="0"/>
                <wp:positionH relativeFrom="column">
                  <wp:posOffset>4815205</wp:posOffset>
                </wp:positionH>
                <wp:positionV relativeFrom="paragraph">
                  <wp:posOffset>255789</wp:posOffset>
                </wp:positionV>
                <wp:extent cx="270164" cy="200083"/>
                <wp:effectExtent l="0" t="0" r="34925" b="28575"/>
                <wp:wrapNone/>
                <wp:docPr id="128" name="Gerader Verbinder 128"/>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318E384" id="Gerader Verbinder 128"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79.15pt,20.15pt" to="400.4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" strokecolor="#ffc000 [3207]" strokeweight=".5pt">
                <v:stroke joinstyle="miter"/>
              </v:line>
            </w:pict>
          </mc:Fallback>
        </mc:AlternateContent>
      </w:r>
      <w:r>
        <w:rPr>
          <w:noProof/>
          <w:lang w:val="en-US"/>
        </w:rPr>
        <mc:AlternateContent>
          <mc:Choice Requires="wps">
            <w:drawing>
              <wp:anchor distT="0" distB="0" distL="114300" distR="114300" simplePos="0" relativeHeight="251709440" behindDoc="0" locked="0" layoutInCell="1" allowOverlap="1" wp14:anchorId="27004F98" wp14:editId="51FA3AE2">
                <wp:simplePos x="0" y="0"/>
                <wp:positionH relativeFrom="column">
                  <wp:posOffset>2861656</wp:posOffset>
                </wp:positionH>
                <wp:positionV relativeFrom="paragraph">
                  <wp:posOffset>276513</wp:posOffset>
                </wp:positionV>
                <wp:extent cx="845127" cy="374073"/>
                <wp:effectExtent l="0" t="0" r="31750" b="26035"/>
                <wp:wrapNone/>
                <wp:docPr id="123" name="Gerader Verbinder 123"/>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1547EB5" id="Gerader Verbinder 123"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25.35pt,21.75pt" to="291.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" strokecolor="#ffc000 [3207]" strokeweight=".5pt">
                <v:stroke joinstyle="miter"/>
              </v:line>
            </w:pict>
          </mc:Fallback>
        </mc:AlternateContent>
      </w:r>
      <w:r>
        <w:rPr>
          <w:noProof/>
          <w:lang w:val="en-US"/>
        </w:rPr>
        <mc:AlternateContent>
          <mc:Choice Requires="wps">
            <w:drawing>
              <wp:anchor distT="0" distB="0" distL="114300" distR="114300" simplePos="0" relativeHeight="251708416" behindDoc="0" locked="0" layoutInCell="1" allowOverlap="1" wp14:anchorId="07B1CE37" wp14:editId="4B40CCDA">
                <wp:simplePos x="0" y="0"/>
                <wp:positionH relativeFrom="column">
                  <wp:posOffset>2827077</wp:posOffset>
                </wp:positionH>
                <wp:positionV relativeFrom="paragraph">
                  <wp:posOffset>5022</wp:posOffset>
                </wp:positionV>
                <wp:extent cx="845127" cy="374073"/>
                <wp:effectExtent l="0" t="0" r="31750" b="26035"/>
                <wp:wrapNone/>
                <wp:docPr id="122" name="Gerader Verbinder 122"/>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552EC6FF" id="Gerader Verbinder 122"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22.6pt,.4pt" to="289.1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04320" behindDoc="0" locked="0" layoutInCell="1" allowOverlap="1" wp14:anchorId="0FFF9BDE" wp14:editId="5C0B50DD">
                <wp:simplePos x="0" y="0"/>
                <wp:positionH relativeFrom="column">
                  <wp:posOffset>4343400</wp:posOffset>
                </wp:positionH>
                <wp:positionV relativeFrom="paragraph">
                  <wp:posOffset>284769</wp:posOffset>
                </wp:positionV>
                <wp:extent cx="594995" cy="206491"/>
                <wp:effectExtent l="0" t="0" r="33655" b="22225"/>
                <wp:wrapNone/>
                <wp:docPr id="118" name="Gerader Verbinder 118"/>
                <wp:cNvGraphicFramePr/>
                <a:graphic xmlns:a="http://schemas.openxmlformats.org/drawingml/2006/main">
                  <a:graphicData uri="http://schemas.microsoft.com/office/word/2010/wordprocessingShape">
                    <wps:wsp>
                      <wps:cNvCnPr/>
                      <wps:spPr>
                        <a:xfrm flipV="1">
                          <a:off x="0" y="0"/>
                          <a:ext cx="594995" cy="20649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06BF7" id="Gerader Verbinder 118"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2.4pt" to="388.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" strokecolor="#70ad47 [3209]" strokeweight=".5pt">
                <v:stroke joinstyle="miter"/>
              </v:line>
            </w:pict>
          </mc:Fallback>
        </mc:AlternateContent>
      </w:r>
      <w:r>
        <w:rPr>
          <w:noProof/>
          <w:lang w:val="en-US"/>
        </w:rPr>
        <mc:AlternateContent>
          <mc:Choice Requires="wps">
            <w:drawing>
              <wp:anchor distT="0" distB="0" distL="114300" distR="114300" simplePos="0" relativeHeight="251700224" behindDoc="0" locked="0" layoutInCell="1" allowOverlap="1" wp14:anchorId="392A177C" wp14:editId="1ED3CACA">
                <wp:simplePos x="0" y="0"/>
                <wp:positionH relativeFrom="column">
                  <wp:posOffset>3858895</wp:posOffset>
                </wp:positionH>
                <wp:positionV relativeFrom="paragraph">
                  <wp:posOffset>151534</wp:posOffset>
                </wp:positionV>
                <wp:extent cx="727364" cy="428163"/>
                <wp:effectExtent l="0" t="0" r="34925" b="29210"/>
                <wp:wrapNone/>
                <wp:docPr id="113" name="Gerader Verbinder 113"/>
                <wp:cNvGraphicFramePr/>
                <a:graphic xmlns:a="http://schemas.openxmlformats.org/drawingml/2006/main">
                  <a:graphicData uri="http://schemas.microsoft.com/office/word/2010/wordprocessingShape">
                    <wps:wsp>
                      <wps:cNvCnPr/>
                      <wps:spPr>
                        <a:xfrm flipV="1">
                          <a:off x="0" y="0"/>
                          <a:ext cx="727364" cy="42816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50085" id="Gerader Verbinder 113"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85pt,11.95pt" to="361.1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" strokecolor="#70ad47 [3209]" strokeweight=".5pt">
                <v:stroke joinstyle="miter"/>
              </v:line>
            </w:pict>
          </mc:Fallback>
        </mc:AlternateContent>
      </w:r>
      <w:r>
        <w:rPr>
          <w:noProof/>
          <w:lang w:val="en-US"/>
        </w:rPr>
        <mc:AlternateContent>
          <mc:Choice Requires="wps">
            <w:drawing>
              <wp:anchor distT="0" distB="0" distL="114300" distR="114300" simplePos="0" relativeHeight="251693056" behindDoc="0" locked="0" layoutInCell="1" allowOverlap="1" wp14:anchorId="3E175996" wp14:editId="20D49DCB">
                <wp:simplePos x="0" y="0"/>
                <wp:positionH relativeFrom="column">
                  <wp:posOffset>4059902</wp:posOffset>
                </wp:positionH>
                <wp:positionV relativeFrom="paragraph">
                  <wp:posOffset>130810</wp:posOffset>
                </wp:positionV>
                <wp:extent cx="283845" cy="290830"/>
                <wp:effectExtent l="0" t="0" r="20955" b="13970"/>
                <wp:wrapNone/>
                <wp:docPr id="104" name="Textfeld 104"/>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23F4C988" w14:textId="77777777" w:rsidR="00670539" w:rsidRDefault="00670539" w:rsidP="003F7C1D">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75996" id="Textfeld 104" o:spid="_x0000_s1029" type="#_x0000_t202" style="position:absolute;margin-left:319.7pt;margin-top:10.3pt;width:22.35pt;height:2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" fillcolor="white [3201]" strokeweight=".5pt">
                <v:textbox>
                  <w:txbxContent>
                    <w:p w14:paraId="23F4C988" w14:textId="77777777" w:rsidR="00670539" w:rsidRDefault="00670539" w:rsidP="003F7C1D">
                      <w:r>
                        <w:t>y</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17B64778" wp14:editId="46E08E73">
                <wp:simplePos x="0" y="0"/>
                <wp:positionH relativeFrom="column">
                  <wp:posOffset>3339292</wp:posOffset>
                </wp:positionH>
                <wp:positionV relativeFrom="paragraph">
                  <wp:posOffset>130868</wp:posOffset>
                </wp:positionV>
                <wp:extent cx="283845" cy="290830"/>
                <wp:effectExtent l="0" t="0" r="20955" b="13970"/>
                <wp:wrapNone/>
                <wp:docPr id="102" name="Textfeld 102"/>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4D651ADF" w14:textId="77777777" w:rsidR="00670539" w:rsidRDefault="00670539" w:rsidP="003F7C1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4778" id="Textfeld 102" o:spid="_x0000_s1030" type="#_x0000_t202" style="position:absolute;margin-left:262.95pt;margin-top:10.3pt;width:22.35pt;height:2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" fillcolor="white [3201]" strokeweight=".5pt">
                <v:textbox>
                  <w:txbxContent>
                    <w:p w14:paraId="4D651ADF" w14:textId="77777777" w:rsidR="00670539" w:rsidRDefault="00670539" w:rsidP="003F7C1D">
                      <w:r>
                        <w:t>x</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FC5B309" wp14:editId="4E723144">
                <wp:simplePos x="0" y="0"/>
                <wp:positionH relativeFrom="column">
                  <wp:posOffset>1545532</wp:posOffset>
                </wp:positionH>
                <wp:positionV relativeFrom="paragraph">
                  <wp:posOffset>165793</wp:posOffset>
                </wp:positionV>
                <wp:extent cx="741218" cy="464127"/>
                <wp:effectExtent l="0" t="0" r="20955" b="31750"/>
                <wp:wrapNone/>
                <wp:docPr id="20" name="Gerader Verbinder 20"/>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BA07592" id="Gerader Verbinder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21.7pt,13.05pt" to="180.0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" strokecolor="#ed7d31 [3205]" strokeweight=".5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0DD8E51C" wp14:editId="54DA09C2">
                <wp:simplePos x="0" y="0"/>
                <wp:positionH relativeFrom="column">
                  <wp:posOffset>1393132</wp:posOffset>
                </wp:positionH>
                <wp:positionV relativeFrom="paragraph">
                  <wp:posOffset>13393</wp:posOffset>
                </wp:positionV>
                <wp:extent cx="741218" cy="464127"/>
                <wp:effectExtent l="0" t="0" r="20955" b="31750"/>
                <wp:wrapNone/>
                <wp:docPr id="19" name="Gerader Verbinder 19"/>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799436" id="Gerader Verbinde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09.7pt,1.05pt" to="168.0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" strokecolor="#ed7d31 [3205]" strokeweight=".5pt">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4BB54638" wp14:editId="0453BE05">
                <wp:simplePos x="0" y="0"/>
                <wp:positionH relativeFrom="column">
                  <wp:posOffset>270914</wp:posOffset>
                </wp:positionH>
                <wp:positionV relativeFrom="paragraph">
                  <wp:posOffset>20320</wp:posOffset>
                </wp:positionV>
                <wp:extent cx="741218" cy="464127"/>
                <wp:effectExtent l="0" t="0" r="20955" b="31750"/>
                <wp:wrapNone/>
                <wp:docPr id="14" name="Gerader Verbinder 14"/>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8A78FC" id="Gerader Verbinder 14"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1.35pt,1.6pt" to="79.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" strokecolor="#ed7d31 [3205]" strokeweight=".5pt">
                <v:stroke joinstyle="miter"/>
              </v:line>
            </w:pict>
          </mc:Fallback>
        </mc:AlternateContent>
      </w:r>
    </w:p>
    <w:p w14:paraId="01B6816B" w14:textId="77777777" w:rsidR="003F7C1D" w:rsidRPr="00820EA0" w:rsidRDefault="003F7C1D" w:rsidP="003F7C1D">
      <w:r>
        <w:rPr>
          <w:noProof/>
          <w:lang w:val="en-US"/>
        </w:rPr>
        <mc:AlternateContent>
          <mc:Choice Requires="wps">
            <w:drawing>
              <wp:anchor distT="0" distB="0" distL="114300" distR="114300" simplePos="0" relativeHeight="251710464" behindDoc="0" locked="0" layoutInCell="1" allowOverlap="1" wp14:anchorId="1BAD79F8" wp14:editId="692CE2C0">
                <wp:simplePos x="0" y="0"/>
                <wp:positionH relativeFrom="column">
                  <wp:posOffset>2958696</wp:posOffset>
                </wp:positionH>
                <wp:positionV relativeFrom="paragraph">
                  <wp:posOffset>150205</wp:posOffset>
                </wp:positionV>
                <wp:extent cx="712932" cy="339379"/>
                <wp:effectExtent l="0" t="0" r="30480" b="22860"/>
                <wp:wrapNone/>
                <wp:docPr id="124" name="Gerader Verbinder 124"/>
                <wp:cNvGraphicFramePr/>
                <a:graphic xmlns:a="http://schemas.openxmlformats.org/drawingml/2006/main">
                  <a:graphicData uri="http://schemas.microsoft.com/office/word/2010/wordprocessingShape">
                    <wps:wsp>
                      <wps:cNvCnPr/>
                      <wps:spPr>
                        <a:xfrm flipV="1">
                          <a:off x="0" y="0"/>
                          <a:ext cx="712932" cy="33937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E7B28" id="Gerader Verbinder 124"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11.85pt" to="289.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14560" behindDoc="0" locked="0" layoutInCell="1" allowOverlap="1" wp14:anchorId="7A03E0C6" wp14:editId="01D303E5">
                <wp:simplePos x="0" y="0"/>
                <wp:positionH relativeFrom="column">
                  <wp:posOffset>4815205</wp:posOffset>
                </wp:positionH>
                <wp:positionV relativeFrom="paragraph">
                  <wp:posOffset>163715</wp:posOffset>
                </wp:positionV>
                <wp:extent cx="270164" cy="200083"/>
                <wp:effectExtent l="0" t="0" r="34925" b="28575"/>
                <wp:wrapNone/>
                <wp:docPr id="129" name="Gerader Verbinder 129"/>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34EC3CA9" id="Gerader Verbinder 129"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79.15pt,12.9pt" to="400.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17491454" wp14:editId="699D8D78">
                <wp:simplePos x="0" y="0"/>
                <wp:positionH relativeFrom="column">
                  <wp:posOffset>4482696</wp:posOffset>
                </wp:positionH>
                <wp:positionV relativeFrom="paragraph">
                  <wp:posOffset>114530</wp:posOffset>
                </wp:positionV>
                <wp:extent cx="554182" cy="269875"/>
                <wp:effectExtent l="0" t="0" r="36830" b="34925"/>
                <wp:wrapNone/>
                <wp:docPr id="120" name="Gerader Verbinder 120"/>
                <wp:cNvGraphicFramePr/>
                <a:graphic xmlns:a="http://schemas.openxmlformats.org/drawingml/2006/main">
                  <a:graphicData uri="http://schemas.microsoft.com/office/word/2010/wordprocessingShape">
                    <wps:wsp>
                      <wps:cNvCnPr/>
                      <wps:spPr>
                        <a:xfrm flipV="1">
                          <a:off x="0" y="0"/>
                          <a:ext cx="554182" cy="2698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88EA9" id="Gerader Verbinder 12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5pt,9pt" to="396.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697152" behindDoc="0" locked="0" layoutInCell="1" allowOverlap="1" wp14:anchorId="5C4912DA" wp14:editId="7A65225D">
                <wp:simplePos x="0" y="0"/>
                <wp:positionH relativeFrom="column">
                  <wp:posOffset>2840355</wp:posOffset>
                </wp:positionH>
                <wp:positionV relativeFrom="paragraph">
                  <wp:posOffset>9872</wp:posOffset>
                </wp:positionV>
                <wp:extent cx="138545" cy="103159"/>
                <wp:effectExtent l="0" t="0" r="33020" b="30480"/>
                <wp:wrapNone/>
                <wp:docPr id="110" name="Gerader Verbinder 110"/>
                <wp:cNvGraphicFramePr/>
                <a:graphic xmlns:a="http://schemas.openxmlformats.org/drawingml/2006/main">
                  <a:graphicData uri="http://schemas.microsoft.com/office/word/2010/wordprocessingShape">
                    <wps:wsp>
                      <wps:cNvCnPr/>
                      <wps:spPr>
                        <a:xfrm flipV="1">
                          <a:off x="0" y="0"/>
                          <a:ext cx="138545" cy="10315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ACB7F" id="Gerader Verbinder 110"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65pt,.8pt" to="234.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" strokecolor="#70ad47 [3209]" strokeweight=".5pt">
                <v:stroke joinstyle="miter"/>
              </v:line>
            </w:pict>
          </mc:Fallback>
        </mc:AlternateContent>
      </w:r>
      <w:r>
        <w:rPr>
          <w:noProof/>
          <w:lang w:val="en-US"/>
        </w:rPr>
        <mc:AlternateContent>
          <mc:Choice Requires="wps">
            <w:drawing>
              <wp:anchor distT="0" distB="0" distL="114300" distR="114300" simplePos="0" relativeHeight="251696128" behindDoc="0" locked="0" layoutInCell="1" allowOverlap="1" wp14:anchorId="14E43C94" wp14:editId="12F4B7BC">
                <wp:simplePos x="0" y="0"/>
                <wp:positionH relativeFrom="column">
                  <wp:posOffset>2847860</wp:posOffset>
                </wp:positionH>
                <wp:positionV relativeFrom="paragraph">
                  <wp:posOffset>157133</wp:posOffset>
                </wp:positionV>
                <wp:extent cx="131618" cy="102581"/>
                <wp:effectExtent l="0" t="0" r="20955" b="31115"/>
                <wp:wrapNone/>
                <wp:docPr id="109" name="Gerader Verbinder 109"/>
                <wp:cNvGraphicFramePr/>
                <a:graphic xmlns:a="http://schemas.openxmlformats.org/drawingml/2006/main">
                  <a:graphicData uri="http://schemas.microsoft.com/office/word/2010/wordprocessingShape">
                    <wps:wsp>
                      <wps:cNvCnPr/>
                      <wps:spPr>
                        <a:xfrm flipV="1">
                          <a:off x="0" y="0"/>
                          <a:ext cx="131618" cy="10258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FFA50" id="Gerader Verbinder 109"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2.35pt" to="23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" strokecolor="#70ad47 [3209]" strokeweight=".5pt">
                <v:stroke joinstyle="miter"/>
              </v:line>
            </w:pict>
          </mc:Fallback>
        </mc:AlternateContent>
      </w:r>
      <w:r>
        <w:rPr>
          <w:noProof/>
          <w:lang w:val="en-US"/>
        </w:rPr>
        <mc:AlternateContent>
          <mc:Choice Requires="wps">
            <w:drawing>
              <wp:anchor distT="0" distB="0" distL="114300" distR="114300" simplePos="0" relativeHeight="251670528" behindDoc="0" locked="0" layoutInCell="1" allowOverlap="1" wp14:anchorId="51396317" wp14:editId="219B4140">
                <wp:simplePos x="0" y="0"/>
                <wp:positionH relativeFrom="column">
                  <wp:posOffset>1559387</wp:posOffset>
                </wp:positionH>
                <wp:positionV relativeFrom="paragraph">
                  <wp:posOffset>11661</wp:posOffset>
                </wp:positionV>
                <wp:extent cx="741218" cy="464127"/>
                <wp:effectExtent l="0" t="0" r="20955" b="31750"/>
                <wp:wrapNone/>
                <wp:docPr id="17" name="Gerader Verbinder 1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E43288" id="Gerader Verbinder 17"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22.8pt,.9pt" to="181.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" strokecolor="#ed7d31 [3205]" strokeweight=".5pt">
                <v:stroke joinstyle="miter"/>
              </v:line>
            </w:pict>
          </mc:Fallback>
        </mc:AlternateContent>
      </w:r>
      <w:r>
        <w:rPr>
          <w:noProof/>
          <w:lang w:val="en-US"/>
        </w:rPr>
        <mc:AlternateContent>
          <mc:Choice Requires="wps">
            <w:drawing>
              <wp:anchor distT="0" distB="0" distL="114300" distR="114300" simplePos="0" relativeHeight="251669504" behindDoc="0" locked="0" layoutInCell="1" allowOverlap="1" wp14:anchorId="5C22EA32" wp14:editId="427F77F9">
                <wp:simplePos x="0" y="0"/>
                <wp:positionH relativeFrom="column">
                  <wp:posOffset>1088332</wp:posOffset>
                </wp:positionH>
                <wp:positionV relativeFrom="paragraph">
                  <wp:posOffset>46297</wp:posOffset>
                </wp:positionV>
                <wp:extent cx="741218" cy="464127"/>
                <wp:effectExtent l="0" t="0" r="20955" b="31750"/>
                <wp:wrapNone/>
                <wp:docPr id="16" name="Gerader Verbinder 16"/>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691A4E3" id="Gerader Verbinder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85.7pt,3.65pt" to="144.0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" strokecolor="#ed7d31 [3205]" strokeweight=".5pt">
                <v:stroke joinstyle="miter"/>
              </v:line>
            </w:pict>
          </mc:Fallback>
        </mc:AlternateContent>
      </w:r>
      <w:r>
        <w:rPr>
          <w:noProof/>
          <w:lang w:val="en-US"/>
        </w:rPr>
        <mc:AlternateContent>
          <mc:Choice Requires="wps">
            <w:drawing>
              <wp:anchor distT="0" distB="0" distL="114300" distR="114300" simplePos="0" relativeHeight="251668480" behindDoc="0" locked="0" layoutInCell="1" allowOverlap="1" wp14:anchorId="2F2A764E" wp14:editId="0B0968EE">
                <wp:simplePos x="0" y="0"/>
                <wp:positionH relativeFrom="column">
                  <wp:posOffset>180860</wp:posOffset>
                </wp:positionH>
                <wp:positionV relativeFrom="paragraph">
                  <wp:posOffset>11661</wp:posOffset>
                </wp:positionV>
                <wp:extent cx="741218" cy="464127"/>
                <wp:effectExtent l="0" t="0" r="20955" b="31750"/>
                <wp:wrapNone/>
                <wp:docPr id="15" name="Gerader Verbinder 15"/>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2C95397" id="Gerader Verbinder 1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4.25pt,.9pt" to="72.6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" strokecolor="#ed7d31 [3205]" strokeweight=".5pt">
                <v:stroke joinstyle="miter"/>
              </v:line>
            </w:pict>
          </mc:Fallback>
        </mc:AlternateContent>
      </w:r>
    </w:p>
    <w:p w14:paraId="518F88B6" w14:textId="77777777" w:rsidR="003F7C1D" w:rsidRPr="00820EA0" w:rsidRDefault="003F7C1D" w:rsidP="003F7C1D">
      <w:r>
        <w:rPr>
          <w:noProof/>
          <w:lang w:val="en-US"/>
        </w:rPr>
        <mc:AlternateContent>
          <mc:Choice Requires="wps">
            <w:drawing>
              <wp:anchor distT="0" distB="0" distL="114300" distR="114300" simplePos="0" relativeHeight="251701248" behindDoc="0" locked="0" layoutInCell="1" allowOverlap="1" wp14:anchorId="030B16BB" wp14:editId="5B73B41C">
                <wp:simplePos x="0" y="0"/>
                <wp:positionH relativeFrom="column">
                  <wp:posOffset>4911840</wp:posOffset>
                </wp:positionH>
                <wp:positionV relativeFrom="paragraph">
                  <wp:posOffset>16453</wp:posOffset>
                </wp:positionV>
                <wp:extent cx="228600" cy="144607"/>
                <wp:effectExtent l="0" t="0" r="19050" b="27305"/>
                <wp:wrapNone/>
                <wp:docPr id="114" name="Gerader Verbinder 114"/>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B36EA" id="Gerader Verbinder 11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75pt,1.3pt" to="404.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699200" behindDoc="0" locked="0" layoutInCell="1" allowOverlap="1" wp14:anchorId="00D18E83" wp14:editId="0254F722">
                <wp:simplePos x="0" y="0"/>
                <wp:positionH relativeFrom="column">
                  <wp:posOffset>4620837</wp:posOffset>
                </wp:positionH>
                <wp:positionV relativeFrom="paragraph">
                  <wp:posOffset>9352</wp:posOffset>
                </wp:positionV>
                <wp:extent cx="228600" cy="144607"/>
                <wp:effectExtent l="0" t="0" r="19050" b="27305"/>
                <wp:wrapNone/>
                <wp:docPr id="112" name="Gerader Verbinder 112"/>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388F9" id="Gerader Verbinder 11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85pt,.75pt" to="381.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698176" behindDoc="0" locked="0" layoutInCell="1" allowOverlap="1" wp14:anchorId="10998808" wp14:editId="6D044E1D">
                <wp:simplePos x="0" y="0"/>
                <wp:positionH relativeFrom="column">
                  <wp:posOffset>3622791</wp:posOffset>
                </wp:positionH>
                <wp:positionV relativeFrom="paragraph">
                  <wp:posOffset>63442</wp:posOffset>
                </wp:positionV>
                <wp:extent cx="228600" cy="144607"/>
                <wp:effectExtent l="0" t="0" r="19050" b="27305"/>
                <wp:wrapNone/>
                <wp:docPr id="111" name="Gerader Verbinder 111"/>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BB4C4" id="Gerader Verbinder 11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5pt" to="30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" strokecolor="#70ad47 [3209]" strokeweight=".5pt">
                <v:stroke joinstyle="miter"/>
              </v:line>
            </w:pict>
          </mc:Fallback>
        </mc:AlternateContent>
      </w:r>
      <w:r>
        <w:rPr>
          <w:noProof/>
          <w:lang w:val="en-US"/>
        </w:rPr>
        <mc:AlternateContent>
          <mc:Choice Requires="wps">
            <w:drawing>
              <wp:anchor distT="0" distB="0" distL="114300" distR="114300" simplePos="0" relativeHeight="251695104" behindDoc="0" locked="0" layoutInCell="1" allowOverlap="1" wp14:anchorId="5935B0B9" wp14:editId="7BC986F0">
                <wp:simplePos x="0" y="0"/>
                <wp:positionH relativeFrom="column">
                  <wp:posOffset>2868642</wp:posOffset>
                </wp:positionH>
                <wp:positionV relativeFrom="paragraph">
                  <wp:posOffset>65346</wp:posOffset>
                </wp:positionV>
                <wp:extent cx="228600" cy="144607"/>
                <wp:effectExtent l="0" t="0" r="19050" b="27305"/>
                <wp:wrapNone/>
                <wp:docPr id="107" name="Gerader Verbinder 107"/>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33FAC" id="Gerader Verbinder 10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pt,5.15pt" to="243.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" strokecolor="#70ad47 [3209]" strokeweight=".5pt">
                <v:stroke joinstyle="miter"/>
              </v:line>
            </w:pict>
          </mc:Fallback>
        </mc:AlternateContent>
      </w:r>
    </w:p>
    <w:p w14:paraId="0A7C99B8" w14:textId="77777777" w:rsidR="003F7C1D" w:rsidRPr="00673F9D" w:rsidRDefault="003F7C1D" w:rsidP="003F7C1D">
      <w:pPr>
        <w:rPr>
          <w:noProof/>
        </w:rPr>
      </w:pPr>
      <w:r w:rsidRPr="00673F9D">
        <w:rPr>
          <w:color w:val="ED7D31" w:themeColor="accent2"/>
        </w:rPr>
        <w:t>!(x &amp; y)</w:t>
      </w:r>
      <w:r w:rsidRPr="00673F9D">
        <w:rPr>
          <w:noProof/>
        </w:rPr>
        <w:t xml:space="preserve"> </w:t>
      </w:r>
      <w:r w:rsidRPr="00673F9D">
        <w:rPr>
          <w:noProof/>
        </w:rPr>
        <w:tab/>
      </w:r>
      <w:r w:rsidRPr="00673F9D">
        <w:rPr>
          <w:noProof/>
        </w:rPr>
        <w:tab/>
      </w:r>
      <w:r w:rsidRPr="00673F9D">
        <w:rPr>
          <w:noProof/>
        </w:rPr>
        <w:tab/>
      </w:r>
      <w:r w:rsidRPr="00673F9D">
        <w:rPr>
          <w:noProof/>
        </w:rPr>
        <w:tab/>
      </w:r>
      <w:r w:rsidRPr="00673F9D">
        <w:rPr>
          <w:noProof/>
        </w:rPr>
        <w:tab/>
      </w:r>
      <w:r w:rsidRPr="00673F9D">
        <w:rPr>
          <w:noProof/>
        </w:rPr>
        <w:tab/>
        <w:t xml:space="preserve">    </w:t>
      </w:r>
      <w:r w:rsidRPr="00673F9D">
        <w:rPr>
          <w:noProof/>
          <w:color w:val="70AD47" w:themeColor="accent6"/>
        </w:rPr>
        <w:t>!x</w:t>
      </w:r>
      <w:r w:rsidRPr="00673F9D">
        <w:rPr>
          <w:noProof/>
        </w:rPr>
        <w:t xml:space="preserve">, </w:t>
      </w:r>
      <w:r w:rsidRPr="00673F9D">
        <w:rPr>
          <w:noProof/>
          <w:color w:val="FFC000" w:themeColor="accent4"/>
        </w:rPr>
        <w:t xml:space="preserve">!y </w:t>
      </w:r>
      <w:r w:rsidRPr="00673F9D">
        <w:rPr>
          <w:noProof/>
        </w:rPr>
        <w:tab/>
        <w:t xml:space="preserve"> </w:t>
      </w:r>
      <w:r w:rsidRPr="00673F9D">
        <w:rPr>
          <w:noProof/>
        </w:rPr>
        <w:tab/>
      </w:r>
    </w:p>
    <w:p w14:paraId="6921EC07" w14:textId="77777777" w:rsidR="003F7C1D" w:rsidRPr="008C6986" w:rsidRDefault="003F7C1D" w:rsidP="003F7C1D">
      <w:pPr>
        <w:rPr>
          <w:color w:val="ED7D31" w:themeColor="accent2"/>
        </w:rPr>
      </w:pPr>
      <w:r w:rsidRPr="00F21A83">
        <w:rPr>
          <w:noProof/>
          <w:lang w:val="en-US"/>
        </w:rPr>
        <w:sym w:font="Wingdings" w:char="F0E0"/>
      </w:r>
      <w:r w:rsidRPr="008C6986">
        <w:rPr>
          <w:noProof/>
        </w:rPr>
        <w:t xml:space="preserve"> bei beiden bleibt die gesamte Menge exklusive der Schnittmenge</w:t>
      </w:r>
    </w:p>
    <w:p w14:paraId="5568AD9F" w14:textId="77777777" w:rsidR="003F7C1D" w:rsidRPr="00987911" w:rsidRDefault="003F7C1D" w:rsidP="003F7C1D">
      <w:pPr>
        <w:rPr>
          <w:b/>
        </w:rPr>
      </w:pPr>
      <w:r w:rsidRPr="00987911">
        <w:rPr>
          <w:rFonts w:cstheme="minorHAnsi"/>
          <w:b/>
          <w:noProof/>
        </w:rPr>
        <mc:AlternateContent>
          <mc:Choice Requires="wps">
            <w:drawing>
              <wp:anchor distT="0" distB="0" distL="114300" distR="114300" simplePos="0" relativeHeight="251729920" behindDoc="0" locked="0" layoutInCell="1" allowOverlap="1" wp14:anchorId="156D4FF2" wp14:editId="1DA0A3B9">
                <wp:simplePos x="0" y="0"/>
                <wp:positionH relativeFrom="column">
                  <wp:posOffset>2861541</wp:posOffset>
                </wp:positionH>
                <wp:positionV relativeFrom="paragraph">
                  <wp:posOffset>233622</wp:posOffset>
                </wp:positionV>
                <wp:extent cx="2451735" cy="1073150"/>
                <wp:effectExtent l="0" t="0" r="24765" b="12700"/>
                <wp:wrapNone/>
                <wp:docPr id="144" name="Rechteck 144"/>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A0D7E" id="Rechteck 144" o:spid="_x0000_s1026" style="position:absolute;margin-left:225.3pt;margin-top:18.4pt;width:193.05pt;height: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" filled="f" strokecolor="#1f3763 [1604]" strokeweight="1pt"/>
            </w:pict>
          </mc:Fallback>
        </mc:AlternateContent>
      </w:r>
      <w:r w:rsidRPr="00987911">
        <w:rPr>
          <w:rFonts w:cstheme="minorHAnsi"/>
          <w:b/>
          <w:noProof/>
        </w:rPr>
        <mc:AlternateContent>
          <mc:Choice Requires="wps">
            <w:drawing>
              <wp:anchor distT="0" distB="0" distL="114300" distR="114300" simplePos="0" relativeHeight="251716608" behindDoc="0" locked="0" layoutInCell="1" allowOverlap="1" wp14:anchorId="36B5BB83" wp14:editId="74E7591E">
                <wp:simplePos x="0" y="0"/>
                <wp:positionH relativeFrom="column">
                  <wp:posOffset>-89362</wp:posOffset>
                </wp:positionH>
                <wp:positionV relativeFrom="paragraph">
                  <wp:posOffset>247593</wp:posOffset>
                </wp:positionV>
                <wp:extent cx="2451735" cy="1073150"/>
                <wp:effectExtent l="0" t="0" r="24765" b="12700"/>
                <wp:wrapNone/>
                <wp:docPr id="131" name="Rechteck 131"/>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4EE1D" id="Rechteck 131" o:spid="_x0000_s1026" style="position:absolute;margin-left:-7.05pt;margin-top:19.5pt;width:193.05pt;height:8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" filled="f" strokecolor="#1f3763 [1604]" strokeweight="1pt"/>
            </w:pict>
          </mc:Fallback>
        </mc:AlternateContent>
      </w:r>
      <w:r w:rsidRPr="00987911">
        <w:rPr>
          <w:b/>
        </w:rPr>
        <w:t xml:space="preserve">!(x|y) = !x &amp; !y </w:t>
      </w:r>
    </w:p>
    <w:p w14:paraId="2BD987E0" w14:textId="77777777" w:rsidR="003F7C1D" w:rsidRDefault="003F7C1D" w:rsidP="003F7C1D">
      <w:pPr>
        <w:rPr>
          <w:noProof/>
        </w:rPr>
      </w:pPr>
      <w:r>
        <w:rPr>
          <w:noProof/>
          <w:lang w:val="en-US"/>
        </w:rPr>
        <mc:AlternateContent>
          <mc:Choice Requires="wps">
            <w:drawing>
              <wp:anchor distT="0" distB="0" distL="114300" distR="114300" simplePos="0" relativeHeight="251757568" behindDoc="0" locked="0" layoutInCell="1" allowOverlap="1" wp14:anchorId="3AF3B8B2" wp14:editId="33015B22">
                <wp:simplePos x="0" y="0"/>
                <wp:positionH relativeFrom="column">
                  <wp:posOffset>4821555</wp:posOffset>
                </wp:positionH>
                <wp:positionV relativeFrom="paragraph">
                  <wp:posOffset>122440</wp:posOffset>
                </wp:positionV>
                <wp:extent cx="443346" cy="213418"/>
                <wp:effectExtent l="0" t="0" r="33020" b="34290"/>
                <wp:wrapNone/>
                <wp:docPr id="171" name="Gerader Verbinder 171"/>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22B40" id="Gerader Verbinder 171"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65pt,9.65pt" to="414.5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53472" behindDoc="0" locked="0" layoutInCell="1" allowOverlap="1" wp14:anchorId="561200BD" wp14:editId="0BB34741">
                <wp:simplePos x="0" y="0"/>
                <wp:positionH relativeFrom="column">
                  <wp:posOffset>2951480</wp:posOffset>
                </wp:positionH>
                <wp:positionV relativeFrom="paragraph">
                  <wp:posOffset>3348</wp:posOffset>
                </wp:positionV>
                <wp:extent cx="443346" cy="213418"/>
                <wp:effectExtent l="0" t="0" r="33020" b="34290"/>
                <wp:wrapNone/>
                <wp:docPr id="167" name="Gerader Verbinder 167"/>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B07A8" id="Gerader Verbinder 167"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25pt" to="267.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h9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747328" behindDoc="0" locked="0" layoutInCell="1" allowOverlap="1" wp14:anchorId="77C12E00" wp14:editId="490EA857">
                <wp:simplePos x="0" y="0"/>
                <wp:positionH relativeFrom="column">
                  <wp:posOffset>3145155</wp:posOffset>
                </wp:positionH>
                <wp:positionV relativeFrom="paragraph">
                  <wp:posOffset>156499</wp:posOffset>
                </wp:positionV>
                <wp:extent cx="443346" cy="213418"/>
                <wp:effectExtent l="0" t="0" r="33020" b="34290"/>
                <wp:wrapNone/>
                <wp:docPr id="161" name="Gerader Verbinder 161"/>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050EB" id="Gerader Verbinder 16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65pt,12.3pt" to="282.5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46304" behindDoc="0" locked="0" layoutInCell="1" allowOverlap="1" wp14:anchorId="525CF2A3" wp14:editId="52D539AB">
                <wp:simplePos x="0" y="0"/>
                <wp:positionH relativeFrom="column">
                  <wp:posOffset>4822132</wp:posOffset>
                </wp:positionH>
                <wp:positionV relativeFrom="paragraph">
                  <wp:posOffset>578600</wp:posOffset>
                </wp:positionV>
                <wp:extent cx="470882" cy="366569"/>
                <wp:effectExtent l="0" t="0" r="24765" b="33655"/>
                <wp:wrapNone/>
                <wp:docPr id="160" name="Gerader Verbinder 160"/>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1D90D" id="Gerader Verbinder 160"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45.55pt" to="416.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" strokecolor="#ffc000 [3207]" strokeweight=".5pt">
                <v:stroke joinstyle="miter"/>
              </v:line>
            </w:pict>
          </mc:Fallback>
        </mc:AlternateContent>
      </w:r>
      <w:r>
        <w:rPr>
          <w:noProof/>
          <w:lang w:val="en-US"/>
        </w:rPr>
        <mc:AlternateContent>
          <mc:Choice Requires="wps">
            <w:drawing>
              <wp:anchor distT="0" distB="0" distL="114300" distR="114300" simplePos="0" relativeHeight="251745280" behindDoc="0" locked="0" layoutInCell="1" allowOverlap="1" wp14:anchorId="591248E2" wp14:editId="2D82F84B">
                <wp:simplePos x="0" y="0"/>
                <wp:positionH relativeFrom="column">
                  <wp:posOffset>4669732</wp:posOffset>
                </wp:positionH>
                <wp:positionV relativeFrom="paragraph">
                  <wp:posOffset>426200</wp:posOffset>
                </wp:positionV>
                <wp:extent cx="470882" cy="366569"/>
                <wp:effectExtent l="0" t="0" r="24765" b="33655"/>
                <wp:wrapNone/>
                <wp:docPr id="159" name="Gerader Verbinder 159"/>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BB03C" id="Gerader Verbinder 159"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33.55pt" to="404.8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" strokecolor="#ffc000 [3207]" strokeweight=".5pt">
                <v:stroke joinstyle="miter"/>
              </v:line>
            </w:pict>
          </mc:Fallback>
        </mc:AlternateContent>
      </w:r>
      <w:r>
        <w:rPr>
          <w:noProof/>
          <w:lang w:val="en-US"/>
        </w:rPr>
        <mc:AlternateContent>
          <mc:Choice Requires="wps">
            <w:drawing>
              <wp:anchor distT="0" distB="0" distL="114300" distR="114300" simplePos="0" relativeHeight="251744256" behindDoc="0" locked="0" layoutInCell="1" allowOverlap="1" wp14:anchorId="147C2832" wp14:editId="7A1EBC8F">
                <wp:simplePos x="0" y="0"/>
                <wp:positionH relativeFrom="column">
                  <wp:posOffset>4517332</wp:posOffset>
                </wp:positionH>
                <wp:positionV relativeFrom="paragraph">
                  <wp:posOffset>273800</wp:posOffset>
                </wp:positionV>
                <wp:extent cx="470882" cy="366569"/>
                <wp:effectExtent l="0" t="0" r="24765" b="33655"/>
                <wp:wrapNone/>
                <wp:docPr id="158" name="Gerader Verbinder 158"/>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57547" id="Gerader Verbinder 158"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pt,21.55pt" to="392.8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" strokecolor="#ffc000 [3207]" strokeweight=".5pt">
                <v:stroke joinstyle="miter"/>
              </v:line>
            </w:pict>
          </mc:Fallback>
        </mc:AlternateContent>
      </w:r>
      <w:r>
        <w:rPr>
          <w:noProof/>
          <w:lang w:val="en-US"/>
        </w:rPr>
        <mc:AlternateContent>
          <mc:Choice Requires="wps">
            <w:drawing>
              <wp:anchor distT="0" distB="0" distL="114300" distR="114300" simplePos="0" relativeHeight="251743232" behindDoc="0" locked="0" layoutInCell="1" allowOverlap="1" wp14:anchorId="0834B536" wp14:editId="69188473">
                <wp:simplePos x="0" y="0"/>
                <wp:positionH relativeFrom="column">
                  <wp:posOffset>4364932</wp:posOffset>
                </wp:positionH>
                <wp:positionV relativeFrom="paragraph">
                  <wp:posOffset>121400</wp:posOffset>
                </wp:positionV>
                <wp:extent cx="470882" cy="366569"/>
                <wp:effectExtent l="0" t="0" r="24765" b="33655"/>
                <wp:wrapNone/>
                <wp:docPr id="157" name="Gerader Verbinder 157"/>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D3851" id="Gerader Verbinder 15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pt,9.55pt" to="380.8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" strokecolor="#ffc000 [3207]" strokeweight=".5pt">
                <v:stroke joinstyle="miter"/>
              </v:line>
            </w:pict>
          </mc:Fallback>
        </mc:AlternateContent>
      </w:r>
      <w:r>
        <w:rPr>
          <w:noProof/>
          <w:lang w:val="en-US"/>
        </w:rPr>
        <mc:AlternateContent>
          <mc:Choice Requires="wps">
            <w:drawing>
              <wp:anchor distT="0" distB="0" distL="114300" distR="114300" simplePos="0" relativeHeight="251742208" behindDoc="0" locked="0" layoutInCell="1" allowOverlap="1" wp14:anchorId="6C9E1394" wp14:editId="076212E0">
                <wp:simplePos x="0" y="0"/>
                <wp:positionH relativeFrom="column">
                  <wp:posOffset>4364932</wp:posOffset>
                </wp:positionH>
                <wp:positionV relativeFrom="paragraph">
                  <wp:posOffset>121400</wp:posOffset>
                </wp:positionV>
                <wp:extent cx="685512" cy="435668"/>
                <wp:effectExtent l="0" t="0" r="19685" b="21590"/>
                <wp:wrapNone/>
                <wp:docPr id="156" name="Gerader Verbinder 156"/>
                <wp:cNvGraphicFramePr/>
                <a:graphic xmlns:a="http://schemas.openxmlformats.org/drawingml/2006/main">
                  <a:graphicData uri="http://schemas.microsoft.com/office/word/2010/wordprocessingShape">
                    <wps:wsp>
                      <wps:cNvCnPr/>
                      <wps:spPr>
                        <a:xfrm flipV="1">
                          <a:off x="0" y="0"/>
                          <a:ext cx="685512" cy="435668"/>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6DFF5" id="Gerader Verbinder 156"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pt,9.55pt" to="397.7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" strokecolor="#ffc000 [3207]" strokeweight=".5pt">
                <v:stroke joinstyle="miter"/>
              </v:line>
            </w:pict>
          </mc:Fallback>
        </mc:AlternateContent>
      </w:r>
      <w:r>
        <w:rPr>
          <w:noProof/>
          <w:lang w:val="en-US"/>
        </w:rPr>
        <mc:AlternateContent>
          <mc:Choice Requires="wps">
            <w:drawing>
              <wp:anchor distT="0" distB="0" distL="114300" distR="114300" simplePos="0" relativeHeight="251741184" behindDoc="0" locked="0" layoutInCell="1" allowOverlap="1" wp14:anchorId="587AC376" wp14:editId="78A96686">
                <wp:simplePos x="0" y="0"/>
                <wp:positionH relativeFrom="column">
                  <wp:posOffset>4212532</wp:posOffset>
                </wp:positionH>
                <wp:positionV relativeFrom="paragraph">
                  <wp:posOffset>38215</wp:posOffset>
                </wp:positionV>
                <wp:extent cx="470882" cy="366569"/>
                <wp:effectExtent l="0" t="0" r="24765" b="33655"/>
                <wp:wrapNone/>
                <wp:docPr id="155" name="Gerader Verbinder 155"/>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19737" id="Gerader Verbinder 155"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7pt,3pt" to="368.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5040" behindDoc="0" locked="0" layoutInCell="1" allowOverlap="1" wp14:anchorId="15CF08A9" wp14:editId="428BF71D">
                <wp:simplePos x="0" y="0"/>
                <wp:positionH relativeFrom="column">
                  <wp:posOffset>2910147</wp:posOffset>
                </wp:positionH>
                <wp:positionV relativeFrom="paragraph">
                  <wp:posOffset>3175</wp:posOffset>
                </wp:positionV>
                <wp:extent cx="470882" cy="366569"/>
                <wp:effectExtent l="0" t="0" r="24765" b="33655"/>
                <wp:wrapNone/>
                <wp:docPr id="149" name="Gerader Verbinder 149"/>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EA6FA" id="Gerader Verbinder 149"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25pt" to="266.2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0944" behindDoc="0" locked="0" layoutInCell="1" allowOverlap="1" wp14:anchorId="0E93E476" wp14:editId="5AB03CEF">
                <wp:simplePos x="0" y="0"/>
                <wp:positionH relativeFrom="column">
                  <wp:posOffset>3151736</wp:posOffset>
                </wp:positionH>
                <wp:positionV relativeFrom="paragraph">
                  <wp:posOffset>3175</wp:posOffset>
                </wp:positionV>
                <wp:extent cx="899795" cy="899795"/>
                <wp:effectExtent l="0" t="0" r="14605" b="14605"/>
                <wp:wrapNone/>
                <wp:docPr id="145" name="Ellipse 145"/>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4E100" id="Ellipse 145" o:spid="_x0000_s1026" style="position:absolute;margin-left:248.15pt;margin-top:.25pt;width:70.85pt;height:7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" filled="f" strokecolor="#1f3763 [1604]" strokeweight="1pt">
                <v:stroke joinstyle="miter"/>
              </v:oval>
            </w:pict>
          </mc:Fallback>
        </mc:AlternateContent>
      </w:r>
      <w:r>
        <w:rPr>
          <w:noProof/>
          <w:lang w:val="en-US"/>
        </w:rPr>
        <mc:AlternateContent>
          <mc:Choice Requires="wps">
            <w:drawing>
              <wp:anchor distT="0" distB="0" distL="114300" distR="114300" simplePos="0" relativeHeight="251731968" behindDoc="0" locked="0" layoutInCell="1" allowOverlap="1" wp14:anchorId="361E9443" wp14:editId="4E2A9658">
                <wp:simplePos x="0" y="0"/>
                <wp:positionH relativeFrom="column">
                  <wp:posOffset>3880197</wp:posOffset>
                </wp:positionH>
                <wp:positionV relativeFrom="paragraph">
                  <wp:posOffset>3464</wp:posOffset>
                </wp:positionV>
                <wp:extent cx="899795" cy="899795"/>
                <wp:effectExtent l="0" t="0" r="14605" b="14605"/>
                <wp:wrapNone/>
                <wp:docPr id="146" name="Ellipse 146"/>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CB97" id="Ellipse 146" o:spid="_x0000_s1026" style="position:absolute;margin-left:305.55pt;margin-top:.25pt;width:70.85pt;height:70.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" filled="f" strokecolor="#1f3763 [1604]" strokeweight="1pt">
                <v:stroke joinstyle="miter"/>
              </v:oval>
            </w:pict>
          </mc:Fallback>
        </mc:AlternateContent>
      </w:r>
      <w:r>
        <w:rPr>
          <w:noProof/>
          <w:lang w:val="en-US"/>
        </w:rPr>
        <mc:AlternateContent>
          <mc:Choice Requires="wps">
            <w:drawing>
              <wp:anchor distT="0" distB="0" distL="114300" distR="114300" simplePos="0" relativeHeight="251728896" behindDoc="0" locked="0" layoutInCell="1" allowOverlap="1" wp14:anchorId="52D69D29" wp14:editId="0E581D04">
                <wp:simplePos x="0" y="0"/>
                <wp:positionH relativeFrom="margin">
                  <wp:posOffset>955964</wp:posOffset>
                </wp:positionH>
                <wp:positionV relativeFrom="paragraph">
                  <wp:posOffset>3637</wp:posOffset>
                </wp:positionV>
                <wp:extent cx="166255" cy="158635"/>
                <wp:effectExtent l="0" t="0" r="24765" b="32385"/>
                <wp:wrapNone/>
                <wp:docPr id="143" name="Gerader Verbinder 143"/>
                <wp:cNvGraphicFramePr/>
                <a:graphic xmlns:a="http://schemas.openxmlformats.org/drawingml/2006/main">
                  <a:graphicData uri="http://schemas.microsoft.com/office/word/2010/wordprocessingShape">
                    <wps:wsp>
                      <wps:cNvCnPr/>
                      <wps:spPr>
                        <a:xfrm flipV="1">
                          <a:off x="0" y="0"/>
                          <a:ext cx="166255" cy="1586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4902A" id="Gerader Verbinder 143"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25pt,.3pt" to="88.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" strokecolor="#ed7d31 [3205]" strokeweight=".5pt">
                <v:stroke joinstyle="miter"/>
                <w10:wrap anchorx="margin"/>
              </v:line>
            </w:pict>
          </mc:Fallback>
        </mc:AlternateContent>
      </w:r>
      <w:r>
        <w:rPr>
          <w:noProof/>
          <w:lang w:val="en-US"/>
        </w:rPr>
        <mc:AlternateContent>
          <mc:Choice Requires="wps">
            <w:drawing>
              <wp:anchor distT="0" distB="0" distL="114300" distR="114300" simplePos="0" relativeHeight="251726848" behindDoc="0" locked="0" layoutInCell="1" allowOverlap="1" wp14:anchorId="655DE43D" wp14:editId="5E09E46E">
                <wp:simplePos x="0" y="0"/>
                <wp:positionH relativeFrom="column">
                  <wp:posOffset>1836189</wp:posOffset>
                </wp:positionH>
                <wp:positionV relativeFrom="paragraph">
                  <wp:posOffset>3291</wp:posOffset>
                </wp:positionV>
                <wp:extent cx="470882" cy="366569"/>
                <wp:effectExtent l="0" t="0" r="24765" b="33655"/>
                <wp:wrapNone/>
                <wp:docPr id="141" name="Gerader Verbinder 141"/>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1DC1B" id="Gerader Verbinder 14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pt,.25pt" to="181.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" strokecolor="#ed7d31 [3205]" strokeweight=".5pt">
                <v:stroke joinstyle="miter"/>
              </v:line>
            </w:pict>
          </mc:Fallback>
        </mc:AlternateContent>
      </w:r>
      <w:r>
        <w:rPr>
          <w:noProof/>
          <w:lang w:val="en-US"/>
        </w:rPr>
        <mc:AlternateContent>
          <mc:Choice Requires="wps">
            <w:drawing>
              <wp:anchor distT="0" distB="0" distL="114300" distR="114300" simplePos="0" relativeHeight="251725824" behindDoc="0" locked="0" layoutInCell="1" allowOverlap="1" wp14:anchorId="3C8D3BDC" wp14:editId="113E2FFB">
                <wp:simplePos x="0" y="0"/>
                <wp:positionH relativeFrom="column">
                  <wp:posOffset>1829146</wp:posOffset>
                </wp:positionH>
                <wp:positionV relativeFrom="paragraph">
                  <wp:posOffset>225252</wp:posOffset>
                </wp:positionV>
                <wp:extent cx="498764" cy="338859"/>
                <wp:effectExtent l="0" t="0" r="34925" b="23495"/>
                <wp:wrapNone/>
                <wp:docPr id="140" name="Gerader Verbinder 140"/>
                <wp:cNvGraphicFramePr/>
                <a:graphic xmlns:a="http://schemas.openxmlformats.org/drawingml/2006/main">
                  <a:graphicData uri="http://schemas.microsoft.com/office/word/2010/wordprocessingShape">
                    <wps:wsp>
                      <wps:cNvCnPr/>
                      <wps:spPr>
                        <a:xfrm flipV="1">
                          <a:off x="0" y="0"/>
                          <a:ext cx="498764" cy="3388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8EDDA" id="Gerader Verbinder 14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05pt,17.75pt" to="183.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" strokecolor="#ed7d31 [3205]" strokeweight=".5pt">
                <v:stroke joinstyle="miter"/>
              </v:line>
            </w:pict>
          </mc:Fallback>
        </mc:AlternateContent>
      </w:r>
      <w:r>
        <w:rPr>
          <w:noProof/>
          <w:lang w:val="en-US"/>
        </w:rPr>
        <mc:AlternateContent>
          <mc:Choice Requires="wps">
            <w:drawing>
              <wp:anchor distT="0" distB="0" distL="114300" distR="114300" simplePos="0" relativeHeight="251721728" behindDoc="0" locked="0" layoutInCell="1" allowOverlap="1" wp14:anchorId="19C3677C" wp14:editId="7865B578">
                <wp:simplePos x="0" y="0"/>
                <wp:positionH relativeFrom="margin">
                  <wp:align>left</wp:align>
                </wp:positionH>
                <wp:positionV relativeFrom="paragraph">
                  <wp:posOffset>3175</wp:posOffset>
                </wp:positionV>
                <wp:extent cx="353060" cy="304165"/>
                <wp:effectExtent l="0" t="0" r="27940" b="19685"/>
                <wp:wrapNone/>
                <wp:docPr id="136" name="Gerader Verbinder 136"/>
                <wp:cNvGraphicFramePr/>
                <a:graphic xmlns:a="http://schemas.openxmlformats.org/drawingml/2006/main">
                  <a:graphicData uri="http://schemas.microsoft.com/office/word/2010/wordprocessingShape">
                    <wps:wsp>
                      <wps:cNvCnPr/>
                      <wps:spPr>
                        <a:xfrm flipV="1">
                          <a:off x="0" y="0"/>
                          <a:ext cx="353060" cy="3041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7F424" id="Gerader Verbinder 136" o:spid="_x0000_s1026" style="position:absolute;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27.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" strokecolor="#ed7d31 [3205]" strokeweight=".5pt">
                <v:stroke joinstyle="miter"/>
                <w10:wrap anchorx="margin"/>
              </v:line>
            </w:pict>
          </mc:Fallback>
        </mc:AlternateContent>
      </w:r>
      <w:r>
        <w:rPr>
          <w:noProof/>
          <w:lang w:val="en-US"/>
        </w:rPr>
        <mc:AlternateContent>
          <mc:Choice Requires="wps">
            <w:drawing>
              <wp:anchor distT="0" distB="0" distL="114300" distR="114300" simplePos="0" relativeHeight="251718656" behindDoc="0" locked="0" layoutInCell="1" allowOverlap="1" wp14:anchorId="70EFA9FD" wp14:editId="3559303E">
                <wp:simplePos x="0" y="0"/>
                <wp:positionH relativeFrom="column">
                  <wp:posOffset>880052</wp:posOffset>
                </wp:positionH>
                <wp:positionV relativeFrom="paragraph">
                  <wp:posOffset>52070</wp:posOffset>
                </wp:positionV>
                <wp:extent cx="900000" cy="900000"/>
                <wp:effectExtent l="0" t="0" r="14605" b="14605"/>
                <wp:wrapNone/>
                <wp:docPr id="133" name="Ellipse 133"/>
                <wp:cNvGraphicFramePr/>
                <a:graphic xmlns:a="http://schemas.openxmlformats.org/drawingml/2006/main">
                  <a:graphicData uri="http://schemas.microsoft.com/office/word/2010/wordprocessingShape">
                    <wps:wsp>
                      <wps:cNvSpPr/>
                      <wps:spPr>
                        <a:xfrm>
                          <a:off x="0" y="0"/>
                          <a:ext cx="900000" cy="90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B5DA2D" w14:textId="77777777" w:rsidR="00670539" w:rsidRPr="002C7025" w:rsidRDefault="00670539" w:rsidP="003F7C1D">
                            <w:pPr>
                              <w:rPr>
                                <w:lang w:val="en-US"/>
                              </w:rPr>
                            </w:pPr>
                            <w:r w:rsidRPr="002C7025">
                              <w:rPr>
                                <w:lang w:val="en-US"/>
                              </w:rPr>
                              <w:t>AAA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FA9FD" id="Ellipse 133" o:spid="_x0000_s1031" style="position:absolute;margin-left:69.3pt;margin-top:4.1pt;width:70.8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" filled="f" strokecolor="#1f3763 [1604]" strokeweight="1pt">
                <v:stroke joinstyle="miter"/>
                <v:textbox>
                  <w:txbxContent>
                    <w:p w14:paraId="28B5DA2D" w14:textId="77777777" w:rsidR="00670539" w:rsidRPr="002C7025" w:rsidRDefault="00670539" w:rsidP="003F7C1D">
                      <w:pPr>
                        <w:rPr>
                          <w:lang w:val="en-US"/>
                        </w:rPr>
                      </w:pPr>
                      <w:r w:rsidRPr="002C7025">
                        <w:rPr>
                          <w:lang w:val="en-US"/>
                        </w:rPr>
                        <w:t>AAA</w:t>
                      </w:r>
                    </w:p>
                  </w:txbxContent>
                </v:textbox>
              </v:oval>
            </w:pict>
          </mc:Fallback>
        </mc:AlternateContent>
      </w:r>
      <w:r>
        <w:rPr>
          <w:noProof/>
          <w:lang w:val="en-US"/>
        </w:rPr>
        <mc:AlternateContent>
          <mc:Choice Requires="wps">
            <w:drawing>
              <wp:anchor distT="0" distB="0" distL="114300" distR="114300" simplePos="0" relativeHeight="251717632" behindDoc="0" locked="0" layoutInCell="1" allowOverlap="1" wp14:anchorId="399C9291" wp14:editId="46AF8890">
                <wp:simplePos x="0" y="0"/>
                <wp:positionH relativeFrom="column">
                  <wp:posOffset>125846</wp:posOffset>
                </wp:positionH>
                <wp:positionV relativeFrom="paragraph">
                  <wp:posOffset>38042</wp:posOffset>
                </wp:positionV>
                <wp:extent cx="899795" cy="899795"/>
                <wp:effectExtent l="0" t="0" r="14605" b="14605"/>
                <wp:wrapNone/>
                <wp:docPr id="132" name="Ellipse 132"/>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7D5CF" id="Ellipse 132" o:spid="_x0000_s1026" style="position:absolute;margin-left:9.9pt;margin-top:3pt;width:70.85pt;height:70.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" filled="f" strokecolor="#1f3763 [1604]" strokeweight="1pt">
                <v:stroke joinstyle="miter"/>
              </v:oval>
            </w:pict>
          </mc:Fallback>
        </mc:AlternateContent>
      </w:r>
    </w:p>
    <w:p w14:paraId="533E716B" w14:textId="77777777" w:rsidR="003F7C1D" w:rsidRPr="00896BCD" w:rsidRDefault="003F7C1D" w:rsidP="003F7C1D">
      <w:r>
        <w:rPr>
          <w:noProof/>
          <w:lang w:val="en-US"/>
        </w:rPr>
        <mc:AlternateContent>
          <mc:Choice Requires="wps">
            <w:drawing>
              <wp:anchor distT="0" distB="0" distL="114300" distR="114300" simplePos="0" relativeHeight="251756544" behindDoc="0" locked="0" layoutInCell="1" allowOverlap="1" wp14:anchorId="5716C584" wp14:editId="1FA4448D">
                <wp:simplePos x="0" y="0"/>
                <wp:positionH relativeFrom="column">
                  <wp:posOffset>4822074</wp:posOffset>
                </wp:positionH>
                <wp:positionV relativeFrom="paragraph">
                  <wp:posOffset>112857</wp:posOffset>
                </wp:positionV>
                <wp:extent cx="443346" cy="213418"/>
                <wp:effectExtent l="0" t="0" r="33020" b="34290"/>
                <wp:wrapNone/>
                <wp:docPr id="170" name="Gerader Verbinder 170"/>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FC11A" id="Gerader Verbinder 17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8.9pt" to="414.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4e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50400" behindDoc="0" locked="0" layoutInCell="1" allowOverlap="1" wp14:anchorId="7BE6A8C4" wp14:editId="5AE55559">
                <wp:simplePos x="0" y="0"/>
                <wp:positionH relativeFrom="column">
                  <wp:posOffset>2965161</wp:posOffset>
                </wp:positionH>
                <wp:positionV relativeFrom="paragraph">
                  <wp:posOffset>216073</wp:posOffset>
                </wp:positionV>
                <wp:extent cx="581891" cy="206432"/>
                <wp:effectExtent l="0" t="0" r="27940" b="22225"/>
                <wp:wrapNone/>
                <wp:docPr id="164" name="Gerader Verbinder 164"/>
                <wp:cNvGraphicFramePr/>
                <a:graphic xmlns:a="http://schemas.openxmlformats.org/drawingml/2006/main">
                  <a:graphicData uri="http://schemas.microsoft.com/office/word/2010/wordprocessingShape">
                    <wps:wsp>
                      <wps:cNvCnPr/>
                      <wps:spPr>
                        <a:xfrm flipV="1">
                          <a:off x="0" y="0"/>
                          <a:ext cx="581891" cy="2064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1BECA" id="Gerader Verbinder 164"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17pt" to="279.3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49376" behindDoc="0" locked="0" layoutInCell="1" allowOverlap="1" wp14:anchorId="2B0811C6" wp14:editId="6F9E959E">
                <wp:simplePos x="0" y="0"/>
                <wp:positionH relativeFrom="column">
                  <wp:posOffset>3021041</wp:posOffset>
                </wp:positionH>
                <wp:positionV relativeFrom="paragraph">
                  <wp:posOffset>8832</wp:posOffset>
                </wp:positionV>
                <wp:extent cx="443346" cy="213418"/>
                <wp:effectExtent l="0" t="0" r="33020" b="34290"/>
                <wp:wrapNone/>
                <wp:docPr id="163" name="Gerader Verbinder 163"/>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EF5C3" id="Gerader Verbinder 163"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7pt" to="27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31DED38C" wp14:editId="4C667328">
                <wp:simplePos x="0" y="0"/>
                <wp:positionH relativeFrom="column">
                  <wp:posOffset>3021041</wp:posOffset>
                </wp:positionH>
                <wp:positionV relativeFrom="paragraph">
                  <wp:posOffset>8832</wp:posOffset>
                </wp:positionV>
                <wp:extent cx="762000" cy="247997"/>
                <wp:effectExtent l="0" t="0" r="19050" b="19050"/>
                <wp:wrapNone/>
                <wp:docPr id="162" name="Gerader Verbinder 162"/>
                <wp:cNvGraphicFramePr/>
                <a:graphic xmlns:a="http://schemas.openxmlformats.org/drawingml/2006/main">
                  <a:graphicData uri="http://schemas.microsoft.com/office/word/2010/wordprocessingShape">
                    <wps:wsp>
                      <wps:cNvCnPr/>
                      <wps:spPr>
                        <a:xfrm flipV="1">
                          <a:off x="0" y="0"/>
                          <a:ext cx="762000" cy="24799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C9F45" id="Gerader Verbinder 162"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7pt" to="29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" strokecolor="#70ad47 [3209]" strokeweight=".5pt">
                <v:stroke joinstyle="miter"/>
              </v:line>
            </w:pict>
          </mc:Fallback>
        </mc:AlternateContent>
      </w:r>
      <w:r>
        <w:rPr>
          <w:noProof/>
          <w:lang w:val="en-US"/>
        </w:rPr>
        <mc:AlternateContent>
          <mc:Choice Requires="wps">
            <w:drawing>
              <wp:anchor distT="0" distB="0" distL="114300" distR="114300" simplePos="0" relativeHeight="251739136" behindDoc="0" locked="0" layoutInCell="1" allowOverlap="1" wp14:anchorId="115CA272" wp14:editId="29D0ABE2">
                <wp:simplePos x="0" y="0"/>
                <wp:positionH relativeFrom="column">
                  <wp:posOffset>4461914</wp:posOffset>
                </wp:positionH>
                <wp:positionV relativeFrom="paragraph">
                  <wp:posOffset>216650</wp:posOffset>
                </wp:positionV>
                <wp:extent cx="470882" cy="366569"/>
                <wp:effectExtent l="0" t="0" r="24765" b="33655"/>
                <wp:wrapNone/>
                <wp:docPr id="153" name="Gerader Verbinder 153"/>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0D896" id="Gerader Verbinder 15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5pt,17.05pt" to="388.4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8112" behindDoc="0" locked="0" layoutInCell="1" allowOverlap="1" wp14:anchorId="455EC6FB" wp14:editId="600468C4">
                <wp:simplePos x="0" y="0"/>
                <wp:positionH relativeFrom="column">
                  <wp:posOffset>4309976</wp:posOffset>
                </wp:positionH>
                <wp:positionV relativeFrom="paragraph">
                  <wp:posOffset>64770</wp:posOffset>
                </wp:positionV>
                <wp:extent cx="470882" cy="366569"/>
                <wp:effectExtent l="0" t="0" r="24765" b="33655"/>
                <wp:wrapNone/>
                <wp:docPr id="152" name="Gerader Verbinder 152"/>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5BEA7" id="Gerader Verbinder 15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35pt,5.1pt" to="376.4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4016" behindDoc="0" locked="0" layoutInCell="1" allowOverlap="1" wp14:anchorId="24342263" wp14:editId="7F17FB1D">
                <wp:simplePos x="0" y="0"/>
                <wp:positionH relativeFrom="column">
                  <wp:posOffset>4218940</wp:posOffset>
                </wp:positionH>
                <wp:positionV relativeFrom="paragraph">
                  <wp:posOffset>8486</wp:posOffset>
                </wp:positionV>
                <wp:extent cx="283845" cy="290830"/>
                <wp:effectExtent l="0" t="0" r="20955" b="13970"/>
                <wp:wrapNone/>
                <wp:docPr id="148" name="Textfeld 148"/>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36A7DA31" w14:textId="77777777" w:rsidR="00670539" w:rsidRDefault="00670539" w:rsidP="003F7C1D">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42263" id="Textfeld 148" o:spid="_x0000_s1032" type="#_x0000_t202" style="position:absolute;margin-left:332.2pt;margin-top:.65pt;width:22.35pt;height:22.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" fillcolor="white [3201]" strokeweight=".5pt">
                <v:textbox>
                  <w:txbxContent>
                    <w:p w14:paraId="36A7DA31" w14:textId="77777777" w:rsidR="00670539" w:rsidRDefault="00670539" w:rsidP="003F7C1D">
                      <w:r>
                        <w:t>y</w:t>
                      </w:r>
                    </w:p>
                  </w:txbxContent>
                </v:textbox>
              </v:shape>
            </w:pict>
          </mc:Fallback>
        </mc:AlternateContent>
      </w:r>
      <w:r>
        <w:rPr>
          <w:noProof/>
          <w:lang w:val="en-US"/>
        </w:rPr>
        <mc:AlternateContent>
          <mc:Choice Requires="wps">
            <w:drawing>
              <wp:anchor distT="0" distB="0" distL="114300" distR="114300" simplePos="0" relativeHeight="251732992" behindDoc="0" locked="0" layoutInCell="1" allowOverlap="1" wp14:anchorId="56098EDB" wp14:editId="47BA4332">
                <wp:simplePos x="0" y="0"/>
                <wp:positionH relativeFrom="column">
                  <wp:posOffset>3449320</wp:posOffset>
                </wp:positionH>
                <wp:positionV relativeFrom="paragraph">
                  <wp:posOffset>8255</wp:posOffset>
                </wp:positionV>
                <wp:extent cx="283845" cy="290830"/>
                <wp:effectExtent l="0" t="0" r="20955" b="13970"/>
                <wp:wrapNone/>
                <wp:docPr id="147" name="Textfeld 147"/>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699A9D7C" w14:textId="77777777" w:rsidR="00670539" w:rsidRDefault="00670539" w:rsidP="003F7C1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98EDB" id="Textfeld 147" o:spid="_x0000_s1033" type="#_x0000_t202" style="position:absolute;margin-left:271.6pt;margin-top:.65pt;width:22.35pt;height:2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" fillcolor="white [3201]" strokeweight=".5pt">
                <v:textbox>
                  <w:txbxContent>
                    <w:p w14:paraId="699A9D7C" w14:textId="77777777" w:rsidR="00670539" w:rsidRDefault="00670539" w:rsidP="003F7C1D">
                      <w:r>
                        <w:t>x</w:t>
                      </w:r>
                    </w:p>
                  </w:txbxContent>
                </v:textbox>
              </v:shape>
            </w:pict>
          </mc:Fallback>
        </mc:AlternateContent>
      </w:r>
      <w:r>
        <w:rPr>
          <w:noProof/>
          <w:lang w:val="en-US"/>
        </w:rPr>
        <mc:AlternateContent>
          <mc:Choice Requires="wps">
            <w:drawing>
              <wp:anchor distT="0" distB="0" distL="114300" distR="114300" simplePos="0" relativeHeight="251727872" behindDoc="0" locked="0" layoutInCell="1" allowOverlap="1" wp14:anchorId="4FB0B49F" wp14:editId="490E2156">
                <wp:simplePos x="0" y="0"/>
                <wp:positionH relativeFrom="column">
                  <wp:posOffset>1753293</wp:posOffset>
                </wp:positionH>
                <wp:positionV relativeFrom="paragraph">
                  <wp:posOffset>119207</wp:posOffset>
                </wp:positionV>
                <wp:extent cx="463954" cy="387350"/>
                <wp:effectExtent l="0" t="0" r="31750" b="31750"/>
                <wp:wrapNone/>
                <wp:docPr id="142" name="Gerader Verbinder 142"/>
                <wp:cNvGraphicFramePr/>
                <a:graphic xmlns:a="http://schemas.openxmlformats.org/drawingml/2006/main">
                  <a:graphicData uri="http://schemas.microsoft.com/office/word/2010/wordprocessingShape">
                    <wps:wsp>
                      <wps:cNvCnPr/>
                      <wps:spPr>
                        <a:xfrm flipV="1">
                          <a:off x="0" y="0"/>
                          <a:ext cx="463954" cy="387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DAE77" id="Gerader Verbinder 142"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05pt,9.4pt" to="174.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" strokecolor="#ed7d31 [3205]" strokeweight=".5pt">
                <v:stroke joinstyle="miter"/>
              </v:line>
            </w:pict>
          </mc:Fallback>
        </mc:AlternateContent>
      </w:r>
      <w:r>
        <w:rPr>
          <w:noProof/>
          <w:lang w:val="en-US"/>
        </w:rPr>
        <mc:AlternateContent>
          <mc:Choice Requires="wps">
            <w:drawing>
              <wp:anchor distT="0" distB="0" distL="114300" distR="114300" simplePos="0" relativeHeight="251724800" behindDoc="0" locked="0" layoutInCell="1" allowOverlap="1" wp14:anchorId="3E21B776" wp14:editId="2E87EDD4">
                <wp:simplePos x="0" y="0"/>
                <wp:positionH relativeFrom="column">
                  <wp:posOffset>1663296</wp:posOffset>
                </wp:positionH>
                <wp:positionV relativeFrom="paragraph">
                  <wp:posOffset>327487</wp:posOffset>
                </wp:positionV>
                <wp:extent cx="484909" cy="345786"/>
                <wp:effectExtent l="0" t="0" r="29845" b="35560"/>
                <wp:wrapNone/>
                <wp:docPr id="139" name="Gerader Verbinder 139"/>
                <wp:cNvGraphicFramePr/>
                <a:graphic xmlns:a="http://schemas.openxmlformats.org/drawingml/2006/main">
                  <a:graphicData uri="http://schemas.microsoft.com/office/word/2010/wordprocessingShape">
                    <wps:wsp>
                      <wps:cNvCnPr/>
                      <wps:spPr>
                        <a:xfrm flipV="1">
                          <a:off x="0" y="0"/>
                          <a:ext cx="484909" cy="34578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E7235" id="Gerader Verbinder 139"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5pt,25.8pt" to="169.1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" strokecolor="#ed7d31 [3205]" strokeweight=".5pt">
                <v:stroke joinstyle="miter"/>
              </v:line>
            </w:pict>
          </mc:Fallback>
        </mc:AlternateContent>
      </w:r>
      <w:r>
        <w:rPr>
          <w:noProof/>
          <w:lang w:val="en-US"/>
        </w:rPr>
        <mc:AlternateContent>
          <mc:Choice Requires="wps">
            <w:drawing>
              <wp:anchor distT="0" distB="0" distL="114300" distR="114300" simplePos="0" relativeHeight="251723776" behindDoc="0" locked="0" layoutInCell="1" allowOverlap="1" wp14:anchorId="2FBBAE31" wp14:editId="4E164EEA">
                <wp:simplePos x="0" y="0"/>
                <wp:positionH relativeFrom="column">
                  <wp:posOffset>699828</wp:posOffset>
                </wp:positionH>
                <wp:positionV relativeFrom="paragraph">
                  <wp:posOffset>570403</wp:posOffset>
                </wp:positionV>
                <wp:extent cx="297700" cy="179070"/>
                <wp:effectExtent l="0" t="0" r="26670" b="30480"/>
                <wp:wrapNone/>
                <wp:docPr id="138" name="Gerader Verbinder 138"/>
                <wp:cNvGraphicFramePr/>
                <a:graphic xmlns:a="http://schemas.openxmlformats.org/drawingml/2006/main">
                  <a:graphicData uri="http://schemas.microsoft.com/office/word/2010/wordprocessingShape">
                    <wps:wsp>
                      <wps:cNvCnPr/>
                      <wps:spPr>
                        <a:xfrm flipV="1">
                          <a:off x="0" y="0"/>
                          <a:ext cx="297700" cy="17907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822BB" id="Gerader Verbinder 138"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44.9pt" to="78.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" strokecolor="#ed7d31 [3205]" strokeweight=".5pt">
                <v:stroke joinstyle="miter"/>
              </v:line>
            </w:pict>
          </mc:Fallback>
        </mc:AlternateContent>
      </w:r>
      <w:r>
        <w:rPr>
          <w:noProof/>
          <w:lang w:val="en-US"/>
        </w:rPr>
        <mc:AlternateContent>
          <mc:Choice Requires="wps">
            <w:drawing>
              <wp:anchor distT="0" distB="0" distL="114300" distR="114300" simplePos="0" relativeHeight="251722752" behindDoc="0" locked="0" layoutInCell="1" allowOverlap="1" wp14:anchorId="48DE3AED" wp14:editId="108780B9">
                <wp:simplePos x="0" y="0"/>
                <wp:positionH relativeFrom="column">
                  <wp:posOffset>-61249</wp:posOffset>
                </wp:positionH>
                <wp:positionV relativeFrom="paragraph">
                  <wp:posOffset>430704</wp:posOffset>
                </wp:positionV>
                <wp:extent cx="263236" cy="241820"/>
                <wp:effectExtent l="0" t="0" r="22860" b="25400"/>
                <wp:wrapNone/>
                <wp:docPr id="137" name="Gerader Verbinder 137"/>
                <wp:cNvGraphicFramePr/>
                <a:graphic xmlns:a="http://schemas.openxmlformats.org/drawingml/2006/main">
                  <a:graphicData uri="http://schemas.microsoft.com/office/word/2010/wordprocessingShape">
                    <wps:wsp>
                      <wps:cNvCnPr/>
                      <wps:spPr>
                        <a:xfrm flipV="1">
                          <a:off x="0" y="0"/>
                          <a:ext cx="263236" cy="2418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AC529" id="Gerader Verbinder 13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3.9pt" to="15.9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" strokecolor="#ed7d31 [3205]" strokeweight=".5pt">
                <v:stroke joinstyle="miter"/>
              </v:line>
            </w:pict>
          </mc:Fallback>
        </mc:AlternateContent>
      </w:r>
      <w:r>
        <w:rPr>
          <w:noProof/>
          <w:lang w:val="en-US"/>
        </w:rPr>
        <mc:AlternateContent>
          <mc:Choice Requires="wps">
            <w:drawing>
              <wp:anchor distT="0" distB="0" distL="114300" distR="114300" simplePos="0" relativeHeight="251720704" behindDoc="0" locked="0" layoutInCell="1" allowOverlap="1" wp14:anchorId="3961FEE4" wp14:editId="7F7C47D1">
                <wp:simplePos x="0" y="0"/>
                <wp:positionH relativeFrom="column">
                  <wp:posOffset>1212446</wp:posOffset>
                </wp:positionH>
                <wp:positionV relativeFrom="paragraph">
                  <wp:posOffset>50050</wp:posOffset>
                </wp:positionV>
                <wp:extent cx="283845" cy="290830"/>
                <wp:effectExtent l="0" t="0" r="20955" b="13970"/>
                <wp:wrapNone/>
                <wp:docPr id="135" name="Textfeld 135"/>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56A8C9B1" w14:textId="77777777" w:rsidR="00670539" w:rsidRDefault="00670539" w:rsidP="003F7C1D">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1FEE4" id="Textfeld 135" o:spid="_x0000_s1034" type="#_x0000_t202" style="position:absolute;margin-left:95.45pt;margin-top:3.95pt;width:22.35pt;height:2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" fillcolor="white [3201]" strokeweight=".5pt">
                <v:textbox>
                  <w:txbxContent>
                    <w:p w14:paraId="56A8C9B1" w14:textId="77777777" w:rsidR="00670539" w:rsidRDefault="00670539" w:rsidP="003F7C1D">
                      <w:r>
                        <w:t>y</w:t>
                      </w:r>
                    </w:p>
                  </w:txbxContent>
                </v:textbox>
              </v:shape>
            </w:pict>
          </mc:Fallback>
        </mc:AlternateContent>
      </w:r>
      <w:r>
        <w:rPr>
          <w:noProof/>
          <w:lang w:val="en-US"/>
        </w:rPr>
        <mc:AlternateContent>
          <mc:Choice Requires="wps">
            <w:drawing>
              <wp:anchor distT="0" distB="0" distL="114300" distR="114300" simplePos="0" relativeHeight="251719680" behindDoc="0" locked="0" layoutInCell="1" allowOverlap="1" wp14:anchorId="5DDC18B5" wp14:editId="5FACB44A">
                <wp:simplePos x="0" y="0"/>
                <wp:positionH relativeFrom="column">
                  <wp:posOffset>415983</wp:posOffset>
                </wp:positionH>
                <wp:positionV relativeFrom="paragraph">
                  <wp:posOffset>91556</wp:posOffset>
                </wp:positionV>
                <wp:extent cx="283845" cy="270279"/>
                <wp:effectExtent l="0" t="0" r="20955" b="15875"/>
                <wp:wrapNone/>
                <wp:docPr id="134" name="Textfeld 134"/>
                <wp:cNvGraphicFramePr/>
                <a:graphic xmlns:a="http://schemas.openxmlformats.org/drawingml/2006/main">
                  <a:graphicData uri="http://schemas.microsoft.com/office/word/2010/wordprocessingShape">
                    <wps:wsp>
                      <wps:cNvSpPr txBox="1"/>
                      <wps:spPr>
                        <a:xfrm flipV="1">
                          <a:off x="0" y="0"/>
                          <a:ext cx="283845" cy="270279"/>
                        </a:xfrm>
                        <a:prstGeom prst="rect">
                          <a:avLst/>
                        </a:prstGeom>
                        <a:solidFill>
                          <a:schemeClr val="lt1"/>
                        </a:solidFill>
                        <a:ln w="6350">
                          <a:solidFill>
                            <a:prstClr val="black"/>
                          </a:solidFill>
                        </a:ln>
                      </wps:spPr>
                      <wps:txbx>
                        <w:txbxContent>
                          <w:p w14:paraId="6FD858BF" w14:textId="77777777" w:rsidR="00670539" w:rsidRDefault="00670539" w:rsidP="003F7C1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18B5" id="Textfeld 134" o:spid="_x0000_s1035" type="#_x0000_t202" style="position:absolute;margin-left:32.75pt;margin-top:7.2pt;width:22.35pt;height:21.3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" fillcolor="white [3201]" strokeweight=".5pt">
                <v:textbox>
                  <w:txbxContent>
                    <w:p w14:paraId="6FD858BF" w14:textId="77777777" w:rsidR="00670539" w:rsidRDefault="00670539" w:rsidP="003F7C1D">
                      <w:r>
                        <w:t>x</w:t>
                      </w:r>
                    </w:p>
                  </w:txbxContent>
                </v:textbox>
              </v:shape>
            </w:pict>
          </mc:Fallback>
        </mc:AlternateContent>
      </w:r>
      <w:r w:rsidRPr="00896BCD">
        <w:tab/>
      </w:r>
      <w:r w:rsidRPr="00896BCD">
        <w:tab/>
      </w:r>
      <w:r w:rsidRPr="00896BCD">
        <w:tab/>
      </w:r>
      <w:r w:rsidRPr="00896BCD">
        <w:tab/>
      </w:r>
      <w:r w:rsidRPr="00896BCD">
        <w:tab/>
      </w:r>
      <w:r w:rsidRPr="00896BCD">
        <w:tab/>
      </w:r>
      <w:r w:rsidRPr="00896BCD">
        <w:tab/>
      </w:r>
      <w:r w:rsidRPr="00896BCD">
        <w:tab/>
      </w:r>
    </w:p>
    <w:p w14:paraId="1D91F5EE" w14:textId="77777777" w:rsidR="003F7C1D" w:rsidRPr="00896BCD" w:rsidRDefault="003F7C1D" w:rsidP="003F7C1D">
      <w:r>
        <w:rPr>
          <w:noProof/>
          <w:lang w:val="en-US"/>
        </w:rPr>
        <mc:AlternateContent>
          <mc:Choice Requires="wps">
            <w:drawing>
              <wp:anchor distT="0" distB="0" distL="114300" distR="114300" simplePos="0" relativeHeight="251758592" behindDoc="0" locked="0" layoutInCell="1" allowOverlap="1" wp14:anchorId="7F8D613B" wp14:editId="6DD81947">
                <wp:simplePos x="0" y="0"/>
                <wp:positionH relativeFrom="column">
                  <wp:posOffset>4786919</wp:posOffset>
                </wp:positionH>
                <wp:positionV relativeFrom="paragraph">
                  <wp:posOffset>187729</wp:posOffset>
                </wp:positionV>
                <wp:extent cx="443346" cy="213418"/>
                <wp:effectExtent l="0" t="0" r="33020" b="34290"/>
                <wp:wrapNone/>
                <wp:docPr id="172" name="Gerader Verbinder 172"/>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24E32" id="Gerader Verbinder 172"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9pt,14.8pt" to="411.8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7S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7F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55520" behindDoc="0" locked="0" layoutInCell="1" allowOverlap="1" wp14:anchorId="164EBAF2" wp14:editId="65669D05">
                <wp:simplePos x="0" y="0"/>
                <wp:positionH relativeFrom="column">
                  <wp:posOffset>4655012</wp:posOffset>
                </wp:positionH>
                <wp:positionV relativeFrom="paragraph">
                  <wp:posOffset>113030</wp:posOffset>
                </wp:positionV>
                <wp:extent cx="443346" cy="213418"/>
                <wp:effectExtent l="0" t="0" r="33020" b="34290"/>
                <wp:wrapNone/>
                <wp:docPr id="169" name="Gerader Verbinder 169"/>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09AD5" id="Gerader Verbinder 169"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55pt,8.9pt" to="401.4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h1xQEAANQDAAAOAAAAZHJzL2Uyb0RvYy54bWysU02P0zAQvSPxHyzfaZq2qpa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" strokecolor="#70ad47 [3209]" strokeweight=".5pt">
                <v:stroke joinstyle="miter"/>
              </v:line>
            </w:pict>
          </mc:Fallback>
        </mc:AlternateContent>
      </w:r>
      <w:r>
        <w:rPr>
          <w:noProof/>
          <w:lang w:val="en-US"/>
        </w:rPr>
        <mc:AlternateContent>
          <mc:Choice Requires="wps">
            <w:drawing>
              <wp:anchor distT="0" distB="0" distL="114300" distR="114300" simplePos="0" relativeHeight="251754496" behindDoc="0" locked="0" layoutInCell="1" allowOverlap="1" wp14:anchorId="2CA2B11E" wp14:editId="78719FBD">
                <wp:simplePos x="0" y="0"/>
                <wp:positionH relativeFrom="column">
                  <wp:posOffset>3505662</wp:posOffset>
                </wp:positionH>
                <wp:positionV relativeFrom="paragraph">
                  <wp:posOffset>173990</wp:posOffset>
                </wp:positionV>
                <wp:extent cx="443346" cy="213418"/>
                <wp:effectExtent l="0" t="0" r="33020" b="34290"/>
                <wp:wrapNone/>
                <wp:docPr id="168" name="Gerader Verbinder 168"/>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E1155" id="Gerader Verbinder 168"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05pt,13.7pt" to="310.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" strokecolor="#70ad47 [3209]" strokeweight=".5pt">
                <v:stroke joinstyle="miter"/>
              </v:line>
            </w:pict>
          </mc:Fallback>
        </mc:AlternateContent>
      </w:r>
      <w:r>
        <w:rPr>
          <w:noProof/>
          <w:lang w:val="en-US"/>
        </w:rPr>
        <mc:AlternateContent>
          <mc:Choice Requires="wps">
            <w:drawing>
              <wp:anchor distT="0" distB="0" distL="114300" distR="114300" simplePos="0" relativeHeight="251752448" behindDoc="0" locked="0" layoutInCell="1" allowOverlap="1" wp14:anchorId="3A0A1FAE" wp14:editId="316E202B">
                <wp:simplePos x="0" y="0"/>
                <wp:positionH relativeFrom="column">
                  <wp:posOffset>3242310</wp:posOffset>
                </wp:positionH>
                <wp:positionV relativeFrom="paragraph">
                  <wp:posOffset>139008</wp:posOffset>
                </wp:positionV>
                <wp:extent cx="443346" cy="213418"/>
                <wp:effectExtent l="0" t="0" r="33020" b="34290"/>
                <wp:wrapNone/>
                <wp:docPr id="166" name="Gerader Verbinder 166"/>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01758" id="Gerader Verbinder 166"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pt,10.95pt" to="290.2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51424" behindDoc="0" locked="0" layoutInCell="1" allowOverlap="1" wp14:anchorId="68D4CFCF" wp14:editId="47352F43">
                <wp:simplePos x="0" y="0"/>
                <wp:positionH relativeFrom="column">
                  <wp:posOffset>3090141</wp:posOffset>
                </wp:positionH>
                <wp:positionV relativeFrom="paragraph">
                  <wp:posOffset>55996</wp:posOffset>
                </wp:positionV>
                <wp:extent cx="443346" cy="213418"/>
                <wp:effectExtent l="0" t="0" r="33020" b="34290"/>
                <wp:wrapNone/>
                <wp:docPr id="165" name="Gerader Verbinder 165"/>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6287C" id="Gerader Verbinder 165"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4.4pt" to="278.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ixxQEAANQDAAAOAAAAZHJzL2Uyb0RvYy54bWysU02P0zAQvSPxHyzfaZq2VK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740160" behindDoc="0" locked="0" layoutInCell="1" allowOverlap="1" wp14:anchorId="5E62E8DE" wp14:editId="138C6A16">
                <wp:simplePos x="0" y="0"/>
                <wp:positionH relativeFrom="column">
                  <wp:posOffset>4676487</wp:posOffset>
                </wp:positionH>
                <wp:positionV relativeFrom="paragraph">
                  <wp:posOffset>14086</wp:posOffset>
                </wp:positionV>
                <wp:extent cx="470882" cy="366569"/>
                <wp:effectExtent l="0" t="0" r="24765" b="33655"/>
                <wp:wrapNone/>
                <wp:docPr id="154" name="Gerader Verbinder 154"/>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7ED8C" id="Gerader Verbinder 154"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1pt" to="405.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37088" behindDoc="0" locked="0" layoutInCell="1" allowOverlap="1" wp14:anchorId="0CCE94E1" wp14:editId="6C3228C5">
                <wp:simplePos x="0" y="0"/>
                <wp:positionH relativeFrom="column">
                  <wp:posOffset>3817274</wp:posOffset>
                </wp:positionH>
                <wp:positionV relativeFrom="paragraph">
                  <wp:posOffset>145704</wp:posOffset>
                </wp:positionV>
                <wp:extent cx="415636" cy="234777"/>
                <wp:effectExtent l="0" t="0" r="22860" b="32385"/>
                <wp:wrapNone/>
                <wp:docPr id="151" name="Gerader Verbinder 151"/>
                <wp:cNvGraphicFramePr/>
                <a:graphic xmlns:a="http://schemas.openxmlformats.org/drawingml/2006/main">
                  <a:graphicData uri="http://schemas.microsoft.com/office/word/2010/wordprocessingShape">
                    <wps:wsp>
                      <wps:cNvCnPr/>
                      <wps:spPr>
                        <a:xfrm flipV="1">
                          <a:off x="0" y="0"/>
                          <a:ext cx="415636" cy="234777"/>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296E9" id="Gerader Verbinder 151"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1.45pt" to="333.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" strokecolor="#ffc000 [3207]" strokeweight=".5pt">
                <v:stroke joinstyle="miter"/>
              </v:line>
            </w:pict>
          </mc:Fallback>
        </mc:AlternateContent>
      </w:r>
      <w:r>
        <w:rPr>
          <w:noProof/>
          <w:lang w:val="en-US"/>
        </w:rPr>
        <mc:AlternateContent>
          <mc:Choice Requires="wps">
            <w:drawing>
              <wp:anchor distT="0" distB="0" distL="114300" distR="114300" simplePos="0" relativeHeight="251736064" behindDoc="0" locked="0" layoutInCell="1" allowOverlap="1" wp14:anchorId="5B52EDC6" wp14:editId="1778A777">
                <wp:simplePos x="0" y="0"/>
                <wp:positionH relativeFrom="column">
                  <wp:posOffset>2916612</wp:posOffset>
                </wp:positionH>
                <wp:positionV relativeFrom="paragraph">
                  <wp:posOffset>138892</wp:posOffset>
                </wp:positionV>
                <wp:extent cx="304800" cy="213995"/>
                <wp:effectExtent l="0" t="0" r="19050" b="33655"/>
                <wp:wrapNone/>
                <wp:docPr id="150" name="Gerader Verbinder 150"/>
                <wp:cNvGraphicFramePr/>
                <a:graphic xmlns:a="http://schemas.openxmlformats.org/drawingml/2006/main">
                  <a:graphicData uri="http://schemas.microsoft.com/office/word/2010/wordprocessingShape">
                    <wps:wsp>
                      <wps:cNvCnPr/>
                      <wps:spPr>
                        <a:xfrm flipV="1">
                          <a:off x="0" y="0"/>
                          <a:ext cx="304800" cy="21399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FB1FB" id="Gerader Verbinder 150"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5pt,10.95pt" to="253.6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" strokecolor="#ffc000 [3207]" strokeweight=".5pt">
                <v:stroke joinstyle="miter"/>
              </v:line>
            </w:pict>
          </mc:Fallback>
        </mc:AlternateContent>
      </w:r>
      <w:r w:rsidRPr="00896BCD">
        <w:tab/>
      </w:r>
      <w:r w:rsidRPr="00896BCD">
        <w:tab/>
      </w:r>
      <w:r w:rsidRPr="00896BCD">
        <w:tab/>
      </w:r>
      <w:r w:rsidRPr="00896BCD">
        <w:tab/>
      </w:r>
      <w:r w:rsidRPr="00896BCD">
        <w:tab/>
      </w:r>
      <w:r w:rsidRPr="00896BCD">
        <w:tab/>
      </w:r>
      <w:r w:rsidRPr="00896BCD">
        <w:tab/>
      </w:r>
    </w:p>
    <w:p w14:paraId="0394800F" w14:textId="77777777" w:rsidR="003F7C1D" w:rsidRPr="00896BCD" w:rsidRDefault="003F7C1D" w:rsidP="003F7C1D">
      <w:r w:rsidRPr="00896BCD">
        <w:tab/>
      </w:r>
      <w:r w:rsidRPr="00896BCD">
        <w:tab/>
      </w:r>
      <w:r w:rsidRPr="00896BCD">
        <w:tab/>
      </w:r>
      <w:r w:rsidRPr="00896BCD">
        <w:tab/>
      </w:r>
      <w:r w:rsidRPr="00896BCD">
        <w:tab/>
      </w:r>
      <w:r w:rsidRPr="00896BCD">
        <w:tab/>
      </w:r>
      <w:r w:rsidRPr="00896BCD">
        <w:tab/>
      </w:r>
    </w:p>
    <w:p w14:paraId="730175B2" w14:textId="77777777" w:rsidR="003F7C1D" w:rsidRDefault="003F7C1D" w:rsidP="003F7C1D">
      <w:r w:rsidRPr="00FD04F6">
        <w:rPr>
          <w:color w:val="ED7D31" w:themeColor="accent2"/>
        </w:rPr>
        <w:t>!(x|y)</w:t>
      </w:r>
      <w:r w:rsidRPr="00FD04F6">
        <w:rPr>
          <w:color w:val="ED7D31" w:themeColor="accent2"/>
        </w:rPr>
        <w:tab/>
      </w:r>
      <w:r w:rsidRPr="00FD04F6">
        <w:rPr>
          <w:color w:val="ED7D31" w:themeColor="accent2"/>
        </w:rPr>
        <w:tab/>
      </w:r>
      <w:r w:rsidRPr="00FD04F6">
        <w:rPr>
          <w:color w:val="ED7D31" w:themeColor="accent2"/>
        </w:rPr>
        <w:tab/>
      </w:r>
      <w:r w:rsidRPr="00FD04F6">
        <w:rPr>
          <w:color w:val="ED7D31" w:themeColor="accent2"/>
        </w:rPr>
        <w:tab/>
      </w:r>
      <w:r w:rsidRPr="00FD04F6">
        <w:rPr>
          <w:color w:val="ED7D31" w:themeColor="accent2"/>
        </w:rPr>
        <w:tab/>
      </w:r>
      <w:r w:rsidRPr="00FD04F6">
        <w:rPr>
          <w:color w:val="ED7D31" w:themeColor="accent2"/>
        </w:rPr>
        <w:tab/>
        <w:t xml:space="preserve">      </w:t>
      </w:r>
      <w:r w:rsidRPr="00FD04F6">
        <w:rPr>
          <w:color w:val="FFC000" w:themeColor="accent4"/>
        </w:rPr>
        <w:t xml:space="preserve">!x, </w:t>
      </w:r>
      <w:r w:rsidRPr="00FD04F6">
        <w:rPr>
          <w:color w:val="70AD47" w:themeColor="accent6"/>
        </w:rPr>
        <w:t>!y</w:t>
      </w:r>
      <w:r w:rsidRPr="00FD04F6">
        <w:rPr>
          <w:color w:val="ED7D31" w:themeColor="accent2"/>
        </w:rPr>
        <w:tab/>
      </w:r>
      <w:r w:rsidRPr="00FD04F6">
        <w:rPr>
          <w:color w:val="ED7D31" w:themeColor="accent2"/>
        </w:rPr>
        <w:tab/>
      </w:r>
      <w:r w:rsidRPr="00FD04F6">
        <w:rPr>
          <w:color w:val="ED7D31" w:themeColor="accent2"/>
        </w:rPr>
        <w:br/>
      </w:r>
      <w:r w:rsidRPr="00FD04F6">
        <w:rPr>
          <w:lang w:val="en-US"/>
        </w:rPr>
        <w:sym w:font="Wingdings" w:char="F0E0"/>
      </w:r>
      <w:r w:rsidRPr="00FD04F6">
        <w:t xml:space="preserve"> bei beiden bleibt die gesamte Menge außer x &amp; y </w:t>
      </w:r>
    </w:p>
    <w:p w14:paraId="1A0D1AFD" w14:textId="77777777" w:rsidR="003F7C1D" w:rsidRDefault="003F7C1D" w:rsidP="003F7C1D"/>
    <w:p w14:paraId="03D10FFD" w14:textId="77777777" w:rsidR="003F7C1D" w:rsidRDefault="003F7C1D" w:rsidP="003F7C1D">
      <w:r>
        <w:t>Beispiel: alle Flüge die eine Verspätung &lt; 2h hatten (sowohl hinsichtlich der Ankunft- (x), als auch der Abflugzeit(y))</w:t>
      </w:r>
    </w:p>
    <w:p w14:paraId="065F199B" w14:textId="77777777" w:rsidR="00494F2F" w:rsidRPr="003F7C1D" w:rsidRDefault="001C4808" w:rsidP="003F7C1D">
      <w:pPr>
        <w:autoSpaceDE w:val="0"/>
        <w:autoSpaceDN w:val="0"/>
        <w:adjustRightInd w:val="0"/>
        <w:spacing w:after="0" w:line="240" w:lineRule="auto"/>
        <w:rPr>
          <w:rFonts w:cstheme="minorHAnsi"/>
        </w:rPr>
      </w:pPr>
      <w:r>
        <w:rPr>
          <w:noProof/>
        </w:rPr>
        <w:drawing>
          <wp:inline distT="0" distB="0" distL="0" distR="0" wp14:anchorId="294A22F6" wp14:editId="1C2C1302">
            <wp:extent cx="5760720" cy="511175"/>
            <wp:effectExtent l="0" t="0" r="0" b="317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11175"/>
                    </a:xfrm>
                    <a:prstGeom prst="rect">
                      <a:avLst/>
                    </a:prstGeom>
                  </pic:spPr>
                </pic:pic>
              </a:graphicData>
            </a:graphic>
          </wp:inline>
        </w:drawing>
      </w:r>
      <w:r w:rsidR="00494F2F" w:rsidRPr="006662CA">
        <w:rPr>
          <w:rFonts w:cstheme="minorHAnsi"/>
          <w:lang w:val="en-US"/>
        </w:rPr>
        <w:fldChar w:fldCharType="begin"/>
      </w:r>
      <w:r w:rsidR="00494F2F" w:rsidRPr="003F7C1D">
        <w:rPr>
          <w:rFonts w:cstheme="minorHAnsi"/>
        </w:rPr>
        <w:instrText xml:space="preserve"> XE "</w:instrText>
      </w:r>
      <w:r w:rsidR="00352AB8" w:rsidRPr="003F7C1D">
        <w:rPr>
          <w:rFonts w:cstheme="minorHAnsi"/>
        </w:rPr>
        <w:instrText xml:space="preserve">Single table functions: &amp; group_by() </w:instrText>
      </w:r>
      <w:r w:rsidR="00494F2F" w:rsidRPr="003F7C1D">
        <w:rPr>
          <w:rFonts w:cstheme="minorHAnsi"/>
        </w:rPr>
        <w:instrText xml:space="preserve">function" \b \i </w:instrText>
      </w:r>
      <w:r w:rsidR="00494F2F" w:rsidRPr="006662CA">
        <w:rPr>
          <w:rFonts w:cstheme="minorHAnsi"/>
          <w:lang w:val="en-US"/>
        </w:rPr>
        <w:fldChar w:fldCharType="end"/>
      </w:r>
    </w:p>
    <w:p w14:paraId="6A6DAFB0" w14:textId="3BECF68F" w:rsidR="00F838D3" w:rsidRDefault="00F838D3" w:rsidP="00DA1D49">
      <w:pPr>
        <w:rPr>
          <w:sz w:val="24"/>
          <w:szCs w:val="24"/>
        </w:rPr>
      </w:pPr>
    </w:p>
    <w:p w14:paraId="2A436228" w14:textId="1D6A722C" w:rsidR="001C4808" w:rsidRPr="00F838D3" w:rsidRDefault="00914476" w:rsidP="00772C90">
      <w:pPr>
        <w:pStyle w:val="berschrift3"/>
        <w:rPr>
          <w:b/>
          <w:lang w:val="en-US"/>
        </w:rPr>
      </w:pPr>
      <w:r>
        <w:rPr>
          <w:b/>
          <w:lang w:val="en-US"/>
        </w:rPr>
        <w:t>3.2.5</w:t>
      </w:r>
      <w:r w:rsidR="001C4808" w:rsidRPr="00F838D3">
        <w:rPr>
          <w:b/>
          <w:lang w:val="en-US"/>
        </w:rPr>
        <w:t xml:space="preserve"> Filter out NA: </w:t>
      </w:r>
    </w:p>
    <w:p w14:paraId="21F3B7D4" w14:textId="77777777" w:rsidR="00A126BB" w:rsidRPr="00A126BB" w:rsidRDefault="00CA0492" w:rsidP="00A126BB">
      <w:pPr>
        <w:pStyle w:val="Listenabsatz"/>
        <w:numPr>
          <w:ilvl w:val="0"/>
          <w:numId w:val="8"/>
        </w:numPr>
        <w:rPr>
          <w:b/>
          <w:lang w:val="en-US"/>
        </w:rPr>
      </w:pPr>
      <w:r>
        <w:rPr>
          <w:lang w:val="en-US"/>
        </w:rPr>
        <w:t xml:space="preserve">note: </w:t>
      </w:r>
      <w:r w:rsidR="00536C34">
        <w:rPr>
          <w:lang w:val="en-US"/>
        </w:rPr>
        <w:t xml:space="preserve">if </w:t>
      </w:r>
      <w:r w:rsidR="00536C34">
        <w:rPr>
          <w:b/>
          <w:lang w:val="en-US"/>
        </w:rPr>
        <w:t>we use the summarise function</w:t>
      </w:r>
      <w:r w:rsidR="00536C34" w:rsidRPr="00FC3889">
        <w:rPr>
          <w:b/>
          <w:lang w:val="en-US"/>
        </w:rPr>
        <w:t xml:space="preserve"> </w:t>
      </w:r>
      <w:r w:rsidR="00536C34">
        <w:rPr>
          <w:lang w:val="en-US"/>
        </w:rPr>
        <w:t xml:space="preserve">on to the dataset, we can also use na.rm = TRUE directly in the summary function respectively in the helper aggregation function (such as mean) instead of filtering the dataset first </w:t>
      </w:r>
      <w:r w:rsidR="00536C34" w:rsidRPr="00B46C92">
        <w:rPr>
          <w:highlight w:val="yellow"/>
          <w:lang w:val="en-US"/>
        </w:rPr>
        <w:t>(see paragraph X)</w:t>
      </w:r>
    </w:p>
    <w:p w14:paraId="60E47534" w14:textId="17412946" w:rsidR="00245774" w:rsidRPr="00BC5D87" w:rsidRDefault="003A077A" w:rsidP="00BC5D87">
      <w:pPr>
        <w:rPr>
          <w:b/>
          <w:lang w:val="en-US"/>
        </w:rPr>
      </w:pPr>
      <w:r w:rsidRPr="00A126BB">
        <w:rPr>
          <w:lang w:val="en-US"/>
        </w:rPr>
        <w:t xml:space="preserve">1) </w:t>
      </w:r>
      <w:r w:rsidR="001C4808" w:rsidRPr="00A126BB">
        <w:rPr>
          <w:lang w:val="en-US"/>
        </w:rPr>
        <w:t xml:space="preserve">testing for missing values: </w:t>
      </w:r>
      <w:r w:rsidR="001C4808" w:rsidRPr="00A126BB">
        <w:rPr>
          <w:lang w:val="en-US"/>
        </w:rPr>
        <w:br/>
        <w:t>&gt; filter(&lt;DATAFRAME&gt;, is.na(&lt;VARIABLE&gt;)</w:t>
      </w:r>
      <w:r w:rsidR="005034A5" w:rsidRPr="00A126BB">
        <w:rPr>
          <w:lang w:val="en-US"/>
        </w:rPr>
        <w:fldChar w:fldCharType="begin"/>
      </w:r>
      <w:r w:rsidR="005034A5" w:rsidRPr="00A126BB">
        <w:rPr>
          <w:lang w:val="en-US"/>
        </w:rPr>
        <w:instrText xml:space="preserve"> XE "is.na () Function: NA values" \b \i </w:instrText>
      </w:r>
      <w:r w:rsidR="005034A5" w:rsidRPr="00A126BB">
        <w:rPr>
          <w:lang w:val="en-US"/>
        </w:rPr>
        <w:fldChar w:fldCharType="end"/>
      </w:r>
      <w:r w:rsidR="001C4808" w:rsidRPr="00A126BB">
        <w:rPr>
          <w:lang w:val="en-US"/>
        </w:rPr>
        <w:br/>
      </w:r>
      <w:r w:rsidR="001C4808" w:rsidRPr="00A126BB">
        <w:rPr>
          <w:lang w:val="en-US"/>
        </w:rPr>
        <w:br/>
      </w:r>
      <w:r w:rsidR="00A126BB">
        <w:rPr>
          <w:lang w:val="en-US"/>
        </w:rPr>
        <w:t xml:space="preserve">2) </w:t>
      </w:r>
      <w:r w:rsidR="001C4808" w:rsidRPr="00A126BB">
        <w:rPr>
          <w:lang w:val="en-US"/>
        </w:rPr>
        <w:t>creating data frame w/out missing values</w:t>
      </w:r>
      <w:r w:rsidR="00245774" w:rsidRPr="00A126BB">
        <w:rPr>
          <w:lang w:val="en-US"/>
        </w:rPr>
        <w:t>:</w:t>
      </w:r>
    </w:p>
    <w:p w14:paraId="2A6E7671" w14:textId="6B2B123A" w:rsidR="00F838D3" w:rsidRDefault="00245774" w:rsidP="001C4808">
      <w:pPr>
        <w:rPr>
          <w:lang w:val="en-US"/>
        </w:rPr>
      </w:pPr>
      <w:r>
        <w:rPr>
          <w:lang w:val="en-US"/>
        </w:rPr>
        <w:t>1. Option</w:t>
      </w:r>
      <w:r w:rsidR="001F4B54">
        <w:rPr>
          <w:lang w:val="en-US"/>
        </w:rPr>
        <w:t xml:space="preserve"> (negative formulation)</w:t>
      </w:r>
      <w:r>
        <w:rPr>
          <w:lang w:val="en-US"/>
        </w:rPr>
        <w:t xml:space="preserve">: </w:t>
      </w:r>
      <w:r w:rsidR="001C4808" w:rsidRPr="00A71D7E">
        <w:rPr>
          <w:lang w:val="en-US"/>
        </w:rPr>
        <w:t xml:space="preserve">&gt; </w:t>
      </w:r>
      <w:r w:rsidR="002A0C12">
        <w:rPr>
          <w:lang w:val="en-US"/>
        </w:rPr>
        <w:t>&lt;NAME</w:t>
      </w:r>
      <w:r w:rsidR="00B97218">
        <w:rPr>
          <w:lang w:val="en-US"/>
        </w:rPr>
        <w:t xml:space="preserve"> of Df2</w:t>
      </w:r>
      <w:r w:rsidR="002A0C12">
        <w:rPr>
          <w:lang w:val="en-US"/>
        </w:rPr>
        <w:t>&gt;</w:t>
      </w:r>
      <w:r w:rsidR="001C4808">
        <w:rPr>
          <w:lang w:val="en-US"/>
        </w:rPr>
        <w:t xml:space="preserve"> &lt;- </w:t>
      </w:r>
      <w:r w:rsidR="00B97218">
        <w:rPr>
          <w:lang w:val="en-US"/>
        </w:rPr>
        <w:t>&lt;Dataframe</w:t>
      </w:r>
      <w:r w:rsidR="000D6D5E">
        <w:rPr>
          <w:lang w:val="en-US"/>
        </w:rPr>
        <w:t>1</w:t>
      </w:r>
      <w:r w:rsidR="00B97218">
        <w:rPr>
          <w:lang w:val="en-US"/>
        </w:rPr>
        <w:t xml:space="preserve">&gt; %&gt;% </w:t>
      </w:r>
      <w:r w:rsidR="001C4808" w:rsidRPr="00A71D7E">
        <w:rPr>
          <w:lang w:val="en-US"/>
        </w:rPr>
        <w:t>filter(</w:t>
      </w:r>
      <w:r w:rsidR="00B96491">
        <w:rPr>
          <w:lang w:val="en-US"/>
        </w:rPr>
        <w:t>!</w:t>
      </w:r>
      <w:r w:rsidR="00B97218">
        <w:rPr>
          <w:lang w:val="en-US"/>
        </w:rPr>
        <w:t>i</w:t>
      </w:r>
      <w:r w:rsidR="001C4808" w:rsidRPr="00A71D7E">
        <w:rPr>
          <w:lang w:val="en-US"/>
        </w:rPr>
        <w:t>s.na(&lt;VARIABLE&gt;)</w:t>
      </w:r>
    </w:p>
    <w:p w14:paraId="07B69AED" w14:textId="1A75DC4D" w:rsidR="00700616" w:rsidRDefault="005C45EF" w:rsidP="00700616">
      <w:pPr>
        <w:rPr>
          <w:lang w:val="en-US"/>
        </w:rPr>
      </w:pPr>
      <w:r>
        <w:rPr>
          <w:lang w:val="en-US"/>
        </w:rPr>
        <w:t xml:space="preserve">2. Option (negative formulation): </w:t>
      </w:r>
      <w:r w:rsidR="00700616">
        <w:rPr>
          <w:lang w:val="en-US"/>
        </w:rPr>
        <w:t xml:space="preserve">&lt;NAME of Df2&gt; &lt;- &lt;Dataframe1&gt; %&gt;% </w:t>
      </w:r>
      <w:r w:rsidR="00700616" w:rsidRPr="00A71D7E">
        <w:rPr>
          <w:lang w:val="en-US"/>
        </w:rPr>
        <w:t>filter(</w:t>
      </w:r>
      <w:r w:rsidR="00700616">
        <w:rPr>
          <w:lang w:val="en-US"/>
        </w:rPr>
        <w:t>!</w:t>
      </w:r>
      <w:r w:rsidR="00B61C41">
        <w:rPr>
          <w:lang w:val="en-US"/>
        </w:rPr>
        <w:t>&lt;</w:t>
      </w:r>
      <w:r w:rsidR="00700616" w:rsidRPr="00A71D7E">
        <w:rPr>
          <w:lang w:val="en-US"/>
        </w:rPr>
        <w:t>VARIABLE&gt;</w:t>
      </w:r>
      <w:r w:rsidR="008D07F1">
        <w:rPr>
          <w:lang w:val="en-US"/>
        </w:rPr>
        <w:t xml:space="preserve"> %in% c(NA)</w:t>
      </w:r>
      <w:r w:rsidR="00700616" w:rsidRPr="00A71D7E">
        <w:rPr>
          <w:lang w:val="en-US"/>
        </w:rPr>
        <w:t>)</w:t>
      </w:r>
    </w:p>
    <w:p w14:paraId="6627A992" w14:textId="098BCB4A" w:rsidR="005C45EF" w:rsidRDefault="005C45EF" w:rsidP="001C4808">
      <w:pPr>
        <w:rPr>
          <w:lang w:val="en-US"/>
        </w:rPr>
      </w:pPr>
    </w:p>
    <w:p w14:paraId="32BD17B3" w14:textId="7F5C9905" w:rsidR="00245774" w:rsidRDefault="005C45EF" w:rsidP="001C4808">
      <w:pPr>
        <w:rPr>
          <w:lang w:val="en-US"/>
        </w:rPr>
      </w:pPr>
      <w:r>
        <w:rPr>
          <w:lang w:val="en-US"/>
        </w:rPr>
        <w:t>3</w:t>
      </w:r>
      <w:r w:rsidR="00245774">
        <w:rPr>
          <w:lang w:val="en-US"/>
        </w:rPr>
        <w:t xml:space="preserve">. Option: </w:t>
      </w:r>
      <w:r w:rsidR="00924A0A">
        <w:rPr>
          <w:lang w:val="en-US"/>
        </w:rPr>
        <w:t xml:space="preserve">&gt; </w:t>
      </w:r>
      <w:r w:rsidR="00B97218">
        <w:rPr>
          <w:lang w:val="en-US"/>
        </w:rPr>
        <w:t>&lt;Name of Df2&gt; &lt;- &lt;</w:t>
      </w:r>
      <w:r w:rsidR="000D6D5E">
        <w:rPr>
          <w:lang w:val="en-US"/>
        </w:rPr>
        <w:t>Df1</w:t>
      </w:r>
      <w:r w:rsidR="00B97218">
        <w:rPr>
          <w:lang w:val="en-US"/>
        </w:rPr>
        <w:t>&gt;</w:t>
      </w:r>
      <w:r w:rsidR="000D6D5E">
        <w:rPr>
          <w:lang w:val="en-US"/>
        </w:rPr>
        <w:t xml:space="preserve"> %&gt;% na.omit(&lt;Variable&gt;) </w:t>
      </w:r>
      <w:r w:rsidR="00D45960">
        <w:rPr>
          <w:lang w:val="en-US"/>
        </w:rPr>
        <w:br/>
      </w:r>
      <w:r w:rsidR="00D45960">
        <w:rPr>
          <w:color w:val="FF0000"/>
          <w:lang w:val="en-US"/>
        </w:rPr>
        <w:t xml:space="preserve">note: omits NAs and </w:t>
      </w:r>
      <w:r w:rsidR="00C526AC">
        <w:rPr>
          <w:color w:val="FF0000"/>
          <w:lang w:val="en-US"/>
        </w:rPr>
        <w:t>empty cells</w:t>
      </w:r>
      <w:r w:rsidR="000D6D5E">
        <w:rPr>
          <w:lang w:val="en-US"/>
        </w:rPr>
        <w:br/>
      </w:r>
      <w:r w:rsidR="00895CA7">
        <w:rPr>
          <w:lang w:val="en-US"/>
        </w:rPr>
        <w:lastRenderedPageBreak/>
        <w:t xml:space="preserve">4. Option: </w:t>
      </w:r>
      <w:r w:rsidR="005B316D">
        <w:rPr>
          <w:noProof/>
        </w:rPr>
        <w:drawing>
          <wp:inline distT="0" distB="0" distL="0" distR="0" wp14:anchorId="6B4A286A" wp14:editId="6276B723">
            <wp:extent cx="5760720" cy="1111324"/>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400000"/>
                              </a14:imgEffect>
                            </a14:imgLayer>
                          </a14:imgProps>
                        </a:ext>
                      </a:extLst>
                    </a:blip>
                    <a:stretch>
                      <a:fillRect/>
                    </a:stretch>
                  </pic:blipFill>
                  <pic:spPr>
                    <a:xfrm>
                      <a:off x="0" y="0"/>
                      <a:ext cx="5760720" cy="1111324"/>
                    </a:xfrm>
                    <a:prstGeom prst="rect">
                      <a:avLst/>
                    </a:prstGeom>
                  </pic:spPr>
                </pic:pic>
              </a:graphicData>
            </a:graphic>
          </wp:inline>
        </w:drawing>
      </w:r>
    </w:p>
    <w:p w14:paraId="1E6756D2" w14:textId="6FB49C16" w:rsidR="005B316D" w:rsidRPr="005B316D" w:rsidRDefault="005B316D" w:rsidP="005B316D">
      <w:pPr>
        <w:pStyle w:val="Listenabsatz"/>
        <w:numPr>
          <w:ilvl w:val="0"/>
          <w:numId w:val="8"/>
        </w:numPr>
      </w:pPr>
      <w:r w:rsidRPr="005B316D">
        <w:t>note: data.frame () and na.omit sind hier al</w:t>
      </w:r>
      <w:r>
        <w:t>s verschachtelte Funktion geschrieben</w:t>
      </w:r>
    </w:p>
    <w:p w14:paraId="16EF84A8" w14:textId="1D120228" w:rsidR="000D6D5E" w:rsidRDefault="00BC5D87" w:rsidP="001C4808">
      <w:pPr>
        <w:rPr>
          <w:lang w:val="en-US"/>
        </w:rPr>
      </w:pPr>
      <w:r>
        <w:rPr>
          <w:lang w:val="en-US"/>
        </w:rPr>
        <w:t xml:space="preserve">3) </w:t>
      </w:r>
      <w:r w:rsidR="000D6D5E">
        <w:rPr>
          <w:lang w:val="en-US"/>
        </w:rPr>
        <w:t xml:space="preserve">creating data frame where missing values </w:t>
      </w:r>
      <w:r w:rsidR="00B96491">
        <w:rPr>
          <w:lang w:val="en-US"/>
        </w:rPr>
        <w:t>are converted to another value</w:t>
      </w:r>
    </w:p>
    <w:p w14:paraId="2CFE886C" w14:textId="5BEE4343" w:rsidR="00245774" w:rsidRDefault="00F65422" w:rsidP="001C4808">
      <w:pPr>
        <w:rPr>
          <w:lang w:val="en-US"/>
        </w:rPr>
      </w:pPr>
      <w:r>
        <w:rPr>
          <w:lang w:val="en-US"/>
        </w:rPr>
        <w:t xml:space="preserve">w/ baseR: </w:t>
      </w:r>
      <w:r>
        <w:rPr>
          <w:lang w:val="en-US"/>
        </w:rPr>
        <w:br/>
      </w:r>
      <w:r w:rsidR="0070480D">
        <w:rPr>
          <w:lang w:val="en-US"/>
        </w:rPr>
        <w:t>&lt;Data frame&gt;$&lt;Column&gt;[which(is.na(&lt;Data frame&gt;$&lt;</w:t>
      </w:r>
      <w:r w:rsidR="00EE21AE">
        <w:rPr>
          <w:lang w:val="en-US"/>
        </w:rPr>
        <w:t xml:space="preserve">Column&gt;))] &lt;- &lt;number&gt; </w:t>
      </w:r>
    </w:p>
    <w:p w14:paraId="5E973B8D" w14:textId="1634FD7C" w:rsidR="00EE21AE" w:rsidRDefault="00EE21AE" w:rsidP="00EE21AE">
      <w:pPr>
        <w:pStyle w:val="Listenabsatz"/>
        <w:numPr>
          <w:ilvl w:val="0"/>
          <w:numId w:val="48"/>
        </w:numPr>
        <w:rPr>
          <w:lang w:val="en-US"/>
        </w:rPr>
      </w:pPr>
      <w:r>
        <w:rPr>
          <w:lang w:val="en-US"/>
        </w:rPr>
        <w:t xml:space="preserve">is.na() returns logical vector </w:t>
      </w:r>
    </w:p>
    <w:p w14:paraId="09ED4409" w14:textId="26C15DFB" w:rsidR="00EE21AE" w:rsidRDefault="00EE21AE" w:rsidP="00EE21AE">
      <w:pPr>
        <w:pStyle w:val="Listenabsatz"/>
        <w:numPr>
          <w:ilvl w:val="0"/>
          <w:numId w:val="48"/>
        </w:numPr>
        <w:rPr>
          <w:lang w:val="en-US"/>
        </w:rPr>
      </w:pPr>
      <w:r>
        <w:rPr>
          <w:lang w:val="en-US"/>
        </w:rPr>
        <w:t xml:space="preserve">which() returns vector of indizes </w:t>
      </w:r>
      <w:r w:rsidR="000179BB">
        <w:rPr>
          <w:lang w:val="en-US"/>
        </w:rPr>
        <w:t>of those cells in vector that are “TRUE”</w:t>
      </w:r>
    </w:p>
    <w:p w14:paraId="56361616" w14:textId="05CAA875" w:rsidR="0031199D" w:rsidRDefault="0031199D" w:rsidP="00EE21AE">
      <w:pPr>
        <w:pStyle w:val="Listenabsatz"/>
        <w:numPr>
          <w:ilvl w:val="0"/>
          <w:numId w:val="48"/>
        </w:numPr>
        <w:rPr>
          <w:lang w:val="en-US"/>
        </w:rPr>
      </w:pPr>
      <w:r>
        <w:rPr>
          <w:lang w:val="en-US"/>
        </w:rPr>
        <w:t>[] provides the value vector of the respective indices</w:t>
      </w:r>
    </w:p>
    <w:p w14:paraId="6D888EB2" w14:textId="6A0C9900" w:rsidR="000179BB" w:rsidRPr="00EE21AE" w:rsidRDefault="000179BB" w:rsidP="00EE21AE">
      <w:pPr>
        <w:pStyle w:val="Listenabsatz"/>
        <w:numPr>
          <w:ilvl w:val="0"/>
          <w:numId w:val="48"/>
        </w:numPr>
        <w:rPr>
          <w:lang w:val="en-US"/>
        </w:rPr>
      </w:pPr>
      <w:r>
        <w:rPr>
          <w:lang w:val="en-US"/>
        </w:rPr>
        <w:t>&lt;- assigns new number</w:t>
      </w:r>
      <w:r w:rsidR="006213F7">
        <w:rPr>
          <w:lang w:val="en-US"/>
        </w:rPr>
        <w:t>s</w:t>
      </w:r>
      <w:r>
        <w:rPr>
          <w:lang w:val="en-US"/>
        </w:rPr>
        <w:t xml:space="preserve"> to those </w:t>
      </w:r>
      <w:r w:rsidR="00C31390">
        <w:rPr>
          <w:lang w:val="en-US"/>
        </w:rPr>
        <w:t xml:space="preserve">cells </w:t>
      </w:r>
    </w:p>
    <w:p w14:paraId="08A67218" w14:textId="77777777" w:rsidR="00F75CA5" w:rsidRDefault="00F75CA5" w:rsidP="001C4808">
      <w:pPr>
        <w:rPr>
          <w:lang w:val="en-US"/>
        </w:rPr>
      </w:pPr>
    </w:p>
    <w:p w14:paraId="22D2FA4D" w14:textId="4E7C1109" w:rsidR="009657EF" w:rsidRDefault="009657EF" w:rsidP="001C4808">
      <w:pPr>
        <w:rPr>
          <w:lang w:val="en-US"/>
        </w:rPr>
      </w:pPr>
      <w:r>
        <w:rPr>
          <w:lang w:val="en-US"/>
        </w:rPr>
        <w:t xml:space="preserve">Notes on filtering out NA values: </w:t>
      </w:r>
    </w:p>
    <w:p w14:paraId="6ADFF0EF" w14:textId="3EA32D2B" w:rsidR="00076D16" w:rsidRDefault="00076D16" w:rsidP="001C4808">
      <w:pPr>
        <w:pStyle w:val="Listenabsatz"/>
        <w:numPr>
          <w:ilvl w:val="0"/>
          <w:numId w:val="8"/>
        </w:numPr>
        <w:rPr>
          <w:lang w:val="en-US"/>
        </w:rPr>
      </w:pPr>
      <w:r>
        <w:rPr>
          <w:lang w:val="en-US"/>
        </w:rPr>
        <w:t>assume we filter t</w:t>
      </w:r>
      <w:r w:rsidR="005F4A2E">
        <w:rPr>
          <w:lang w:val="en-US"/>
        </w:rPr>
        <w:t>w</w:t>
      </w:r>
      <w:r>
        <w:rPr>
          <w:lang w:val="en-US"/>
        </w:rPr>
        <w:t xml:space="preserve">o columns </w:t>
      </w:r>
      <w:r w:rsidR="00DD095E">
        <w:rPr>
          <w:lang w:val="en-US"/>
        </w:rPr>
        <w:t xml:space="preserve">by </w:t>
      </w:r>
      <w:r w:rsidR="005F4A2E">
        <w:rPr>
          <w:lang w:val="en-US"/>
        </w:rPr>
        <w:t xml:space="preserve">setting a restriction using </w:t>
      </w:r>
      <w:r w:rsidR="001A18CB">
        <w:rPr>
          <w:lang w:val="en-US"/>
        </w:rPr>
        <w:t>relational operators</w:t>
      </w:r>
    </w:p>
    <w:p w14:paraId="5A65F7B2" w14:textId="1B4CA078" w:rsidR="00554C2B" w:rsidRDefault="000D60D5" w:rsidP="001C4808">
      <w:pPr>
        <w:pStyle w:val="Listenabsatz"/>
        <w:numPr>
          <w:ilvl w:val="0"/>
          <w:numId w:val="8"/>
        </w:numPr>
        <w:rPr>
          <w:lang w:val="en-US"/>
        </w:rPr>
      </w:pPr>
      <w:r>
        <w:rPr>
          <w:lang w:val="en-US"/>
        </w:rPr>
        <w:t xml:space="preserve">then by default, R treats NAs as follows: </w:t>
      </w:r>
      <w:r w:rsidR="001C4808">
        <w:rPr>
          <w:lang w:val="en-US"/>
        </w:rPr>
        <w:t xml:space="preserve"> </w:t>
      </w:r>
      <w:r w:rsidR="001C4808">
        <w:rPr>
          <w:lang w:val="en-US"/>
        </w:rPr>
        <w:br/>
      </w:r>
      <w:r w:rsidR="001C4808">
        <w:rPr>
          <w:lang w:val="en-US"/>
        </w:rPr>
        <w:br/>
        <w:t xml:space="preserve">NA | TRUE </w:t>
      </w:r>
      <w:r w:rsidR="00076D16" w:rsidRPr="00076D16">
        <w:rPr>
          <w:lang w:val="en-US"/>
        </w:rPr>
        <w:sym w:font="Wingdings" w:char="F0E0"/>
      </w:r>
      <w:r w:rsidR="00076D16">
        <w:rPr>
          <w:lang w:val="en-US"/>
        </w:rPr>
        <w:t xml:space="preserve"> </w:t>
      </w:r>
      <w:r w:rsidR="001C4808">
        <w:rPr>
          <w:lang w:val="en-US"/>
        </w:rPr>
        <w:t>results in TRUE</w:t>
      </w:r>
    </w:p>
    <w:p w14:paraId="71404FF4" w14:textId="76B53C1A" w:rsidR="00554C2B" w:rsidRPr="00554C2B" w:rsidRDefault="00301CB4" w:rsidP="00554C2B">
      <w:pPr>
        <w:pStyle w:val="Listenabsatz"/>
        <w:numPr>
          <w:ilvl w:val="1"/>
          <w:numId w:val="8"/>
        </w:numPr>
        <w:rPr>
          <w:lang w:val="en-US"/>
        </w:rPr>
      </w:pPr>
      <w:r>
        <w:rPr>
          <w:lang w:val="en-US"/>
        </w:rPr>
        <w:t>hence</w:t>
      </w:r>
      <w:r w:rsidR="00BB15D3">
        <w:rPr>
          <w:lang w:val="en-US"/>
        </w:rPr>
        <w:t>,</w:t>
      </w:r>
      <w:r>
        <w:rPr>
          <w:lang w:val="en-US"/>
        </w:rPr>
        <w:t xml:space="preserve"> value will appear in filtered table</w:t>
      </w:r>
      <w:r w:rsidR="0093663D">
        <w:rPr>
          <w:lang w:val="en-US"/>
        </w:rPr>
        <w:t xml:space="preserve"> because irrespective of what NA would be, on condition is fulfilled and we have an “or”-Statement</w:t>
      </w:r>
    </w:p>
    <w:p w14:paraId="2EE42E3B" w14:textId="77777777" w:rsidR="00C8494A" w:rsidRDefault="001C4808" w:rsidP="0099693E">
      <w:pPr>
        <w:spacing w:after="0"/>
        <w:ind w:left="720"/>
        <w:rPr>
          <w:lang w:val="en-US"/>
        </w:rPr>
      </w:pPr>
      <w:r w:rsidRPr="00554C2B">
        <w:rPr>
          <w:lang w:val="en-US"/>
        </w:rPr>
        <w:t xml:space="preserve">NA &amp; FALSE </w:t>
      </w:r>
      <w:r w:rsidR="00076D16" w:rsidRPr="00076D16">
        <w:rPr>
          <w:lang w:val="en-US"/>
        </w:rPr>
        <w:sym w:font="Wingdings" w:char="F0E0"/>
      </w:r>
      <w:r w:rsidR="00076D16" w:rsidRPr="00554C2B">
        <w:rPr>
          <w:lang w:val="en-US"/>
        </w:rPr>
        <w:t xml:space="preserve"> </w:t>
      </w:r>
      <w:r w:rsidRPr="00554C2B">
        <w:rPr>
          <w:lang w:val="en-US"/>
        </w:rPr>
        <w:t>results in FALSE</w:t>
      </w:r>
    </w:p>
    <w:p w14:paraId="46CA431C" w14:textId="77777777" w:rsidR="00621A33" w:rsidRDefault="00BB15D3" w:rsidP="00621A33">
      <w:pPr>
        <w:pStyle w:val="Listenabsatz"/>
        <w:numPr>
          <w:ilvl w:val="1"/>
          <w:numId w:val="8"/>
        </w:numPr>
        <w:rPr>
          <w:lang w:val="en-US"/>
        </w:rPr>
      </w:pPr>
      <w:r w:rsidRPr="00C8494A">
        <w:rPr>
          <w:lang w:val="en-US"/>
        </w:rPr>
        <w:t>hence, value will not appear in filtered table</w:t>
      </w:r>
    </w:p>
    <w:p w14:paraId="257E9275" w14:textId="09B1A670" w:rsidR="00621A33" w:rsidRDefault="001C4808" w:rsidP="00621A33">
      <w:pPr>
        <w:ind w:left="708"/>
        <w:rPr>
          <w:lang w:val="en-US"/>
        </w:rPr>
      </w:pPr>
      <w:r w:rsidRPr="00621A33">
        <w:rPr>
          <w:lang w:val="en-US"/>
        </w:rPr>
        <w:t xml:space="preserve">FALSE | NA </w:t>
      </w:r>
      <w:r w:rsidR="00925499" w:rsidRPr="00925499">
        <w:rPr>
          <w:lang w:val="en-US"/>
        </w:rPr>
        <w:sym w:font="Wingdings" w:char="F0E0"/>
      </w:r>
      <w:r w:rsidR="00925499" w:rsidRPr="00621A33">
        <w:rPr>
          <w:lang w:val="en-US"/>
        </w:rPr>
        <w:t xml:space="preserve"> </w:t>
      </w:r>
      <w:r w:rsidRPr="00621A33">
        <w:rPr>
          <w:lang w:val="en-US"/>
        </w:rPr>
        <w:t>results in NA</w:t>
      </w:r>
    </w:p>
    <w:p w14:paraId="02DAB85E" w14:textId="77777777" w:rsidR="00621A33" w:rsidRDefault="00AE76B9" w:rsidP="00621A33">
      <w:pPr>
        <w:pStyle w:val="Listenabsatz"/>
        <w:numPr>
          <w:ilvl w:val="1"/>
          <w:numId w:val="8"/>
        </w:numPr>
        <w:rPr>
          <w:lang w:val="en-US"/>
        </w:rPr>
      </w:pPr>
      <w:r w:rsidRPr="00621A33">
        <w:rPr>
          <w:lang w:val="en-US"/>
        </w:rPr>
        <w:t xml:space="preserve">here, NA will occur in respective cell of filtered table, because it is actually relevant what NA would be </w:t>
      </w:r>
      <w:r w:rsidR="004D3334" w:rsidRPr="00621A33">
        <w:rPr>
          <w:lang w:val="en-US"/>
        </w:rPr>
        <w:t xml:space="preserve">to see whether the “or-“ cond. is fulfilled </w:t>
      </w:r>
    </w:p>
    <w:p w14:paraId="104DA43A" w14:textId="779DFC08" w:rsidR="001C4808" w:rsidRPr="00621A33" w:rsidRDefault="001C4808" w:rsidP="00621A33">
      <w:pPr>
        <w:pStyle w:val="Listenabsatz"/>
        <w:numPr>
          <w:ilvl w:val="1"/>
          <w:numId w:val="8"/>
        </w:numPr>
        <w:rPr>
          <w:lang w:val="en-US"/>
        </w:rPr>
      </w:pPr>
      <w:r w:rsidRPr="00621A33">
        <w:rPr>
          <w:lang w:val="en-US"/>
        </w:rPr>
        <w:t>for example:</w:t>
      </w:r>
    </w:p>
    <w:p w14:paraId="2853E817" w14:textId="77777777" w:rsidR="00621A33" w:rsidRDefault="001C4808" w:rsidP="00621A33">
      <w:pPr>
        <w:ind w:left="1416"/>
        <w:rPr>
          <w:lang w:val="en-US"/>
        </w:rPr>
      </w:pPr>
      <w:r>
        <w:rPr>
          <w:noProof/>
        </w:rPr>
        <w:drawing>
          <wp:inline distT="0" distB="0" distL="0" distR="0" wp14:anchorId="6A52CD81" wp14:editId="05A2C694">
            <wp:extent cx="1165860" cy="597504"/>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05"/>
                    <a:stretch/>
                  </pic:blipFill>
                  <pic:spPr bwMode="auto">
                    <a:xfrm>
                      <a:off x="0" y="0"/>
                      <a:ext cx="1182126" cy="605840"/>
                    </a:xfrm>
                    <a:prstGeom prst="rect">
                      <a:avLst/>
                    </a:prstGeom>
                    <a:ln>
                      <a:noFill/>
                    </a:ln>
                    <a:extLst>
                      <a:ext uri="{53640926-AAD7-44D8-BBD7-CCE9431645EC}">
                        <a14:shadowObscured xmlns:a14="http://schemas.microsoft.com/office/drawing/2010/main"/>
                      </a:ext>
                    </a:extLst>
                  </pic:spPr>
                </pic:pic>
              </a:graphicData>
            </a:graphic>
          </wp:inline>
        </w:drawing>
      </w:r>
    </w:p>
    <w:p w14:paraId="0DA20A3C" w14:textId="3AA79847" w:rsidR="001C4808" w:rsidRDefault="001C4808" w:rsidP="00621A33">
      <w:pPr>
        <w:ind w:left="708"/>
        <w:rPr>
          <w:lang w:val="en-US"/>
        </w:rPr>
      </w:pPr>
      <w:r w:rsidRPr="0039441B">
        <w:rPr>
          <w:lang w:val="en-US"/>
        </w:rPr>
        <w:t xml:space="preserve">NA &amp; TRUE </w:t>
      </w:r>
      <w:r w:rsidR="00621A33" w:rsidRPr="00621A33">
        <w:rPr>
          <w:lang w:val="en-US"/>
        </w:rPr>
        <w:sym w:font="Wingdings" w:char="F0E0"/>
      </w:r>
      <w:r w:rsidR="00621A33">
        <w:rPr>
          <w:lang w:val="en-US"/>
        </w:rPr>
        <w:t xml:space="preserve"> </w:t>
      </w:r>
      <w:r w:rsidRPr="0039441B">
        <w:rPr>
          <w:lang w:val="en-US"/>
        </w:rPr>
        <w:t xml:space="preserve">results in NA </w:t>
      </w:r>
    </w:p>
    <w:p w14:paraId="1C6F4603" w14:textId="77777777" w:rsidR="001C4808" w:rsidRPr="0032341E" w:rsidRDefault="001C4808" w:rsidP="0032341E">
      <w:pPr>
        <w:pStyle w:val="Listenabsatz"/>
        <w:numPr>
          <w:ilvl w:val="1"/>
          <w:numId w:val="8"/>
        </w:numPr>
        <w:rPr>
          <w:lang w:val="en-US"/>
        </w:rPr>
      </w:pPr>
      <w:r w:rsidRPr="0032341E">
        <w:rPr>
          <w:lang w:val="en-US"/>
        </w:rPr>
        <w:t xml:space="preserve">for example: </w:t>
      </w:r>
    </w:p>
    <w:p w14:paraId="420EC7B1" w14:textId="64739FEE" w:rsidR="00F838D3" w:rsidRPr="00536C34" w:rsidRDefault="001C4808" w:rsidP="00536C34">
      <w:pPr>
        <w:ind w:left="732" w:firstLine="684"/>
        <w:rPr>
          <w:lang w:val="en-US"/>
        </w:rPr>
      </w:pPr>
      <w:r>
        <w:rPr>
          <w:noProof/>
        </w:rPr>
        <w:drawing>
          <wp:inline distT="0" distB="0" distL="0" distR="0" wp14:anchorId="50A8C0C8" wp14:editId="74F88827">
            <wp:extent cx="1211580" cy="630349"/>
            <wp:effectExtent l="0" t="0" r="762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1689" cy="635609"/>
                    </a:xfrm>
                    <a:prstGeom prst="rect">
                      <a:avLst/>
                    </a:prstGeom>
                  </pic:spPr>
                </pic:pic>
              </a:graphicData>
            </a:graphic>
          </wp:inline>
        </w:drawing>
      </w:r>
    </w:p>
    <w:p w14:paraId="28438C89" w14:textId="26830B52" w:rsidR="00772C90" w:rsidRDefault="00914476" w:rsidP="00772C90">
      <w:pPr>
        <w:pStyle w:val="berschrift3"/>
        <w:rPr>
          <w:lang w:val="en-US"/>
        </w:rPr>
      </w:pPr>
      <w:r>
        <w:rPr>
          <w:lang w:val="en-US"/>
        </w:rPr>
        <w:t>3</w:t>
      </w:r>
      <w:r w:rsidR="00772C90">
        <w:rPr>
          <w:lang w:val="en-US"/>
        </w:rPr>
        <w:t>.2</w:t>
      </w:r>
      <w:r w:rsidR="00C812EE">
        <w:rPr>
          <w:lang w:val="en-US"/>
        </w:rPr>
        <w:t>.</w:t>
      </w:r>
      <w:r>
        <w:rPr>
          <w:lang w:val="en-US"/>
        </w:rPr>
        <w:t>6</w:t>
      </w:r>
      <w:r w:rsidR="00772C90" w:rsidRPr="00B108A3">
        <w:rPr>
          <w:lang w:val="en-US"/>
        </w:rPr>
        <w:t xml:space="preserve"> </w:t>
      </w:r>
      <w:r w:rsidR="00772C90">
        <w:rPr>
          <w:lang w:val="en-US"/>
        </w:rPr>
        <w:t xml:space="preserve">“Filter” with </w:t>
      </w:r>
      <w:r w:rsidR="00772C90" w:rsidRPr="00C812EE">
        <w:rPr>
          <w:lang w:val="en-US"/>
        </w:rPr>
        <w:t>relational</w:t>
      </w:r>
      <w:r w:rsidR="00772C90">
        <w:rPr>
          <w:lang w:val="en-US"/>
        </w:rPr>
        <w:t xml:space="preserve"> expression = subset() Function</w:t>
      </w:r>
    </w:p>
    <w:p w14:paraId="4273325F" w14:textId="77777777" w:rsidR="00772C90" w:rsidRPr="00985C8D" w:rsidRDefault="00772C90" w:rsidP="00985C8D">
      <w:pPr>
        <w:pStyle w:val="Listenabsatz"/>
        <w:numPr>
          <w:ilvl w:val="0"/>
          <w:numId w:val="8"/>
        </w:numPr>
        <w:rPr>
          <w:lang w:val="en-US"/>
        </w:rPr>
      </w:pPr>
      <w:r w:rsidRPr="00985C8D">
        <w:rPr>
          <w:lang w:val="en-US"/>
        </w:rPr>
        <w:t>Base R function</w:t>
      </w:r>
    </w:p>
    <w:p w14:paraId="58603D21" w14:textId="77777777" w:rsidR="00772C90" w:rsidRPr="00985C8D" w:rsidRDefault="00772C90" w:rsidP="00985C8D">
      <w:pPr>
        <w:pStyle w:val="Listenabsatz"/>
        <w:numPr>
          <w:ilvl w:val="0"/>
          <w:numId w:val="8"/>
        </w:numPr>
        <w:rPr>
          <w:lang w:val="en-US"/>
        </w:rPr>
      </w:pPr>
      <w:r w:rsidRPr="00985C8D">
        <w:rPr>
          <w:lang w:val="en-US"/>
        </w:rPr>
        <w:lastRenderedPageBreak/>
        <w:t>Input- and output-tidy</w:t>
      </w:r>
    </w:p>
    <w:p w14:paraId="7F15F3ED" w14:textId="77777777" w:rsidR="00772C90" w:rsidRDefault="008948EA" w:rsidP="008948EA">
      <w:pPr>
        <w:pStyle w:val="berschrift4"/>
        <w:rPr>
          <w:rFonts w:eastAsiaTheme="minorHAnsi"/>
          <w:lang w:val="en-US"/>
        </w:rPr>
      </w:pPr>
      <w:r>
        <w:rPr>
          <w:rFonts w:eastAsiaTheme="minorHAnsi"/>
          <w:lang w:val="en-US"/>
        </w:rPr>
        <w:t xml:space="preserve">1) General </w:t>
      </w:r>
      <w:r w:rsidR="001D20ED">
        <w:rPr>
          <w:rFonts w:eastAsiaTheme="minorHAnsi"/>
          <w:lang w:val="en-US"/>
        </w:rPr>
        <w:t>t</w:t>
      </w:r>
      <w:r w:rsidR="00772C90">
        <w:rPr>
          <w:rFonts w:eastAsiaTheme="minorHAnsi"/>
          <w:lang w:val="en-US"/>
        </w:rPr>
        <w:t>emplate for subset () Function</w:t>
      </w:r>
    </w:p>
    <w:p w14:paraId="083BBC3E" w14:textId="77777777" w:rsidR="00772C90" w:rsidRDefault="00772C90" w:rsidP="00772C90">
      <w:pPr>
        <w:spacing w:line="276" w:lineRule="auto"/>
        <w:rPr>
          <w:rFonts w:ascii="Consolas" w:hAnsi="Consolas" w:cstheme="minorHAnsi"/>
          <w:lang w:val="en-US"/>
        </w:rPr>
      </w:pPr>
      <w:r w:rsidRPr="001D20ED">
        <w:rPr>
          <w:rFonts w:ascii="Consolas" w:hAnsi="Consolas" w:cstheme="minorHAnsi"/>
          <w:lang w:val="en-US"/>
        </w:rPr>
        <w:t>&gt; subset (&lt;DATAFRAME&gt;, ‘relational expression’)</w:t>
      </w:r>
      <w:r w:rsidRPr="005F5843">
        <w:rPr>
          <w:rFonts w:ascii="Consolas" w:hAnsi="Consolas" w:cstheme="minorHAnsi"/>
          <w:lang w:val="en-US"/>
        </w:rPr>
        <w:t xml:space="preserve"> </w:t>
      </w:r>
    </w:p>
    <w:p w14:paraId="76B154C9" w14:textId="77777777" w:rsidR="00772C90" w:rsidRDefault="00772C90" w:rsidP="00772C90">
      <w:pPr>
        <w:rPr>
          <w:lang w:val="en-US"/>
        </w:rPr>
      </w:pPr>
      <w:r>
        <w:rPr>
          <w:lang w:val="en-US"/>
        </w:rPr>
        <w:t xml:space="preserve">Examples </w:t>
      </w:r>
    </w:p>
    <w:p w14:paraId="0C0EA10D" w14:textId="77777777" w:rsidR="00772C90" w:rsidRDefault="00772C90" w:rsidP="00772C90">
      <w:pPr>
        <w:rPr>
          <w:lang w:val="en-US"/>
        </w:rPr>
      </w:pPr>
      <w:r>
        <w:rPr>
          <w:noProof/>
        </w:rPr>
        <w:drawing>
          <wp:inline distT="0" distB="0" distL="0" distR="0" wp14:anchorId="7D8C35A7" wp14:editId="06F340AE">
            <wp:extent cx="5760720" cy="544195"/>
            <wp:effectExtent l="0" t="0" r="0" b="825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44195"/>
                    </a:xfrm>
                    <a:prstGeom prst="rect">
                      <a:avLst/>
                    </a:prstGeom>
                  </pic:spPr>
                </pic:pic>
              </a:graphicData>
            </a:graphic>
          </wp:inline>
        </w:drawing>
      </w:r>
    </w:p>
    <w:p w14:paraId="28453748" w14:textId="77777777" w:rsidR="003A3D0F" w:rsidRDefault="00E56342" w:rsidP="00E56342">
      <w:pPr>
        <w:pStyle w:val="berschrift4"/>
        <w:rPr>
          <w:lang w:val="en-US"/>
        </w:rPr>
      </w:pPr>
      <w:r>
        <w:rPr>
          <w:lang w:val="en-US"/>
        </w:rPr>
        <w:t xml:space="preserve">2) </w:t>
      </w:r>
      <w:r w:rsidR="003A3D0F">
        <w:rPr>
          <w:lang w:val="en-US"/>
        </w:rPr>
        <w:t xml:space="preserve">Filter w/ relational expression vs. subset </w:t>
      </w:r>
      <w:r>
        <w:rPr>
          <w:lang w:val="en-US"/>
        </w:rPr>
        <w:t>w/relational expression</w:t>
      </w:r>
    </w:p>
    <w:p w14:paraId="02668A8B" w14:textId="77777777" w:rsidR="00772C90" w:rsidRDefault="00772C90" w:rsidP="00772C90">
      <w:pPr>
        <w:rPr>
          <w:lang w:val="en-US"/>
        </w:rPr>
      </w:pPr>
      <w:r>
        <w:rPr>
          <w:lang w:val="en-US"/>
        </w:rPr>
        <w:t>From stack overflow (</w:t>
      </w:r>
      <w:r w:rsidRPr="00251C37">
        <w:rPr>
          <w:lang w:val="en-US"/>
        </w:rPr>
        <w:t>https://stackoverflow.com/questions/39882463/difference-between-subset-and-filter-from-dplyr</w:t>
      </w:r>
      <w:r>
        <w:rPr>
          <w:lang w:val="en-US"/>
        </w:rPr>
        <w:t>)</w:t>
      </w:r>
    </w:p>
    <w:p w14:paraId="32DDB19E" w14:textId="77777777" w:rsidR="00772C90" w:rsidRDefault="00772C90" w:rsidP="008320D8">
      <w:pPr>
        <w:pStyle w:val="Listenabsatz"/>
        <w:numPr>
          <w:ilvl w:val="0"/>
          <w:numId w:val="10"/>
        </w:numPr>
        <w:rPr>
          <w:lang w:val="en-US"/>
        </w:rPr>
      </w:pPr>
      <w:r w:rsidRPr="00251C37">
        <w:rPr>
          <w:lang w:val="en-US"/>
        </w:rPr>
        <w:t>advantage</w:t>
      </w:r>
      <w:r>
        <w:rPr>
          <w:lang w:val="en-US"/>
        </w:rPr>
        <w:t>s</w:t>
      </w:r>
      <w:r w:rsidRPr="00251C37">
        <w:rPr>
          <w:lang w:val="en-US"/>
        </w:rPr>
        <w:t xml:space="preserve"> of </w:t>
      </w:r>
      <w:r w:rsidRPr="00251C37">
        <w:rPr>
          <w:rFonts w:ascii="Consolas" w:hAnsi="Consolas"/>
          <w:lang w:val="en-US"/>
        </w:rPr>
        <w:t>subset</w:t>
      </w:r>
      <w:r>
        <w:rPr>
          <w:lang w:val="en-US"/>
        </w:rPr>
        <w:t>:</w:t>
      </w:r>
    </w:p>
    <w:p w14:paraId="7DF3B9F0" w14:textId="77777777" w:rsidR="00772C90" w:rsidRDefault="00772C90" w:rsidP="008320D8">
      <w:pPr>
        <w:pStyle w:val="Listenabsatz"/>
        <w:numPr>
          <w:ilvl w:val="1"/>
          <w:numId w:val="10"/>
        </w:numPr>
        <w:rPr>
          <w:lang w:val="en-US"/>
        </w:rPr>
      </w:pPr>
      <w:r w:rsidRPr="00251C37">
        <w:rPr>
          <w:lang w:val="en-US"/>
        </w:rPr>
        <w:t xml:space="preserve">that it is </w:t>
      </w:r>
      <w:r w:rsidRPr="00251C37">
        <w:rPr>
          <w:b/>
          <w:lang w:val="en-US"/>
        </w:rPr>
        <w:t>part of base R</w:t>
      </w:r>
      <w:r w:rsidRPr="00251C37">
        <w:rPr>
          <w:lang w:val="en-US"/>
        </w:rPr>
        <w:t xml:space="preserve"> and doesn't require any additional packages</w:t>
      </w:r>
    </w:p>
    <w:p w14:paraId="0A311E3B" w14:textId="77777777" w:rsidR="00772C90" w:rsidRDefault="00772C90" w:rsidP="008320D8">
      <w:pPr>
        <w:pStyle w:val="Listenabsatz"/>
        <w:numPr>
          <w:ilvl w:val="1"/>
          <w:numId w:val="10"/>
        </w:numPr>
        <w:rPr>
          <w:lang w:val="en-US"/>
        </w:rPr>
      </w:pPr>
      <w:r>
        <w:rPr>
          <w:lang w:val="en-US"/>
        </w:rPr>
        <w:t>w</w:t>
      </w:r>
      <w:r w:rsidRPr="00251C37">
        <w:rPr>
          <w:lang w:val="en-US"/>
        </w:rPr>
        <w:t>ith small sample sizes, it seems to be a bit faster than filter (6 times faster in your example, but t</w:t>
      </w:r>
      <w:r>
        <w:rPr>
          <w:lang w:val="en-US"/>
        </w:rPr>
        <w:t>hat's measured in microseconds)</w:t>
      </w:r>
    </w:p>
    <w:p w14:paraId="19618298" w14:textId="77777777" w:rsidR="00772C90" w:rsidRDefault="00772C90" w:rsidP="008320D8">
      <w:pPr>
        <w:pStyle w:val="Listenabsatz"/>
        <w:numPr>
          <w:ilvl w:val="0"/>
          <w:numId w:val="10"/>
        </w:numPr>
        <w:rPr>
          <w:lang w:val="en-US"/>
        </w:rPr>
      </w:pPr>
      <w:r>
        <w:rPr>
          <w:lang w:val="en-US"/>
        </w:rPr>
        <w:t xml:space="preserve">advantages </w:t>
      </w:r>
      <w:r w:rsidRPr="00A076C8">
        <w:rPr>
          <w:rFonts w:ascii="Consolas" w:hAnsi="Consolas"/>
          <w:lang w:val="en-US"/>
        </w:rPr>
        <w:t>filter</w:t>
      </w:r>
      <w:r>
        <w:rPr>
          <w:lang w:val="en-US"/>
        </w:rPr>
        <w:t>:</w:t>
      </w:r>
    </w:p>
    <w:p w14:paraId="4CDBCDCC" w14:textId="77777777" w:rsidR="00772C90" w:rsidRDefault="00772C90" w:rsidP="008320D8">
      <w:pPr>
        <w:pStyle w:val="Listenabsatz"/>
        <w:numPr>
          <w:ilvl w:val="1"/>
          <w:numId w:val="10"/>
        </w:numPr>
        <w:rPr>
          <w:lang w:val="en-US"/>
        </w:rPr>
      </w:pPr>
      <w:r>
        <w:rPr>
          <w:lang w:val="en-US"/>
        </w:rPr>
        <w:t xml:space="preserve">as the data set </w:t>
      </w:r>
      <w:r w:rsidRPr="003D7FB0">
        <w:rPr>
          <w:lang w:val="en-US"/>
        </w:rPr>
        <w:t>grow</w:t>
      </w:r>
      <w:r>
        <w:rPr>
          <w:lang w:val="en-US"/>
        </w:rPr>
        <w:t>s</w:t>
      </w:r>
      <w:r w:rsidRPr="003D7FB0">
        <w:rPr>
          <w:lang w:val="en-US"/>
        </w:rPr>
        <w:t xml:space="preserve">, </w:t>
      </w:r>
      <w:r w:rsidRPr="003D7FB0">
        <w:rPr>
          <w:rFonts w:ascii="Consolas" w:hAnsi="Consolas"/>
          <w:lang w:val="en-US"/>
        </w:rPr>
        <w:t>filter</w:t>
      </w:r>
      <w:r w:rsidRPr="003D7FB0">
        <w:rPr>
          <w:lang w:val="en-US"/>
        </w:rPr>
        <w:t xml:space="preserve"> gains the upper hand in efficie</w:t>
      </w:r>
      <w:r>
        <w:rPr>
          <w:lang w:val="en-US"/>
        </w:rPr>
        <w:t>ncy (a</w:t>
      </w:r>
      <w:r w:rsidRPr="003D7FB0">
        <w:rPr>
          <w:lang w:val="en-US"/>
        </w:rPr>
        <w:t>t 15,000 records, filter outpaces subset by about 300 microseconds. And at 153,000 records, filter is three times fa</w:t>
      </w:r>
      <w:r>
        <w:rPr>
          <w:lang w:val="en-US"/>
        </w:rPr>
        <w:t>ster (measured in milliseconds))</w:t>
      </w:r>
    </w:p>
    <w:p w14:paraId="2772D703" w14:textId="77777777" w:rsidR="00772C90" w:rsidRPr="00D9655F" w:rsidRDefault="00772C90" w:rsidP="008320D8">
      <w:pPr>
        <w:pStyle w:val="Listenabsatz"/>
        <w:numPr>
          <w:ilvl w:val="1"/>
          <w:numId w:val="10"/>
        </w:numPr>
        <w:rPr>
          <w:lang w:val="en-US"/>
        </w:rPr>
      </w:pPr>
      <w:r>
        <w:rPr>
          <w:lang w:val="en-US"/>
        </w:rPr>
        <w:t>t</w:t>
      </w:r>
      <w:r w:rsidRPr="00266AA9">
        <w:rPr>
          <w:lang w:val="en-US"/>
        </w:rPr>
        <w:t>he other advantage (and this is a bit of a niche advantage) is that filter can operate on SQL databases withou</w:t>
      </w:r>
      <w:r>
        <w:rPr>
          <w:lang w:val="en-US"/>
        </w:rPr>
        <w:t xml:space="preserve">t pulling the data into memory; </w:t>
      </w:r>
      <w:r w:rsidRPr="00266AA9">
        <w:rPr>
          <w:lang w:val="en-US"/>
        </w:rPr>
        <w:t xml:space="preserve"> subset simply doesn't do that.</w:t>
      </w:r>
    </w:p>
    <w:p w14:paraId="7BAF6800" w14:textId="43308EBE" w:rsidR="001C4808" w:rsidRDefault="00772C90" w:rsidP="00DA1D49">
      <w:pPr>
        <w:rPr>
          <w:lang w:val="en-US"/>
        </w:rPr>
      </w:pPr>
      <w:r>
        <w:rPr>
          <w:lang w:val="en-US"/>
        </w:rPr>
        <w:t>“</w:t>
      </w:r>
      <w:r w:rsidRPr="00007A87">
        <w:rPr>
          <w:lang w:val="en-US"/>
        </w:rPr>
        <w:t>Personally, I tend to use filter, but only because I'm already using the dplyr framework. If you aren't working with out-of-memory data, it won't make much of a difference.</w:t>
      </w:r>
      <w:r>
        <w:rPr>
          <w:lang w:val="en-US"/>
        </w:rPr>
        <w:t>”</w:t>
      </w:r>
      <w:r w:rsidR="00994603">
        <w:rPr>
          <w:lang w:val="en-US"/>
        </w:rPr>
        <w:br/>
      </w:r>
    </w:p>
    <w:p w14:paraId="38E0F12E" w14:textId="2891499B" w:rsidR="00F838D3" w:rsidRDefault="00F838D3" w:rsidP="00DA1D49">
      <w:pPr>
        <w:rPr>
          <w:lang w:val="en-US"/>
        </w:rPr>
      </w:pPr>
    </w:p>
    <w:p w14:paraId="68C17541" w14:textId="60BC366C" w:rsidR="00F838D3" w:rsidRDefault="00F838D3" w:rsidP="00DA1D49">
      <w:pPr>
        <w:rPr>
          <w:lang w:val="en-US"/>
        </w:rPr>
      </w:pPr>
    </w:p>
    <w:p w14:paraId="2F80B815" w14:textId="7822D837" w:rsidR="00F838D3" w:rsidRDefault="00F838D3" w:rsidP="00DA1D49">
      <w:pPr>
        <w:rPr>
          <w:lang w:val="en-US"/>
        </w:rPr>
      </w:pPr>
    </w:p>
    <w:p w14:paraId="6BCDA6F8" w14:textId="4B8B7500" w:rsidR="00F838D3" w:rsidRDefault="00F838D3" w:rsidP="00DA1D49">
      <w:pPr>
        <w:rPr>
          <w:lang w:val="en-US"/>
        </w:rPr>
      </w:pPr>
    </w:p>
    <w:p w14:paraId="4014530C" w14:textId="66C2C93A" w:rsidR="00F838D3" w:rsidRDefault="00F838D3" w:rsidP="00DA1D49">
      <w:pPr>
        <w:rPr>
          <w:lang w:val="en-US"/>
        </w:rPr>
      </w:pPr>
    </w:p>
    <w:p w14:paraId="59AE960D" w14:textId="19BF64B7" w:rsidR="00F838D3" w:rsidRDefault="00F838D3" w:rsidP="00DA1D49">
      <w:pPr>
        <w:rPr>
          <w:lang w:val="en-US"/>
        </w:rPr>
      </w:pPr>
    </w:p>
    <w:p w14:paraId="5E877AD9" w14:textId="0E80C3C8" w:rsidR="00F838D3" w:rsidRDefault="00F838D3" w:rsidP="00DA1D49">
      <w:pPr>
        <w:rPr>
          <w:lang w:val="en-US"/>
        </w:rPr>
      </w:pPr>
    </w:p>
    <w:p w14:paraId="7CE3872D" w14:textId="3FC5BA0A" w:rsidR="00F838D3" w:rsidRDefault="00F838D3" w:rsidP="00DA1D49">
      <w:pPr>
        <w:rPr>
          <w:lang w:val="en-US"/>
        </w:rPr>
      </w:pPr>
    </w:p>
    <w:p w14:paraId="1F7EF2AB" w14:textId="64304636" w:rsidR="00F838D3" w:rsidRDefault="00F838D3" w:rsidP="00DA1D49">
      <w:pPr>
        <w:rPr>
          <w:lang w:val="en-US"/>
        </w:rPr>
      </w:pPr>
    </w:p>
    <w:p w14:paraId="2B027962" w14:textId="77777777" w:rsidR="00F838D3" w:rsidRDefault="00F838D3" w:rsidP="00DA1D49">
      <w:pPr>
        <w:rPr>
          <w:lang w:val="en-US"/>
        </w:rPr>
      </w:pPr>
    </w:p>
    <w:p w14:paraId="1335C702" w14:textId="7100407D" w:rsidR="00F3104B" w:rsidRDefault="008F0362" w:rsidP="00F3104B">
      <w:pPr>
        <w:pStyle w:val="berschrift3"/>
        <w:rPr>
          <w:lang w:val="en-US"/>
        </w:rPr>
      </w:pPr>
      <w:r>
        <w:rPr>
          <w:lang w:val="en-US"/>
        </w:rPr>
        <w:lastRenderedPageBreak/>
        <w:t>3.2.7</w:t>
      </w:r>
      <w:r w:rsidR="00F3104B">
        <w:rPr>
          <w:lang w:val="en-US"/>
        </w:rPr>
        <w:t xml:space="preserve"> Exercises with filter() Function</w:t>
      </w:r>
      <w:r w:rsidR="002813D1">
        <w:rPr>
          <w:lang w:val="en-US"/>
        </w:rPr>
        <w:br/>
      </w:r>
    </w:p>
    <w:p w14:paraId="112046B6" w14:textId="6877B84F" w:rsidR="00F3104B" w:rsidRDefault="00710746" w:rsidP="00DA1D49">
      <w:pPr>
        <w:rPr>
          <w:lang w:val="en-US"/>
        </w:rPr>
      </w:pPr>
      <w:r>
        <w:rPr>
          <w:noProof/>
        </w:rPr>
        <mc:AlternateContent>
          <mc:Choice Requires="wps">
            <w:drawing>
              <wp:anchor distT="0" distB="0" distL="114300" distR="114300" simplePos="0" relativeHeight="251769856" behindDoc="0" locked="0" layoutInCell="1" allowOverlap="1" wp14:anchorId="4CD3850A" wp14:editId="66281D10">
                <wp:simplePos x="0" y="0"/>
                <wp:positionH relativeFrom="column">
                  <wp:posOffset>-40813</wp:posOffset>
                </wp:positionH>
                <wp:positionV relativeFrom="paragraph">
                  <wp:posOffset>1095721</wp:posOffset>
                </wp:positionV>
                <wp:extent cx="4378036" cy="330431"/>
                <wp:effectExtent l="0" t="0" r="22860" b="12700"/>
                <wp:wrapNone/>
                <wp:docPr id="2339" name="Rechteck 2339"/>
                <wp:cNvGraphicFramePr/>
                <a:graphic xmlns:a="http://schemas.openxmlformats.org/drawingml/2006/main">
                  <a:graphicData uri="http://schemas.microsoft.com/office/word/2010/wordprocessingShape">
                    <wps:wsp>
                      <wps:cNvSpPr/>
                      <wps:spPr>
                        <a:xfrm>
                          <a:off x="0" y="0"/>
                          <a:ext cx="4378036" cy="330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ADF6E" id="Rechteck 2339" o:spid="_x0000_s1026" style="position:absolute;margin-left:-3.2pt;margin-top:86.3pt;width:344.75pt;height:2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" filled="f" strokecolor="#1f3763 [1604]" strokeweight="1pt"/>
            </w:pict>
          </mc:Fallback>
        </mc:AlternateContent>
      </w:r>
      <w:r w:rsidR="00F3104B">
        <w:rPr>
          <w:noProof/>
        </w:rPr>
        <w:drawing>
          <wp:inline distT="0" distB="0" distL="0" distR="0" wp14:anchorId="63D527E8" wp14:editId="0368D9E9">
            <wp:extent cx="4569479" cy="1424940"/>
            <wp:effectExtent l="0" t="0" r="2540" b="381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6141" cy="1442609"/>
                    </a:xfrm>
                    <a:prstGeom prst="rect">
                      <a:avLst/>
                    </a:prstGeom>
                  </pic:spPr>
                </pic:pic>
              </a:graphicData>
            </a:graphic>
          </wp:inline>
        </w:drawing>
      </w:r>
    </w:p>
    <w:p w14:paraId="1E456353" w14:textId="53E6A23D" w:rsidR="00F3104B" w:rsidRDefault="00710746" w:rsidP="00DA1D49">
      <w:pPr>
        <w:rPr>
          <w:lang w:val="en-US"/>
        </w:rPr>
      </w:pPr>
      <w:r>
        <w:rPr>
          <w:noProof/>
        </w:rPr>
        <mc:AlternateContent>
          <mc:Choice Requires="wps">
            <w:drawing>
              <wp:anchor distT="0" distB="0" distL="114300" distR="114300" simplePos="0" relativeHeight="251771904" behindDoc="0" locked="0" layoutInCell="1" allowOverlap="1" wp14:anchorId="7512909D" wp14:editId="751740D0">
                <wp:simplePos x="0" y="0"/>
                <wp:positionH relativeFrom="margin">
                  <wp:posOffset>-6927</wp:posOffset>
                </wp:positionH>
                <wp:positionV relativeFrom="paragraph">
                  <wp:posOffset>610870</wp:posOffset>
                </wp:positionV>
                <wp:extent cx="4772891" cy="374073"/>
                <wp:effectExtent l="0" t="0" r="27940" b="26035"/>
                <wp:wrapNone/>
                <wp:docPr id="2343" name="Rechteck 2343"/>
                <wp:cNvGraphicFramePr/>
                <a:graphic xmlns:a="http://schemas.openxmlformats.org/drawingml/2006/main">
                  <a:graphicData uri="http://schemas.microsoft.com/office/word/2010/wordprocessingShape">
                    <wps:wsp>
                      <wps:cNvSpPr/>
                      <wps:spPr>
                        <a:xfrm>
                          <a:off x="0" y="0"/>
                          <a:ext cx="4772891" cy="37407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4A49F" id="Rechteck 2343" o:spid="_x0000_s1026" style="position:absolute;margin-left:-.55pt;margin-top:48.1pt;width:375.8pt;height:29.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" filled="f" strokecolor="#1f3763 [1604]" strokeweight="1pt">
                <w10:wrap anchorx="margin"/>
              </v:rect>
            </w:pict>
          </mc:Fallback>
        </mc:AlternateContent>
      </w:r>
      <w:r w:rsidR="00F3104B">
        <w:rPr>
          <w:noProof/>
        </w:rPr>
        <w:drawing>
          <wp:inline distT="0" distB="0" distL="0" distR="0" wp14:anchorId="687C5EF6" wp14:editId="065400BA">
            <wp:extent cx="6128931" cy="2621280"/>
            <wp:effectExtent l="0" t="0" r="5715" b="762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7442" cy="2624920"/>
                    </a:xfrm>
                    <a:prstGeom prst="rect">
                      <a:avLst/>
                    </a:prstGeom>
                  </pic:spPr>
                </pic:pic>
              </a:graphicData>
            </a:graphic>
          </wp:inline>
        </w:drawing>
      </w:r>
    </w:p>
    <w:p w14:paraId="67002B43" w14:textId="77777777" w:rsidR="00F3104B" w:rsidRDefault="00F3104B" w:rsidP="00DA1D49">
      <w:pPr>
        <w:rPr>
          <w:lang w:val="en-US"/>
        </w:rPr>
      </w:pPr>
      <w:r>
        <w:rPr>
          <w:noProof/>
        </w:rPr>
        <w:drawing>
          <wp:inline distT="0" distB="0" distL="0" distR="0" wp14:anchorId="5FAC8EA0" wp14:editId="79E86CA9">
            <wp:extent cx="6161679" cy="191262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5567" cy="1916931"/>
                    </a:xfrm>
                    <a:prstGeom prst="rect">
                      <a:avLst/>
                    </a:prstGeom>
                  </pic:spPr>
                </pic:pic>
              </a:graphicData>
            </a:graphic>
          </wp:inline>
        </w:drawing>
      </w:r>
    </w:p>
    <w:p w14:paraId="0C888774" w14:textId="0B1A3414" w:rsidR="00F3104B" w:rsidRDefault="00F3104B" w:rsidP="00DA1D49">
      <w:pPr>
        <w:rPr>
          <w:lang w:val="en-US"/>
        </w:rPr>
      </w:pPr>
      <w:r>
        <w:rPr>
          <w:noProof/>
        </w:rPr>
        <w:drawing>
          <wp:inline distT="0" distB="0" distL="0" distR="0" wp14:anchorId="649D75BF" wp14:editId="07BAFF06">
            <wp:extent cx="5760720" cy="2041525"/>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1525"/>
                    </a:xfrm>
                    <a:prstGeom prst="rect">
                      <a:avLst/>
                    </a:prstGeom>
                  </pic:spPr>
                </pic:pic>
              </a:graphicData>
            </a:graphic>
          </wp:inline>
        </w:drawing>
      </w:r>
      <w:r w:rsidR="00FC7E6A">
        <w:rPr>
          <w:rStyle w:val="Kommentarzeichen"/>
        </w:rPr>
        <w:commentReference w:id="1"/>
      </w:r>
    </w:p>
    <w:p w14:paraId="074C8A88" w14:textId="132DC1E1" w:rsidR="009E2EF9" w:rsidRDefault="009E2EF9" w:rsidP="00DA1D49">
      <w:pPr>
        <w:rPr>
          <w:lang w:val="en-US"/>
        </w:rPr>
      </w:pPr>
    </w:p>
    <w:p w14:paraId="18B3F89E" w14:textId="1EEFF54C" w:rsidR="00F1171D" w:rsidRDefault="009874C7" w:rsidP="00F1171D">
      <w:pPr>
        <w:pStyle w:val="berschrift3"/>
        <w:rPr>
          <w:lang w:val="en-US"/>
        </w:rPr>
      </w:pPr>
      <w:r>
        <w:rPr>
          <w:lang w:val="en-US"/>
        </w:rPr>
        <w:lastRenderedPageBreak/>
        <w:t>3.2.8</w:t>
      </w:r>
      <w:r w:rsidR="00444FE5">
        <w:rPr>
          <w:lang w:val="en-US"/>
        </w:rPr>
        <w:t xml:space="preserve"> </w:t>
      </w:r>
      <w:r w:rsidR="00F1171D">
        <w:rPr>
          <w:lang w:val="en-US"/>
        </w:rPr>
        <w:t>Filter among multiple variables</w:t>
      </w:r>
    </w:p>
    <w:p w14:paraId="3E42379F" w14:textId="56E3BAC6" w:rsidR="00F1171D" w:rsidRDefault="00F1171D" w:rsidP="00F1171D">
      <w:pPr>
        <w:rPr>
          <w:lang w:val="en-US"/>
        </w:rPr>
      </w:pPr>
    </w:p>
    <w:p w14:paraId="798128A0" w14:textId="1A32093E" w:rsidR="00F1171D" w:rsidRDefault="00F1171D" w:rsidP="00F1171D">
      <w:pPr>
        <w:rPr>
          <w:lang w:val="en-US"/>
        </w:rPr>
      </w:pPr>
      <w:r>
        <w:rPr>
          <w:lang w:val="en-US"/>
        </w:rPr>
        <w:t xml:space="preserve">Primarily there are 2 functions </w:t>
      </w:r>
      <w:r w:rsidR="00CD2C25">
        <w:rPr>
          <w:lang w:val="en-US"/>
        </w:rPr>
        <w:t xml:space="preserve">that can be used to filter among multiple variables: </w:t>
      </w:r>
    </w:p>
    <w:p w14:paraId="4D920DED" w14:textId="77777777" w:rsidR="00656CEF" w:rsidRPr="00656CEF" w:rsidRDefault="00CD2C25" w:rsidP="008320D8">
      <w:pPr>
        <w:pStyle w:val="Listenabsatz"/>
        <w:numPr>
          <w:ilvl w:val="0"/>
          <w:numId w:val="34"/>
        </w:numPr>
        <w:rPr>
          <w:lang w:val="en-US"/>
        </w:rPr>
      </w:pPr>
      <w:r w:rsidRPr="00CD2C25">
        <w:rPr>
          <w:lang w:val="en-US"/>
        </w:rPr>
        <w:t>filter_all() function</w:t>
      </w:r>
      <w:r>
        <w:rPr>
          <w:lang w:val="en-US"/>
        </w:rPr>
        <w:t>:</w:t>
      </w:r>
      <w:r>
        <w:rPr>
          <w:lang w:val="en-US"/>
        </w:rPr>
        <w:br/>
      </w:r>
      <w:r>
        <w:rPr>
          <w:rFonts w:ascii="Consolas" w:hAnsi="Consolas"/>
          <w:lang w:val="en-US"/>
        </w:rPr>
        <w:t xml:space="preserve">filter_all(&lt;DATA FRAME&gt;, all_vars(. </w:t>
      </w:r>
      <w:r w:rsidR="00656CEF">
        <w:rPr>
          <w:rFonts w:ascii="Consolas" w:hAnsi="Consolas"/>
          <w:lang w:val="en-US"/>
        </w:rPr>
        <w:t xml:space="preserve">&lt;Expression applied to columns&gt;) </w:t>
      </w:r>
      <w:r w:rsidR="00656CEF">
        <w:rPr>
          <w:rFonts w:ascii="Consolas" w:hAnsi="Consolas"/>
          <w:lang w:val="en-US"/>
        </w:rPr>
        <w:tab/>
      </w:r>
      <w:r w:rsidR="00656CEF">
        <w:rPr>
          <w:rFonts w:ascii="Consolas" w:hAnsi="Consolas"/>
          <w:lang w:val="en-US"/>
        </w:rPr>
        <w:tab/>
      </w:r>
      <w:r w:rsidR="00656CEF">
        <w:rPr>
          <w:rFonts w:ascii="Consolas" w:hAnsi="Consolas"/>
          <w:lang w:val="en-US"/>
        </w:rPr>
        <w:tab/>
        <w:t xml:space="preserve">       any_vars(. &lt;Expression applied to columns&gt;))</w:t>
      </w:r>
    </w:p>
    <w:p w14:paraId="431771DF" w14:textId="4632E936" w:rsidR="00656CEF" w:rsidRPr="00656CEF" w:rsidRDefault="00656CEF" w:rsidP="008320D8">
      <w:pPr>
        <w:pStyle w:val="Listenabsatz"/>
        <w:numPr>
          <w:ilvl w:val="1"/>
          <w:numId w:val="34"/>
        </w:numPr>
        <w:rPr>
          <w:lang w:val="en-US"/>
        </w:rPr>
      </w:pPr>
      <w:r>
        <w:rPr>
          <w:rFonts w:ascii="Consolas" w:hAnsi="Consolas"/>
          <w:lang w:val="en-US"/>
        </w:rPr>
        <w:t xml:space="preserve">all_vars: </w:t>
      </w:r>
      <w:r w:rsidR="00076B83">
        <w:rPr>
          <w:rFonts w:cstheme="minorHAnsi"/>
          <w:lang w:val="en-US"/>
        </w:rPr>
        <w:t xml:space="preserve">takes the intersection of the expression w/ </w:t>
      </w:r>
      <w:r w:rsidR="00076B83">
        <w:rPr>
          <w:rFonts w:ascii="Consolas" w:hAnsi="Consolas" w:cstheme="minorHAnsi"/>
          <w:lang w:val="en-US"/>
        </w:rPr>
        <w:t xml:space="preserve">&amp; </w:t>
      </w:r>
      <w:r w:rsidR="00076B83">
        <w:rPr>
          <w:rFonts w:ascii="Consolas" w:hAnsi="Consolas" w:cstheme="minorHAnsi"/>
          <w:lang w:val="en-US"/>
        </w:rPr>
        <w:br/>
      </w:r>
      <w:r w:rsidR="00076B83" w:rsidRPr="00076B83">
        <w:rPr>
          <w:rFonts w:cstheme="minorHAnsi"/>
          <w:lang w:val="en-US"/>
        </w:rPr>
        <w:sym w:font="Wingdings" w:char="F0E0"/>
      </w:r>
      <w:r w:rsidR="00076B83">
        <w:rPr>
          <w:rFonts w:cstheme="minorHAnsi"/>
          <w:lang w:val="en-US"/>
        </w:rPr>
        <w:t xml:space="preserve"> will only return values of the data frame if all variables </w:t>
      </w:r>
      <w:r w:rsidR="00D075C7">
        <w:rPr>
          <w:rFonts w:cstheme="minorHAnsi"/>
          <w:lang w:val="en-US"/>
        </w:rPr>
        <w:t xml:space="preserve">at once </w:t>
      </w:r>
      <w:r w:rsidR="00076B83">
        <w:rPr>
          <w:rFonts w:cstheme="minorHAnsi"/>
          <w:lang w:val="en-US"/>
        </w:rPr>
        <w:t xml:space="preserve">of the data frame meet the expression </w:t>
      </w:r>
    </w:p>
    <w:p w14:paraId="2F11D513" w14:textId="7B572D4C" w:rsidR="00932435" w:rsidRPr="00932435" w:rsidRDefault="00656CEF" w:rsidP="008320D8">
      <w:pPr>
        <w:pStyle w:val="Listenabsatz"/>
        <w:numPr>
          <w:ilvl w:val="1"/>
          <w:numId w:val="34"/>
        </w:numPr>
        <w:rPr>
          <w:lang w:val="en-US"/>
        </w:rPr>
      </w:pPr>
      <w:r>
        <w:rPr>
          <w:rFonts w:ascii="Consolas" w:hAnsi="Consolas"/>
          <w:lang w:val="en-US"/>
        </w:rPr>
        <w:t xml:space="preserve">any_vars: </w:t>
      </w:r>
      <w:r w:rsidR="00076B83">
        <w:rPr>
          <w:rFonts w:cstheme="minorHAnsi"/>
          <w:lang w:val="en-US"/>
        </w:rPr>
        <w:t xml:space="preserve">takes the intersection of the expression </w:t>
      </w:r>
      <w:commentRangeStart w:id="2"/>
      <w:r w:rsidR="00076B83">
        <w:rPr>
          <w:rFonts w:cstheme="minorHAnsi"/>
          <w:lang w:val="en-US"/>
        </w:rPr>
        <w:t>w</w:t>
      </w:r>
      <w:commentRangeEnd w:id="2"/>
      <w:r w:rsidR="0033206C">
        <w:rPr>
          <w:rStyle w:val="Kommentarzeichen"/>
        </w:rPr>
        <w:commentReference w:id="2"/>
      </w:r>
      <w:r w:rsidR="00076B83">
        <w:rPr>
          <w:rFonts w:cstheme="minorHAnsi"/>
          <w:lang w:val="en-US"/>
        </w:rPr>
        <w:t xml:space="preserve">/ </w:t>
      </w:r>
      <w:r w:rsidR="009265B6">
        <w:rPr>
          <w:rFonts w:cstheme="minorHAnsi"/>
          <w:lang w:val="en-US"/>
        </w:rPr>
        <w:t>|</w:t>
      </w:r>
      <w:r w:rsidR="00B649DA">
        <w:rPr>
          <w:rFonts w:cstheme="minorHAnsi"/>
          <w:lang w:val="en-US"/>
        </w:rPr>
        <w:br/>
      </w:r>
    </w:p>
    <w:p w14:paraId="5EDF96D1" w14:textId="18079269" w:rsidR="00932435" w:rsidRPr="00932435" w:rsidRDefault="00932435" w:rsidP="008320D8">
      <w:pPr>
        <w:pStyle w:val="Listenabsatz"/>
        <w:numPr>
          <w:ilvl w:val="0"/>
          <w:numId w:val="34"/>
        </w:numPr>
        <w:rPr>
          <w:lang w:val="en-US"/>
        </w:rPr>
      </w:pPr>
      <w:r>
        <w:rPr>
          <w:rFonts w:cstheme="minorHAnsi"/>
          <w:lang w:val="en-US"/>
        </w:rPr>
        <w:t xml:space="preserve">Illustrating examples for filter_all: </w:t>
      </w:r>
      <w:r>
        <w:rPr>
          <w:rFonts w:cstheme="minorHAnsi"/>
          <w:lang w:val="en-US"/>
        </w:rPr>
        <w:br/>
      </w:r>
      <w:r w:rsidRPr="00932435">
        <w:rPr>
          <w:rFonts w:cstheme="minorHAnsi"/>
          <w:i/>
          <w:lang w:val="en-US"/>
        </w:rPr>
        <w:t>unfiltered dataset (mtcars):</w:t>
      </w:r>
      <w:r>
        <w:rPr>
          <w:rFonts w:cstheme="minorHAnsi"/>
          <w:lang w:val="en-US"/>
        </w:rPr>
        <w:br/>
      </w:r>
      <w:r>
        <w:rPr>
          <w:noProof/>
        </w:rPr>
        <w:drawing>
          <wp:inline distT="0" distB="0" distL="0" distR="0" wp14:anchorId="1FE2ECC1" wp14:editId="6DA21ED9">
            <wp:extent cx="4849091" cy="2736700"/>
            <wp:effectExtent l="0" t="0" r="889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8170" cy="2741824"/>
                    </a:xfrm>
                    <a:prstGeom prst="rect">
                      <a:avLst/>
                    </a:prstGeom>
                  </pic:spPr>
                </pic:pic>
              </a:graphicData>
            </a:graphic>
          </wp:inline>
        </w:drawing>
      </w:r>
    </w:p>
    <w:p w14:paraId="758884B5" w14:textId="6263835C" w:rsidR="00932435" w:rsidRPr="00932435" w:rsidRDefault="00932435" w:rsidP="008320D8">
      <w:pPr>
        <w:pStyle w:val="Listenabsatz"/>
        <w:numPr>
          <w:ilvl w:val="0"/>
          <w:numId w:val="34"/>
        </w:numPr>
        <w:rPr>
          <w:i/>
          <w:lang w:val="en-US"/>
        </w:rPr>
      </w:pPr>
      <w:r w:rsidRPr="00932435">
        <w:rPr>
          <w:rFonts w:cstheme="minorHAnsi"/>
          <w:i/>
          <w:lang w:val="en-US"/>
        </w:rPr>
        <w:t>filter_all with all_vars:</w:t>
      </w:r>
    </w:p>
    <w:p w14:paraId="51507112" w14:textId="5C27D815" w:rsidR="004D5EFE" w:rsidRDefault="00932435" w:rsidP="004D5EFE">
      <w:pPr>
        <w:rPr>
          <w:lang w:val="en-US"/>
        </w:rPr>
      </w:pPr>
      <w:r>
        <w:rPr>
          <w:noProof/>
        </w:rPr>
        <w:drawing>
          <wp:inline distT="0" distB="0" distL="0" distR="0" wp14:anchorId="2F3A39B6" wp14:editId="4D8F7DA3">
            <wp:extent cx="3567546" cy="467560"/>
            <wp:effectExtent l="0" t="0" r="0" b="8890"/>
            <wp:docPr id="2344" name="Grafik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0336" cy="487585"/>
                    </a:xfrm>
                    <a:prstGeom prst="rect">
                      <a:avLst/>
                    </a:prstGeom>
                  </pic:spPr>
                </pic:pic>
              </a:graphicData>
            </a:graphic>
          </wp:inline>
        </w:drawing>
      </w:r>
    </w:p>
    <w:p w14:paraId="7F99967C" w14:textId="78C5C073" w:rsidR="00CA3AB1" w:rsidRDefault="00CA3AB1" w:rsidP="004D5EFE">
      <w:pPr>
        <w:rPr>
          <w:lang w:val="en-US"/>
        </w:rPr>
      </w:pPr>
      <w:r>
        <w:rPr>
          <w:noProof/>
        </w:rPr>
        <w:drawing>
          <wp:inline distT="0" distB="0" distL="0" distR="0" wp14:anchorId="557504F8" wp14:editId="65295922">
            <wp:extent cx="2791691" cy="956361"/>
            <wp:effectExtent l="0" t="0" r="8890" b="0"/>
            <wp:docPr id="2346" name="Grafik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6274" cy="968208"/>
                    </a:xfrm>
                    <a:prstGeom prst="rect">
                      <a:avLst/>
                    </a:prstGeom>
                  </pic:spPr>
                </pic:pic>
              </a:graphicData>
            </a:graphic>
          </wp:inline>
        </w:drawing>
      </w:r>
    </w:p>
    <w:p w14:paraId="0D09B16E" w14:textId="77777777" w:rsidR="00D2746E" w:rsidRDefault="004D5EFE" w:rsidP="008320D8">
      <w:pPr>
        <w:pStyle w:val="Listenabsatz"/>
        <w:numPr>
          <w:ilvl w:val="0"/>
          <w:numId w:val="35"/>
        </w:numPr>
        <w:rPr>
          <w:i/>
          <w:lang w:val="en-US"/>
        </w:rPr>
      </w:pPr>
      <w:r w:rsidRPr="004D5EFE">
        <w:rPr>
          <w:i/>
          <w:lang w:val="en-US"/>
        </w:rPr>
        <w:t>filter_all with any_vars</w:t>
      </w:r>
      <w:r w:rsidR="00D2746E">
        <w:rPr>
          <w:i/>
          <w:lang w:val="en-US"/>
        </w:rPr>
        <w:t>:</w:t>
      </w:r>
    </w:p>
    <w:p w14:paraId="01A69740" w14:textId="77777777" w:rsidR="005F0DEE" w:rsidRDefault="005F0DEE" w:rsidP="008320D8">
      <w:pPr>
        <w:pStyle w:val="Listenabsatz"/>
        <w:numPr>
          <w:ilvl w:val="0"/>
          <w:numId w:val="35"/>
        </w:numPr>
        <w:rPr>
          <w:i/>
          <w:lang w:val="en-US"/>
        </w:rPr>
      </w:pPr>
      <w:r>
        <w:rPr>
          <w:i/>
          <w:lang w:val="en-US"/>
        </w:rPr>
        <w:lastRenderedPageBreak/>
        <w:t xml:space="preserve">apparently R here selects randomly one column and filters that with the given expression: </w:t>
      </w:r>
      <w:r>
        <w:rPr>
          <w:i/>
          <w:lang w:val="en-US"/>
        </w:rPr>
        <w:br/>
      </w:r>
      <w:r>
        <w:rPr>
          <w:noProof/>
        </w:rPr>
        <w:drawing>
          <wp:inline distT="0" distB="0" distL="0" distR="0" wp14:anchorId="6625C476" wp14:editId="07D1BDFD">
            <wp:extent cx="3027031" cy="1953491"/>
            <wp:effectExtent l="0" t="0" r="2540" b="8890"/>
            <wp:docPr id="2345" name="Grafik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775" cy="1964942"/>
                    </a:xfrm>
                    <a:prstGeom prst="rect">
                      <a:avLst/>
                    </a:prstGeom>
                  </pic:spPr>
                </pic:pic>
              </a:graphicData>
            </a:graphic>
          </wp:inline>
        </w:drawing>
      </w:r>
    </w:p>
    <w:p w14:paraId="4845D316" w14:textId="360F9129" w:rsidR="00F1171D" w:rsidRDefault="005F0DEE" w:rsidP="008320D8">
      <w:pPr>
        <w:pStyle w:val="Listenabsatz"/>
        <w:numPr>
          <w:ilvl w:val="1"/>
          <w:numId w:val="35"/>
        </w:numPr>
        <w:rPr>
          <w:i/>
          <w:lang w:val="en-US"/>
        </w:rPr>
      </w:pPr>
      <w:r>
        <w:rPr>
          <w:i/>
          <w:lang w:val="en-US"/>
        </w:rPr>
        <w:t xml:space="preserve">here disp is filtered, but hp is </w:t>
      </w:r>
      <w:commentRangeStart w:id="3"/>
      <w:r>
        <w:rPr>
          <w:i/>
          <w:lang w:val="en-US"/>
        </w:rPr>
        <w:t>not</w:t>
      </w:r>
      <w:commentRangeEnd w:id="3"/>
      <w:r w:rsidR="006F01A7">
        <w:rPr>
          <w:rStyle w:val="Kommentarzeichen"/>
        </w:rPr>
        <w:commentReference w:id="3"/>
      </w:r>
      <w:r>
        <w:rPr>
          <w:i/>
          <w:lang w:val="en-US"/>
        </w:rPr>
        <w:t xml:space="preserve"> </w:t>
      </w:r>
      <w:r w:rsidR="00F1171D" w:rsidRPr="004D5EFE">
        <w:rPr>
          <w:i/>
          <w:lang w:val="en-US"/>
        </w:rPr>
        <w:br/>
      </w:r>
    </w:p>
    <w:p w14:paraId="0E40AC69" w14:textId="64AAB9DF" w:rsidR="00081C42" w:rsidRPr="004C566B" w:rsidRDefault="00A24505" w:rsidP="008320D8">
      <w:pPr>
        <w:pStyle w:val="Listenabsatz"/>
        <w:numPr>
          <w:ilvl w:val="0"/>
          <w:numId w:val="35"/>
        </w:numPr>
        <w:rPr>
          <w:i/>
          <w:lang w:val="en-US"/>
        </w:rPr>
      </w:pPr>
      <w:r w:rsidRPr="004C566B">
        <w:rPr>
          <w:i/>
          <w:lang w:val="en-US"/>
        </w:rPr>
        <w:t>filter_at() function</w:t>
      </w:r>
      <w:r w:rsidR="00586C35" w:rsidRPr="004C566B">
        <w:rPr>
          <w:i/>
          <w:lang w:val="en-US"/>
        </w:rPr>
        <w:t xml:space="preserve">: </w:t>
      </w:r>
    </w:p>
    <w:p w14:paraId="0E9A5C69" w14:textId="02A5A7B6" w:rsidR="007A637C" w:rsidRPr="007A637C" w:rsidRDefault="00586C35" w:rsidP="008320D8">
      <w:pPr>
        <w:pStyle w:val="Listenabsatz"/>
        <w:numPr>
          <w:ilvl w:val="0"/>
          <w:numId w:val="35"/>
        </w:numPr>
        <w:rPr>
          <w:lang w:val="en-US"/>
        </w:rPr>
      </w:pPr>
      <w:r>
        <w:rPr>
          <w:lang w:val="en-US"/>
        </w:rPr>
        <w:t xml:space="preserve">takes a vars() specification, hence a variable specification to which the filter should be applied to </w:t>
      </w:r>
    </w:p>
    <w:p w14:paraId="2E63815E" w14:textId="69398D8D" w:rsidR="008B1E2D" w:rsidRDefault="0018186E" w:rsidP="00A903DA">
      <w:pPr>
        <w:rPr>
          <w:lang w:val="en-US"/>
        </w:rPr>
      </w:pPr>
      <w:r>
        <w:rPr>
          <w:noProof/>
        </w:rPr>
        <w:drawing>
          <wp:inline distT="0" distB="0" distL="0" distR="0" wp14:anchorId="565F2E66" wp14:editId="67E63532">
            <wp:extent cx="5400675" cy="2618510"/>
            <wp:effectExtent l="0" t="0" r="0" b="0"/>
            <wp:docPr id="2347" name="Grafik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b="2858"/>
                    <a:stretch/>
                  </pic:blipFill>
                  <pic:spPr bwMode="auto">
                    <a:xfrm>
                      <a:off x="0" y="0"/>
                      <a:ext cx="5400675" cy="2618510"/>
                    </a:xfrm>
                    <a:prstGeom prst="rect">
                      <a:avLst/>
                    </a:prstGeom>
                    <a:ln>
                      <a:noFill/>
                    </a:ln>
                    <a:extLst>
                      <a:ext uri="{53640926-AAD7-44D8-BBD7-CCE9431645EC}">
                        <a14:shadowObscured xmlns:a14="http://schemas.microsoft.com/office/drawing/2010/main"/>
                      </a:ext>
                    </a:extLst>
                  </pic:spPr>
                </pic:pic>
              </a:graphicData>
            </a:graphic>
          </wp:inline>
        </w:drawing>
      </w:r>
    </w:p>
    <w:p w14:paraId="158ACF4F" w14:textId="77777777" w:rsidR="008B1E2D" w:rsidRPr="00A903DA" w:rsidRDefault="008B1E2D" w:rsidP="00A903DA">
      <w:pPr>
        <w:rPr>
          <w:lang w:val="en-US"/>
        </w:rPr>
      </w:pPr>
    </w:p>
    <w:p w14:paraId="6CC12602" w14:textId="0CF8130B" w:rsidR="00994603" w:rsidRDefault="001F702D" w:rsidP="00994603">
      <w:pPr>
        <w:pStyle w:val="berschrift2"/>
        <w:numPr>
          <w:ilvl w:val="0"/>
          <w:numId w:val="0"/>
        </w:numPr>
        <w:rPr>
          <w:lang w:val="en-US"/>
        </w:rPr>
      </w:pPr>
      <w:r>
        <w:rPr>
          <w:lang w:val="en-US"/>
        </w:rPr>
        <w:t>3</w:t>
      </w:r>
      <w:r w:rsidR="00994603">
        <w:rPr>
          <w:lang w:val="en-US"/>
        </w:rPr>
        <w:t xml:space="preserve">.3 </w:t>
      </w:r>
      <w:r w:rsidR="00994603" w:rsidRPr="007575A4">
        <w:rPr>
          <w:lang w:val="en-US"/>
        </w:rPr>
        <w:t>Arrange () Function</w:t>
      </w:r>
    </w:p>
    <w:p w14:paraId="48DC15C2" w14:textId="77777777" w:rsidR="00994603" w:rsidRDefault="00994603" w:rsidP="008320D8">
      <w:pPr>
        <w:pStyle w:val="Listenabsatz"/>
        <w:numPr>
          <w:ilvl w:val="0"/>
          <w:numId w:val="12"/>
        </w:numPr>
        <w:rPr>
          <w:lang w:val="en-US"/>
        </w:rPr>
      </w:pPr>
      <w:r>
        <w:rPr>
          <w:lang w:val="en-US"/>
        </w:rPr>
        <w:t>rearranges a table according to provided variables/column names</w:t>
      </w:r>
    </w:p>
    <w:p w14:paraId="3E3B9735" w14:textId="77777777" w:rsidR="00812F2F" w:rsidRDefault="00812F2F" w:rsidP="008320D8">
      <w:pPr>
        <w:pStyle w:val="Listenabsatz"/>
        <w:numPr>
          <w:ilvl w:val="1"/>
          <w:numId w:val="12"/>
        </w:numPr>
        <w:rPr>
          <w:lang w:val="en-US"/>
        </w:rPr>
      </w:pPr>
      <w:r>
        <w:rPr>
          <w:lang w:val="en-US"/>
        </w:rPr>
        <w:t xml:space="preserve">if multiple variables are provided, each additional variable will be used to break ties in the values of preceding columns </w:t>
      </w:r>
    </w:p>
    <w:p w14:paraId="0F249D08" w14:textId="77777777" w:rsidR="00994603" w:rsidRPr="001B2B8F" w:rsidRDefault="00994603" w:rsidP="008320D8">
      <w:pPr>
        <w:pStyle w:val="Listenabsatz"/>
        <w:numPr>
          <w:ilvl w:val="0"/>
          <w:numId w:val="12"/>
        </w:numPr>
        <w:rPr>
          <w:rFonts w:cstheme="minorHAnsi"/>
          <w:lang w:val="en-US"/>
        </w:rPr>
      </w:pPr>
      <w:r w:rsidRPr="002700B0">
        <w:rPr>
          <w:rFonts w:cstheme="minorHAnsi"/>
          <w:lang w:val="en-US"/>
        </w:rPr>
        <w:t>note: missing values are always sorted at the end</w:t>
      </w:r>
    </w:p>
    <w:p w14:paraId="0AA8E80B" w14:textId="370483FB" w:rsidR="00994603" w:rsidRPr="00950F68" w:rsidRDefault="008B1E2D" w:rsidP="005D570F">
      <w:pPr>
        <w:pStyle w:val="berschrift3"/>
        <w:rPr>
          <w:b/>
          <w:lang w:val="en-US"/>
        </w:rPr>
      </w:pPr>
      <w:r>
        <w:rPr>
          <w:b/>
          <w:lang w:val="en-US"/>
        </w:rPr>
        <w:t>3</w:t>
      </w:r>
      <w:r w:rsidR="00994603" w:rsidRPr="00950F68">
        <w:rPr>
          <w:b/>
          <w:lang w:val="en-US"/>
        </w:rPr>
        <w:t>.</w:t>
      </w:r>
      <w:r w:rsidR="005D570F" w:rsidRPr="00950F68">
        <w:rPr>
          <w:b/>
          <w:lang w:val="en-US"/>
        </w:rPr>
        <w:t>3.</w:t>
      </w:r>
      <w:r w:rsidR="00994603" w:rsidRPr="00950F68">
        <w:rPr>
          <w:b/>
          <w:lang w:val="en-US"/>
        </w:rPr>
        <w:t>1 Template for arrang</w:t>
      </w:r>
      <w:r w:rsidR="00405C43">
        <w:rPr>
          <w:b/>
          <w:lang w:val="en-US"/>
        </w:rPr>
        <w:t>e () Function</w:t>
      </w:r>
    </w:p>
    <w:p w14:paraId="0CDAA0F3" w14:textId="77777777" w:rsidR="00994603" w:rsidRPr="00F00B94" w:rsidRDefault="006319F0" w:rsidP="00994603">
      <w:pPr>
        <w:rPr>
          <w:lang w:val="en-US"/>
        </w:rPr>
      </w:pPr>
      <w:r>
        <w:rPr>
          <w:noProof/>
          <w:lang w:val="en-US"/>
        </w:rPr>
        <mc:AlternateContent>
          <mc:Choice Requires="wps">
            <w:drawing>
              <wp:anchor distT="0" distB="0" distL="114300" distR="114300" simplePos="0" relativeHeight="251761664" behindDoc="0" locked="0" layoutInCell="1" allowOverlap="1" wp14:anchorId="4202C937" wp14:editId="24FDC41B">
                <wp:simplePos x="0" y="0"/>
                <wp:positionH relativeFrom="column">
                  <wp:posOffset>-47741</wp:posOffset>
                </wp:positionH>
                <wp:positionV relativeFrom="paragraph">
                  <wp:posOffset>408594</wp:posOffset>
                </wp:positionV>
                <wp:extent cx="4537363" cy="327660"/>
                <wp:effectExtent l="0" t="0" r="15875" b="15240"/>
                <wp:wrapNone/>
                <wp:docPr id="126" name="Rechteck 126"/>
                <wp:cNvGraphicFramePr/>
                <a:graphic xmlns:a="http://schemas.openxmlformats.org/drawingml/2006/main">
                  <a:graphicData uri="http://schemas.microsoft.com/office/word/2010/wordprocessingShape">
                    <wps:wsp>
                      <wps:cNvSpPr/>
                      <wps:spPr>
                        <a:xfrm>
                          <a:off x="0" y="0"/>
                          <a:ext cx="4537363" cy="327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51F378" id="Rechteck 126" o:spid="_x0000_s1026" style="position:absolute;margin-left:-3.75pt;margin-top:32.15pt;width:357.25pt;height:25.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" filled="f" strokecolor="black [3213]" strokeweight="1pt"/>
            </w:pict>
          </mc:Fallback>
        </mc:AlternateContent>
      </w:r>
      <w:r w:rsidR="00994603">
        <w:rPr>
          <w:lang w:val="en-US"/>
        </w:rPr>
        <w:br/>
        <w:t>ascending order (by default)</w:t>
      </w:r>
    </w:p>
    <w:p w14:paraId="3A5D5189" w14:textId="35147673" w:rsidR="00994603" w:rsidRPr="00B90F40" w:rsidRDefault="00994603" w:rsidP="00994603">
      <w:pPr>
        <w:rPr>
          <w:rFonts w:ascii="Consolas" w:hAnsi="Consolas"/>
          <w:lang w:val="en-US"/>
        </w:rPr>
      </w:pPr>
      <w:r w:rsidRPr="00B90F40">
        <w:rPr>
          <w:rFonts w:ascii="Consolas" w:hAnsi="Consolas"/>
          <w:lang w:val="en-US"/>
        </w:rPr>
        <w:t>&gt; arrange(&lt;DATAFRAME&gt;, variable 1</w:t>
      </w:r>
      <w:r w:rsidR="003214C7">
        <w:rPr>
          <w:rFonts w:ascii="Consolas" w:hAnsi="Consolas"/>
          <w:lang w:val="en-US"/>
        </w:rPr>
        <w:t>,</w:t>
      </w:r>
      <w:r w:rsidRPr="00B90F40">
        <w:rPr>
          <w:rFonts w:ascii="Consolas" w:hAnsi="Consolas"/>
          <w:lang w:val="en-US"/>
        </w:rPr>
        <w:t xml:space="preserve"> (…)</w:t>
      </w:r>
      <w:r w:rsidR="003214C7">
        <w:rPr>
          <w:rFonts w:ascii="Consolas" w:hAnsi="Consolas"/>
          <w:lang w:val="en-US"/>
        </w:rPr>
        <w:t xml:space="preserve">, </w:t>
      </w:r>
      <w:r w:rsidRPr="00B90F40">
        <w:rPr>
          <w:rFonts w:ascii="Consolas" w:hAnsi="Consolas"/>
          <w:lang w:val="en-US"/>
        </w:rPr>
        <w:t xml:space="preserve">variable </w:t>
      </w:r>
      <w:r w:rsidR="00181BB6">
        <w:rPr>
          <w:rFonts w:ascii="Consolas" w:hAnsi="Consolas"/>
          <w:lang w:val="en-US"/>
        </w:rPr>
        <w:t>n</w:t>
      </w:r>
      <w:r w:rsidRPr="00B90F40">
        <w:rPr>
          <w:rFonts w:ascii="Consolas" w:hAnsi="Consolas"/>
          <w:lang w:val="en-US"/>
        </w:rPr>
        <w:t>)</w:t>
      </w:r>
    </w:p>
    <w:p w14:paraId="290DC4A5" w14:textId="77777777" w:rsidR="00994603" w:rsidRDefault="00847DDC" w:rsidP="00994603">
      <w:pPr>
        <w:rPr>
          <w:lang w:val="en-US"/>
        </w:rPr>
      </w:pPr>
      <w:r>
        <w:rPr>
          <w:noProof/>
          <w:lang w:val="en-US"/>
        </w:rPr>
        <mc:AlternateContent>
          <mc:Choice Requires="wps">
            <w:drawing>
              <wp:anchor distT="0" distB="0" distL="114300" distR="114300" simplePos="0" relativeHeight="251763712" behindDoc="0" locked="0" layoutInCell="1" allowOverlap="1" wp14:anchorId="01A6AE22" wp14:editId="2E105644">
                <wp:simplePos x="0" y="0"/>
                <wp:positionH relativeFrom="margin">
                  <wp:posOffset>-39947</wp:posOffset>
                </wp:positionH>
                <wp:positionV relativeFrom="paragraph">
                  <wp:posOffset>224155</wp:posOffset>
                </wp:positionV>
                <wp:extent cx="4558145" cy="327660"/>
                <wp:effectExtent l="0" t="0" r="13970" b="15240"/>
                <wp:wrapNone/>
                <wp:docPr id="175" name="Rechteck 175"/>
                <wp:cNvGraphicFramePr/>
                <a:graphic xmlns:a="http://schemas.openxmlformats.org/drawingml/2006/main">
                  <a:graphicData uri="http://schemas.microsoft.com/office/word/2010/wordprocessingShape">
                    <wps:wsp>
                      <wps:cNvSpPr/>
                      <wps:spPr>
                        <a:xfrm>
                          <a:off x="0" y="0"/>
                          <a:ext cx="4558145" cy="327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B3ACE" id="Rechteck 175" o:spid="_x0000_s1026" style="position:absolute;margin-left:-3.15pt;margin-top:17.65pt;width:358.9pt;height:25.8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" filled="f" strokecolor="black [3213]" strokeweight="1pt">
                <w10:wrap anchorx="margin"/>
              </v:rect>
            </w:pict>
          </mc:Fallback>
        </mc:AlternateContent>
      </w:r>
      <w:r w:rsidR="00994603">
        <w:rPr>
          <w:lang w:val="en-US"/>
        </w:rPr>
        <w:t xml:space="preserve">descending order: add desc() to a variable </w:t>
      </w:r>
    </w:p>
    <w:p w14:paraId="103DB98C" w14:textId="3BFA819E" w:rsidR="00994603" w:rsidRDefault="00994603" w:rsidP="00994603">
      <w:pPr>
        <w:rPr>
          <w:rFonts w:ascii="Consolas" w:hAnsi="Consolas"/>
          <w:lang w:val="en-US"/>
        </w:rPr>
      </w:pPr>
      <w:r w:rsidRPr="00B90F40">
        <w:rPr>
          <w:rFonts w:ascii="Consolas" w:hAnsi="Consolas"/>
          <w:lang w:val="en-US"/>
        </w:rPr>
        <w:t xml:space="preserve">&gt; arrange(&lt;DATAFRAME&gt;, </w:t>
      </w:r>
      <w:r w:rsidRPr="00E34704">
        <w:rPr>
          <w:rFonts w:ascii="Consolas" w:hAnsi="Consolas"/>
          <w:b/>
          <w:lang w:val="en-US"/>
        </w:rPr>
        <w:t>desc</w:t>
      </w:r>
      <w:r>
        <w:rPr>
          <w:rFonts w:ascii="Consolas" w:hAnsi="Consolas"/>
          <w:lang w:val="en-US"/>
        </w:rPr>
        <w:t>(</w:t>
      </w:r>
      <w:r w:rsidRPr="00B90F40">
        <w:rPr>
          <w:rFonts w:ascii="Consolas" w:hAnsi="Consolas"/>
          <w:lang w:val="en-US"/>
        </w:rPr>
        <w:t>variable 1</w:t>
      </w:r>
      <w:r>
        <w:rPr>
          <w:rFonts w:ascii="Consolas" w:hAnsi="Consolas"/>
          <w:lang w:val="en-US"/>
        </w:rPr>
        <w:t xml:space="preserve">, </w:t>
      </w:r>
      <w:r w:rsidRPr="00B90F40">
        <w:rPr>
          <w:rFonts w:ascii="Consolas" w:hAnsi="Consolas"/>
          <w:lang w:val="en-US"/>
        </w:rPr>
        <w:t>(…)</w:t>
      </w:r>
      <w:r>
        <w:rPr>
          <w:rFonts w:ascii="Consolas" w:hAnsi="Consolas"/>
          <w:lang w:val="en-US"/>
        </w:rPr>
        <w:t>,</w:t>
      </w:r>
      <w:r w:rsidRPr="00B90F40">
        <w:rPr>
          <w:rFonts w:ascii="Consolas" w:hAnsi="Consolas"/>
          <w:lang w:val="en-US"/>
        </w:rPr>
        <w:t xml:space="preserve"> variable </w:t>
      </w:r>
      <w:r w:rsidR="00181BB6">
        <w:rPr>
          <w:rFonts w:ascii="Consolas" w:hAnsi="Consolas"/>
          <w:lang w:val="en-US"/>
        </w:rPr>
        <w:t>n</w:t>
      </w:r>
      <w:r w:rsidRPr="00B90F40">
        <w:rPr>
          <w:rFonts w:ascii="Consolas" w:hAnsi="Consolas"/>
          <w:lang w:val="en-US"/>
        </w:rPr>
        <w:t>)</w:t>
      </w:r>
      <w:r w:rsidR="001531D3">
        <w:rPr>
          <w:rFonts w:ascii="Consolas" w:hAnsi="Consolas"/>
          <w:lang w:val="en-US"/>
        </w:rPr>
        <w:t>)</w:t>
      </w:r>
      <w:r>
        <w:rPr>
          <w:rFonts w:ascii="Consolas" w:hAnsi="Consolas"/>
          <w:lang w:val="en-US"/>
        </w:rPr>
        <w:br/>
      </w:r>
    </w:p>
    <w:p w14:paraId="42902B69" w14:textId="77777777" w:rsidR="00181BB6" w:rsidRDefault="00243C06" w:rsidP="008320D8">
      <w:pPr>
        <w:pStyle w:val="Listenabsatz"/>
        <w:numPr>
          <w:ilvl w:val="0"/>
          <w:numId w:val="21"/>
        </w:numPr>
        <w:rPr>
          <w:rFonts w:ascii="Consolas" w:hAnsi="Consolas"/>
          <w:color w:val="FF0000"/>
          <w:lang w:val="en-US"/>
        </w:rPr>
      </w:pPr>
      <w:r>
        <w:rPr>
          <w:rFonts w:ascii="Consolas" w:hAnsi="Consolas"/>
          <w:color w:val="FF0000"/>
          <w:lang w:val="en-US"/>
        </w:rPr>
        <w:lastRenderedPageBreak/>
        <w:t xml:space="preserve">note: </w:t>
      </w:r>
    </w:p>
    <w:p w14:paraId="5BB1B274" w14:textId="7A62FCFB" w:rsidR="00243C06" w:rsidRPr="004E28DA" w:rsidRDefault="00243C06" w:rsidP="008320D8">
      <w:pPr>
        <w:pStyle w:val="Listenabsatz"/>
        <w:numPr>
          <w:ilvl w:val="1"/>
          <w:numId w:val="21"/>
        </w:numPr>
        <w:rPr>
          <w:rFonts w:cstheme="minorHAnsi"/>
          <w:lang w:val="en-US"/>
        </w:rPr>
      </w:pPr>
      <w:r w:rsidRPr="004E28DA">
        <w:rPr>
          <w:rFonts w:cstheme="minorHAnsi"/>
          <w:lang w:val="en-US"/>
        </w:rPr>
        <w:t>we can arrange after multiple variables here, without using c()</w:t>
      </w:r>
    </w:p>
    <w:p w14:paraId="2A93925E" w14:textId="1C56D62F" w:rsidR="00181BB6" w:rsidRPr="004E28DA" w:rsidRDefault="00181BB6" w:rsidP="008320D8">
      <w:pPr>
        <w:pStyle w:val="Listenabsatz"/>
        <w:numPr>
          <w:ilvl w:val="1"/>
          <w:numId w:val="21"/>
        </w:numPr>
        <w:rPr>
          <w:rFonts w:cstheme="minorHAnsi"/>
          <w:lang w:val="en-US"/>
        </w:rPr>
      </w:pPr>
      <w:r w:rsidRPr="004E28DA">
        <w:rPr>
          <w:rFonts w:cstheme="minorHAnsi"/>
          <w:lang w:val="en-US"/>
        </w:rPr>
        <w:t>R automatically differentiates between numbers and character strings</w:t>
      </w:r>
      <w:r w:rsidR="004E28DA">
        <w:rPr>
          <w:rFonts w:cstheme="minorHAnsi"/>
          <w:lang w:val="en-US"/>
        </w:rPr>
        <w:t xml:space="preserve">, and sorts according to value and alphabet respectively </w:t>
      </w:r>
      <w:r w:rsidR="00626790">
        <w:rPr>
          <w:rFonts w:cstheme="minorHAnsi"/>
          <w:lang w:val="en-US"/>
        </w:rPr>
        <w:t>se</w:t>
      </w:r>
    </w:p>
    <w:p w14:paraId="6B3CB28D" w14:textId="754B0FFF" w:rsidR="0037622F" w:rsidRPr="00E97C60" w:rsidRDefault="0037622F" w:rsidP="008320D8">
      <w:pPr>
        <w:pStyle w:val="Listenabsatz"/>
        <w:numPr>
          <w:ilvl w:val="0"/>
          <w:numId w:val="21"/>
        </w:numPr>
        <w:rPr>
          <w:rFonts w:ascii="Consolas" w:hAnsi="Consolas"/>
          <w:color w:val="FF0000"/>
          <w:lang w:val="en-US"/>
        </w:rPr>
      </w:pPr>
      <w:r w:rsidRPr="00E97C60">
        <w:rPr>
          <w:rFonts w:ascii="Consolas" w:hAnsi="Consolas"/>
          <w:color w:val="FF0000"/>
          <w:lang w:val="en-US"/>
        </w:rPr>
        <w:t>shortcut for “desc”: - sign</w:t>
      </w:r>
    </w:p>
    <w:p w14:paraId="2B03EDE7" w14:textId="6DEFF184" w:rsidR="001C4808" w:rsidRPr="00671D8C" w:rsidRDefault="008B1E2D" w:rsidP="00405C43">
      <w:pPr>
        <w:pStyle w:val="berschrift3"/>
        <w:rPr>
          <w:b/>
          <w:lang w:val="en-US"/>
        </w:rPr>
      </w:pPr>
      <w:r>
        <w:rPr>
          <w:b/>
          <w:lang w:val="en-US"/>
        </w:rPr>
        <w:t>3</w:t>
      </w:r>
      <w:r w:rsidR="00405C43" w:rsidRPr="00671D8C">
        <w:rPr>
          <w:b/>
          <w:lang w:val="en-US"/>
        </w:rPr>
        <w:t>.3.2 Learning and notes for arrange () Function</w:t>
      </w:r>
    </w:p>
    <w:p w14:paraId="50CA79AE" w14:textId="77777777" w:rsidR="00405C43" w:rsidRDefault="00405C43" w:rsidP="008320D8">
      <w:pPr>
        <w:pStyle w:val="Listenabsatz"/>
        <w:numPr>
          <w:ilvl w:val="0"/>
          <w:numId w:val="13"/>
        </w:numPr>
        <w:rPr>
          <w:lang w:val="en-US"/>
        </w:rPr>
      </w:pPr>
      <w:r>
        <w:rPr>
          <w:lang w:val="en-US"/>
        </w:rPr>
        <w:t>missing values are always sorted at the end</w:t>
      </w:r>
    </w:p>
    <w:p w14:paraId="02AADBFC" w14:textId="17984151" w:rsidR="00BC78CB" w:rsidRPr="00671D8C" w:rsidRDefault="008B1E2D" w:rsidP="00BC78CB">
      <w:pPr>
        <w:pStyle w:val="berschrift3"/>
        <w:rPr>
          <w:b/>
          <w:lang w:val="en-US"/>
        </w:rPr>
      </w:pPr>
      <w:r>
        <w:rPr>
          <w:b/>
          <w:lang w:val="en-US"/>
        </w:rPr>
        <w:t>3</w:t>
      </w:r>
      <w:r w:rsidR="0017265C" w:rsidRPr="00671D8C">
        <w:rPr>
          <w:b/>
          <w:lang w:val="en-US"/>
        </w:rPr>
        <w:t xml:space="preserve">.3.3 </w:t>
      </w:r>
      <w:r w:rsidR="00447181" w:rsidRPr="00671D8C">
        <w:rPr>
          <w:b/>
          <w:lang w:val="en-US"/>
        </w:rPr>
        <w:t>Exercises</w:t>
      </w:r>
      <w:r w:rsidR="001267F0" w:rsidRPr="00671D8C">
        <w:rPr>
          <w:b/>
          <w:lang w:val="en-US"/>
        </w:rPr>
        <w:t xml:space="preserve"> with</w:t>
      </w:r>
      <w:r w:rsidR="0017265C" w:rsidRPr="00671D8C">
        <w:rPr>
          <w:b/>
          <w:lang w:val="en-US"/>
        </w:rPr>
        <w:t xml:space="preserve"> arrange() function</w:t>
      </w:r>
    </w:p>
    <w:p w14:paraId="6FC608DE" w14:textId="36CEA658" w:rsidR="00BC78CB" w:rsidRDefault="00E35670" w:rsidP="00BC78CB">
      <w:pPr>
        <w:rPr>
          <w:lang w:val="en-US"/>
        </w:rPr>
      </w:pPr>
      <w:r>
        <w:rPr>
          <w:noProof/>
        </w:rPr>
        <w:drawing>
          <wp:inline distT="0" distB="0" distL="0" distR="0" wp14:anchorId="44866BFC" wp14:editId="22FEA2EA">
            <wp:extent cx="5514110" cy="2087241"/>
            <wp:effectExtent l="0" t="0" r="0" b="8890"/>
            <wp:docPr id="2349" name="Grafik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1208" cy="2089928"/>
                    </a:xfrm>
                    <a:prstGeom prst="rect">
                      <a:avLst/>
                    </a:prstGeom>
                  </pic:spPr>
                </pic:pic>
              </a:graphicData>
            </a:graphic>
          </wp:inline>
        </w:drawing>
      </w:r>
      <w:r w:rsidRPr="00884CF1">
        <w:rPr>
          <w:noProof/>
          <w:lang w:val="en-US"/>
        </w:rPr>
        <w:t xml:space="preserve"> </w:t>
      </w:r>
    </w:p>
    <w:p w14:paraId="1B4F20F1" w14:textId="0FB04FB8" w:rsidR="006E0C50" w:rsidRPr="00BC78CB" w:rsidRDefault="006E0C50" w:rsidP="00BC78CB">
      <w:pPr>
        <w:rPr>
          <w:lang w:val="en-US"/>
        </w:rPr>
      </w:pPr>
      <w:r w:rsidRPr="00213B68">
        <w:rPr>
          <w:lang w:val="en-US"/>
        </w:rPr>
        <w:sym w:font="Wingdings" w:char="F0E0"/>
      </w:r>
      <w:r w:rsidR="00A57154">
        <w:rPr>
          <w:lang w:val="en-US"/>
        </w:rPr>
        <w:t xml:space="preserve"> in my opin</w:t>
      </w:r>
      <w:r>
        <w:rPr>
          <w:lang w:val="en-US"/>
        </w:rPr>
        <w:t xml:space="preserve">ion we would have had to use an IF-THEN-clause in order to consider max(dep_delay, </w:t>
      </w:r>
      <w:r w:rsidR="00884CF1">
        <w:rPr>
          <w:lang w:val="en-US"/>
        </w:rPr>
        <w:t>arr_delay)</w:t>
      </w:r>
    </w:p>
    <w:p w14:paraId="2D207F61" w14:textId="556378AC" w:rsidR="008B1E2D" w:rsidRPr="00BC78CB" w:rsidRDefault="00BC78CB" w:rsidP="00BC78CB">
      <w:pPr>
        <w:rPr>
          <w:lang w:val="en-US"/>
        </w:rPr>
      </w:pPr>
      <w:r>
        <w:rPr>
          <w:noProof/>
        </w:rPr>
        <w:drawing>
          <wp:inline distT="0" distB="0" distL="0" distR="0" wp14:anchorId="5A69D53E" wp14:editId="292685F7">
            <wp:extent cx="6168493" cy="1584960"/>
            <wp:effectExtent l="0" t="0" r="381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3123" cy="1586150"/>
                    </a:xfrm>
                    <a:prstGeom prst="rect">
                      <a:avLst/>
                    </a:prstGeom>
                  </pic:spPr>
                </pic:pic>
              </a:graphicData>
            </a:graphic>
          </wp:inline>
        </w:drawing>
      </w:r>
    </w:p>
    <w:p w14:paraId="797B4996" w14:textId="7750DFF4" w:rsidR="00671D8C" w:rsidRPr="00FE0A4E" w:rsidRDefault="008B1E2D" w:rsidP="00C20FA2">
      <w:pPr>
        <w:pStyle w:val="berschrift2"/>
        <w:numPr>
          <w:ilvl w:val="0"/>
          <w:numId w:val="0"/>
        </w:numPr>
        <w:ind w:left="360" w:hanging="360"/>
      </w:pPr>
      <w:r>
        <w:t>3</w:t>
      </w:r>
      <w:r w:rsidR="00671D8C" w:rsidRPr="00FE0A4E">
        <w:t>.4 Select () Function</w:t>
      </w:r>
      <w:r w:rsidR="00671D8C" w:rsidRPr="00FE0A4E">
        <w:tab/>
      </w:r>
    </w:p>
    <w:p w14:paraId="09C301F2" w14:textId="77777777" w:rsidR="00671D8C" w:rsidRDefault="00671D8C" w:rsidP="008320D8">
      <w:pPr>
        <w:pStyle w:val="Listenabsatz"/>
        <w:numPr>
          <w:ilvl w:val="0"/>
          <w:numId w:val="14"/>
        </w:numPr>
        <w:rPr>
          <w:b/>
          <w:lang w:val="en-US"/>
        </w:rPr>
      </w:pPr>
      <w:r w:rsidRPr="00557960">
        <w:rPr>
          <w:b/>
          <w:lang w:val="en-US"/>
        </w:rPr>
        <w:t>select</w:t>
      </w:r>
      <w:r w:rsidRPr="00117C76">
        <w:rPr>
          <w:lang w:val="en-US"/>
        </w:rPr>
        <w:t xml:space="preserve"> a </w:t>
      </w:r>
      <w:r w:rsidRPr="00557960">
        <w:rPr>
          <w:b/>
          <w:lang w:val="en-US"/>
        </w:rPr>
        <w:t xml:space="preserve">subset from data frame </w:t>
      </w:r>
      <w:r>
        <w:rPr>
          <w:b/>
          <w:lang w:val="en-US"/>
        </w:rPr>
        <w:t>(i.e. selecting variables)</w:t>
      </w:r>
    </w:p>
    <w:p w14:paraId="192E5D89" w14:textId="77777777" w:rsidR="00671D8C" w:rsidRPr="00AD576E" w:rsidRDefault="00671D8C" w:rsidP="008320D8">
      <w:pPr>
        <w:pStyle w:val="Listenabsatz"/>
        <w:numPr>
          <w:ilvl w:val="1"/>
          <w:numId w:val="14"/>
        </w:numPr>
        <w:rPr>
          <w:b/>
        </w:rPr>
      </w:pPr>
      <w:r w:rsidRPr="00AD576E">
        <w:t>d.h. der Unterschied zwischen select und filter ist, dass ich bei ersterem die Variablen unverändert übernehme</w:t>
      </w:r>
      <w:r>
        <w:tab/>
      </w:r>
    </w:p>
    <w:p w14:paraId="22C70239" w14:textId="1B155E34" w:rsidR="00671D8C" w:rsidRDefault="008B1E2D" w:rsidP="00C20FA2">
      <w:pPr>
        <w:pStyle w:val="berschrift3"/>
        <w:rPr>
          <w:lang w:val="en-US"/>
        </w:rPr>
      </w:pPr>
      <w:r>
        <w:rPr>
          <w:lang w:val="en-US"/>
        </w:rPr>
        <w:t>3</w:t>
      </w:r>
      <w:r w:rsidR="001B4BF8">
        <w:rPr>
          <w:lang w:val="en-US"/>
        </w:rPr>
        <w:t>.4.1</w:t>
      </w:r>
      <w:r w:rsidR="00671D8C">
        <w:rPr>
          <w:lang w:val="en-US"/>
        </w:rPr>
        <w:t xml:space="preserve"> </w:t>
      </w:r>
      <w:r w:rsidR="00671D8C" w:rsidRPr="007B11E0">
        <w:rPr>
          <w:lang w:val="en-US"/>
        </w:rPr>
        <w:t xml:space="preserve">Template for </w:t>
      </w:r>
      <w:r w:rsidR="00671D8C">
        <w:rPr>
          <w:lang w:val="en-US"/>
        </w:rPr>
        <w:t xml:space="preserve">select () Function </w:t>
      </w:r>
    </w:p>
    <w:p w14:paraId="47AD1A0D" w14:textId="77777777" w:rsidR="00671D8C" w:rsidRDefault="004B5221" w:rsidP="00671D8C">
      <w:pPr>
        <w:rPr>
          <w:lang w:val="en-US"/>
        </w:rPr>
      </w:pPr>
      <w:r>
        <w:rPr>
          <w:noProof/>
          <w:lang w:val="en-US"/>
        </w:rPr>
        <mc:AlternateContent>
          <mc:Choice Requires="wps">
            <w:drawing>
              <wp:anchor distT="0" distB="0" distL="114300" distR="114300" simplePos="0" relativeHeight="251764736" behindDoc="0" locked="0" layoutInCell="1" allowOverlap="1" wp14:anchorId="45EE116C" wp14:editId="4112C281">
                <wp:simplePos x="0" y="0"/>
                <wp:positionH relativeFrom="column">
                  <wp:posOffset>-92075</wp:posOffset>
                </wp:positionH>
                <wp:positionV relativeFrom="paragraph">
                  <wp:posOffset>162560</wp:posOffset>
                </wp:positionV>
                <wp:extent cx="4975860" cy="975360"/>
                <wp:effectExtent l="0" t="0" r="15240" b="15240"/>
                <wp:wrapNone/>
                <wp:docPr id="182" name="Rechteck 182"/>
                <wp:cNvGraphicFramePr/>
                <a:graphic xmlns:a="http://schemas.openxmlformats.org/drawingml/2006/main">
                  <a:graphicData uri="http://schemas.microsoft.com/office/word/2010/wordprocessingShape">
                    <wps:wsp>
                      <wps:cNvSpPr/>
                      <wps:spPr>
                        <a:xfrm>
                          <a:off x="0" y="0"/>
                          <a:ext cx="4975860" cy="975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507EF" id="Rechteck 182" o:spid="_x0000_s1026" style="position:absolute;margin-left:-7.25pt;margin-top:12.8pt;width:391.8pt;height:76.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" filled="f" strokecolor="black [3213]" strokeweight="1pt"/>
            </w:pict>
          </mc:Fallback>
        </mc:AlternateContent>
      </w:r>
    </w:p>
    <w:p w14:paraId="56CD3A4A" w14:textId="77777777" w:rsidR="00671D8C" w:rsidRDefault="00671D8C" w:rsidP="00671D8C">
      <w:pPr>
        <w:rPr>
          <w:rFonts w:ascii="Consolas" w:hAnsi="Consolas"/>
          <w:lang w:val="en-US"/>
        </w:rPr>
      </w:pPr>
      <w:r>
        <w:rPr>
          <w:rFonts w:ascii="Consolas" w:hAnsi="Consolas"/>
          <w:lang w:val="en-US"/>
        </w:rPr>
        <w:t>&gt; select (&lt;</w:t>
      </w:r>
      <w:r w:rsidRPr="006E0EA1">
        <w:rPr>
          <w:rFonts w:ascii="Consolas" w:hAnsi="Consolas"/>
          <w:caps/>
          <w:lang w:val="en-US"/>
        </w:rPr>
        <w:t>data frame</w:t>
      </w:r>
      <w:r>
        <w:rPr>
          <w:rFonts w:ascii="Consolas" w:hAnsi="Consolas"/>
          <w:lang w:val="en-US"/>
        </w:rPr>
        <w:t xml:space="preserve">&gt;, </w:t>
      </w:r>
      <w:r w:rsidRPr="002A43DA">
        <w:rPr>
          <w:rFonts w:ascii="Consolas" w:hAnsi="Consolas"/>
          <w:caps/>
          <w:lang w:val="en-US"/>
        </w:rPr>
        <w:t>&lt;variable 1&gt;</w:t>
      </w:r>
      <w:r>
        <w:rPr>
          <w:rFonts w:ascii="Consolas" w:hAnsi="Consolas"/>
          <w:lang w:val="en-US"/>
        </w:rPr>
        <w:t xml:space="preserve">, (…), </w:t>
      </w:r>
      <w:r w:rsidRPr="002A43DA">
        <w:rPr>
          <w:rFonts w:ascii="Consolas" w:hAnsi="Consolas"/>
          <w:caps/>
          <w:lang w:val="en-US"/>
        </w:rPr>
        <w:t>&lt;variable n&gt;</w:t>
      </w:r>
      <w:r>
        <w:rPr>
          <w:rFonts w:ascii="Consolas" w:hAnsi="Consolas"/>
          <w:lang w:val="en-US"/>
        </w:rPr>
        <w:t>)</w:t>
      </w:r>
    </w:p>
    <w:p w14:paraId="1A42135C" w14:textId="77777777" w:rsidR="00671D8C" w:rsidRPr="00B71B56" w:rsidRDefault="00671D8C" w:rsidP="00671D8C">
      <w:pPr>
        <w:rPr>
          <w:rFonts w:cstheme="minorHAnsi"/>
          <w:lang w:val="en-US"/>
        </w:rPr>
      </w:pPr>
      <w:r w:rsidRPr="00B71B56">
        <w:rPr>
          <w:rFonts w:cstheme="minorHAnsi"/>
          <w:lang w:val="en-US"/>
        </w:rPr>
        <w:t>Select() function to exclude certain columns</w:t>
      </w:r>
      <w:r w:rsidR="009675A8">
        <w:rPr>
          <w:rFonts w:cstheme="minorHAnsi"/>
          <w:lang w:val="en-US"/>
        </w:rPr>
        <w:t xml:space="preserve"> (use - sign)</w:t>
      </w:r>
      <w:r w:rsidRPr="00B71B56">
        <w:rPr>
          <w:rFonts w:cstheme="minorHAnsi"/>
          <w:lang w:val="en-US"/>
        </w:rPr>
        <w:t xml:space="preserve">: </w:t>
      </w:r>
    </w:p>
    <w:p w14:paraId="73ED682A" w14:textId="77777777" w:rsidR="0017265C" w:rsidRPr="0017265C" w:rsidRDefault="00671D8C" w:rsidP="00671D8C">
      <w:pPr>
        <w:rPr>
          <w:lang w:val="en-US"/>
        </w:rPr>
      </w:pPr>
      <w:r>
        <w:rPr>
          <w:rFonts w:ascii="Consolas" w:hAnsi="Consolas"/>
          <w:lang w:val="en-US"/>
        </w:rPr>
        <w:t>&gt; select (&lt;</w:t>
      </w:r>
      <w:r w:rsidRPr="006E0EA1">
        <w:rPr>
          <w:rFonts w:ascii="Consolas" w:hAnsi="Consolas"/>
          <w:caps/>
          <w:lang w:val="en-US"/>
        </w:rPr>
        <w:t>data frame</w:t>
      </w:r>
      <w:r>
        <w:rPr>
          <w:rFonts w:ascii="Consolas" w:hAnsi="Consolas"/>
          <w:lang w:val="en-US"/>
        </w:rPr>
        <w:t xml:space="preserve">&gt;, </w:t>
      </w:r>
      <w:r w:rsidRPr="00013859">
        <w:rPr>
          <w:rFonts w:ascii="Consolas" w:hAnsi="Consolas"/>
          <w:caps/>
          <w:lang w:val="en-US"/>
        </w:rPr>
        <w:t>&lt;</w:t>
      </w:r>
      <w:r w:rsidR="00EB2285">
        <w:rPr>
          <w:rFonts w:ascii="Consolas" w:hAnsi="Consolas"/>
          <w:caps/>
          <w:lang w:val="en-US"/>
        </w:rPr>
        <w:t xml:space="preserve"> </w:t>
      </w:r>
      <w:r w:rsidR="009675A8">
        <w:rPr>
          <w:rFonts w:ascii="Consolas" w:hAnsi="Consolas"/>
          <w:caps/>
          <w:lang w:val="en-US"/>
        </w:rPr>
        <w:t>-</w:t>
      </w:r>
      <w:r w:rsidRPr="00013859">
        <w:rPr>
          <w:rFonts w:ascii="Consolas" w:hAnsi="Consolas"/>
          <w:caps/>
          <w:lang w:val="en-US"/>
        </w:rPr>
        <w:t>variable 1</w:t>
      </w:r>
      <w:r w:rsidR="00EB2285">
        <w:rPr>
          <w:rFonts w:ascii="Consolas" w:hAnsi="Consolas"/>
          <w:caps/>
          <w:lang w:val="en-US"/>
        </w:rPr>
        <w:t xml:space="preserve"> </w:t>
      </w:r>
      <w:r w:rsidRPr="00013859">
        <w:rPr>
          <w:rFonts w:ascii="Consolas" w:hAnsi="Consolas"/>
          <w:caps/>
          <w:lang w:val="en-US"/>
        </w:rPr>
        <w:t>&gt;</w:t>
      </w:r>
      <w:r>
        <w:rPr>
          <w:rFonts w:ascii="Consolas" w:hAnsi="Consolas"/>
          <w:lang w:val="en-US"/>
        </w:rPr>
        <w:t xml:space="preserve">, (…), </w:t>
      </w:r>
      <w:r w:rsidRPr="00013859">
        <w:rPr>
          <w:rFonts w:ascii="Consolas" w:hAnsi="Consolas"/>
          <w:caps/>
          <w:lang w:val="en-US"/>
        </w:rPr>
        <w:t>&lt;</w:t>
      </w:r>
      <w:r w:rsidR="009675A8">
        <w:rPr>
          <w:rFonts w:ascii="Consolas" w:hAnsi="Consolas"/>
          <w:caps/>
          <w:lang w:val="en-US"/>
        </w:rPr>
        <w:t xml:space="preserve"> -</w:t>
      </w:r>
      <w:r w:rsidRPr="00013859">
        <w:rPr>
          <w:rFonts w:ascii="Consolas" w:hAnsi="Consolas"/>
          <w:caps/>
          <w:lang w:val="en-US"/>
        </w:rPr>
        <w:t>variable n</w:t>
      </w:r>
      <w:r w:rsidR="00EB2285">
        <w:rPr>
          <w:rFonts w:ascii="Consolas" w:hAnsi="Consolas"/>
          <w:caps/>
          <w:lang w:val="en-US"/>
        </w:rPr>
        <w:t xml:space="preserve"> </w:t>
      </w:r>
      <w:r w:rsidRPr="00013859">
        <w:rPr>
          <w:rFonts w:ascii="Consolas" w:hAnsi="Consolas"/>
          <w:caps/>
          <w:lang w:val="en-US"/>
        </w:rPr>
        <w:t>&gt;</w:t>
      </w:r>
      <w:r>
        <w:rPr>
          <w:rFonts w:ascii="Consolas" w:hAnsi="Consolas"/>
          <w:lang w:val="en-US"/>
        </w:rPr>
        <w:t>)</w:t>
      </w:r>
      <w:r>
        <w:rPr>
          <w:rFonts w:ascii="Consolas" w:hAnsi="Consolas"/>
          <w:lang w:val="en-US"/>
        </w:rPr>
        <w:br/>
      </w:r>
    </w:p>
    <w:p w14:paraId="75C218DA" w14:textId="4DEE7724" w:rsidR="000E6F88" w:rsidRPr="00C15236" w:rsidRDefault="00D105A9" w:rsidP="00D105A9">
      <w:pPr>
        <w:pStyle w:val="berschrift3"/>
        <w:rPr>
          <w:lang w:val="en-US"/>
        </w:rPr>
      </w:pPr>
      <w:r>
        <w:rPr>
          <w:lang w:val="en-US"/>
        </w:rPr>
        <w:lastRenderedPageBreak/>
        <w:t>2.4</w:t>
      </w:r>
      <w:r w:rsidR="000E6F88" w:rsidRPr="00ED6771">
        <w:rPr>
          <w:lang w:val="en-US"/>
        </w:rPr>
        <w:t xml:space="preserve">.2 </w:t>
      </w:r>
      <w:r w:rsidR="000E6F88" w:rsidRPr="008A294C">
        <w:rPr>
          <w:lang w:val="en-US"/>
        </w:rPr>
        <w:t>Helper</w:t>
      </w:r>
      <w:r w:rsidR="000E6F88" w:rsidRPr="00ED6771">
        <w:rPr>
          <w:lang w:val="en-US"/>
        </w:rPr>
        <w:t xml:space="preserve"> functions &amp; useful operators </w:t>
      </w:r>
      <w:r w:rsidR="00F333C2">
        <w:rPr>
          <w:b/>
          <w:lang w:val="en-US"/>
        </w:rPr>
        <w:t xml:space="preserve">to be included </w:t>
      </w:r>
      <w:r w:rsidR="007516B8">
        <w:rPr>
          <w:b/>
          <w:lang w:val="en-US"/>
        </w:rPr>
        <w:t xml:space="preserve">in </w:t>
      </w:r>
      <w:r w:rsidR="000E6F88" w:rsidRPr="00ED6771">
        <w:rPr>
          <w:lang w:val="en-US"/>
        </w:rPr>
        <w:t xml:space="preserve">select () Function </w:t>
      </w:r>
      <w:r w:rsidR="008B1E0D">
        <w:rPr>
          <w:lang w:val="en-US"/>
        </w:rPr>
        <w:br/>
      </w:r>
      <w:r w:rsidR="008B1E0D" w:rsidRPr="008B1E0D">
        <w:rPr>
          <w:rFonts w:ascii="SourceSansPro-It" w:hAnsi="SourceSansPro-It" w:cs="SourceSansPro-It"/>
          <w:i/>
          <w:iCs/>
          <w:lang w:val="en-US"/>
        </w:rPr>
        <w:t>e.g. select(iris, starts_with("Sepal"))</w:t>
      </w:r>
      <w:r w:rsidR="008A294C">
        <w:rPr>
          <w:lang w:val="en-US"/>
        </w:rPr>
        <w:br/>
      </w:r>
    </w:p>
    <w:p w14:paraId="5EDFBBF8" w14:textId="36DE7E99" w:rsidR="00884CF1" w:rsidRPr="008B1E2D" w:rsidRDefault="000E6F88" w:rsidP="000E6F88">
      <w:pPr>
        <w:rPr>
          <w:b/>
          <w:lang w:val="en-US"/>
        </w:rPr>
      </w:pPr>
      <w:r w:rsidRPr="008B1E2D">
        <w:rPr>
          <w:b/>
          <w:lang w:val="en-US"/>
        </w:rPr>
        <w:t>for a list &amp; explanation of all select helpers see: ?select_helpers</w:t>
      </w:r>
    </w:p>
    <w:tbl>
      <w:tblPr>
        <w:tblStyle w:val="Tabellenraster"/>
        <w:tblW w:w="10604" w:type="dxa"/>
        <w:tblInd w:w="-572" w:type="dxa"/>
        <w:tblLayout w:type="fixed"/>
        <w:tblLook w:val="04A0" w:firstRow="1" w:lastRow="0" w:firstColumn="1" w:lastColumn="0" w:noHBand="0" w:noVBand="1"/>
      </w:tblPr>
      <w:tblGrid>
        <w:gridCol w:w="2552"/>
        <w:gridCol w:w="8052"/>
      </w:tblGrid>
      <w:tr w:rsidR="000E6F88" w14:paraId="6229F8B1" w14:textId="77777777" w:rsidTr="0082586A">
        <w:trPr>
          <w:trHeight w:val="307"/>
        </w:trPr>
        <w:tc>
          <w:tcPr>
            <w:tcW w:w="2552" w:type="dxa"/>
          </w:tcPr>
          <w:p w14:paraId="6A6E9A98" w14:textId="4C288F1B" w:rsidR="000E6F88" w:rsidRPr="003836CB" w:rsidRDefault="009C6E72" w:rsidP="002506B6">
            <w:pPr>
              <w:rPr>
                <w:b/>
                <w:lang w:val="en-US"/>
              </w:rPr>
            </w:pPr>
            <w:r>
              <w:rPr>
                <w:b/>
                <w:lang w:val="en-US"/>
              </w:rPr>
              <w:t>Helper functions and operatiors</w:t>
            </w:r>
          </w:p>
        </w:tc>
        <w:tc>
          <w:tcPr>
            <w:tcW w:w="8052" w:type="dxa"/>
          </w:tcPr>
          <w:p w14:paraId="302DA544" w14:textId="77777777" w:rsidR="000E6F88" w:rsidRPr="003836CB" w:rsidRDefault="000E6F88" w:rsidP="002506B6">
            <w:pPr>
              <w:rPr>
                <w:b/>
                <w:lang w:val="en-US"/>
              </w:rPr>
            </w:pPr>
            <w:r>
              <w:rPr>
                <w:b/>
                <w:lang w:val="en-US"/>
              </w:rPr>
              <w:t>P</w:t>
            </w:r>
            <w:r w:rsidRPr="003836CB">
              <w:rPr>
                <w:b/>
                <w:lang w:val="en-US"/>
              </w:rPr>
              <w:t xml:space="preserve">urpose </w:t>
            </w:r>
          </w:p>
        </w:tc>
      </w:tr>
      <w:tr w:rsidR="000E6F88" w:rsidRPr="00670539" w14:paraId="4A20F10B" w14:textId="77777777" w:rsidTr="0082586A">
        <w:trPr>
          <w:trHeight w:val="5647"/>
        </w:trPr>
        <w:tc>
          <w:tcPr>
            <w:tcW w:w="2552" w:type="dxa"/>
          </w:tcPr>
          <w:p w14:paraId="7F369A14" w14:textId="77777777" w:rsidR="000E6F88" w:rsidRPr="009A5490" w:rsidRDefault="000E6F88" w:rsidP="002506B6">
            <w:r w:rsidRPr="009A5490">
              <w:t>Select von-bis (</w:t>
            </w:r>
            <w:r w:rsidRPr="009A5490">
              <w:rPr>
                <w:rFonts w:ascii="Consolas" w:hAnsi="Consolas"/>
              </w:rPr>
              <w:t>:/-(:)</w:t>
            </w:r>
            <w:r w:rsidRPr="009A5490">
              <w:rPr>
                <w:rFonts w:cstheme="minorHAnsi"/>
              </w:rPr>
              <w:t>)</w:t>
            </w:r>
            <w:r w:rsidRPr="009A5490">
              <w:rPr>
                <w:rFonts w:ascii="Consolas" w:hAnsi="Consolas"/>
              </w:rPr>
              <w:t xml:space="preserve"> </w:t>
            </w:r>
          </w:p>
        </w:tc>
        <w:tc>
          <w:tcPr>
            <w:tcW w:w="8052" w:type="dxa"/>
          </w:tcPr>
          <w:p w14:paraId="6CC1F42A" w14:textId="77777777" w:rsidR="000E6F88" w:rsidRPr="009A5490" w:rsidRDefault="000E6F88" w:rsidP="008320D8">
            <w:pPr>
              <w:pStyle w:val="Listenabsatz"/>
              <w:numPr>
                <w:ilvl w:val="0"/>
                <w:numId w:val="14"/>
              </w:numPr>
              <w:ind w:left="176" w:hanging="176"/>
              <w:rPr>
                <w:b/>
              </w:rPr>
            </w:pPr>
            <w:r w:rsidRPr="009A5490">
              <w:rPr>
                <w:b/>
              </w:rPr>
              <w:t xml:space="preserve">:  </w:t>
            </w:r>
            <w:r w:rsidRPr="007028F9">
              <w:rPr>
                <w:lang w:val="en-US"/>
              </w:rPr>
              <w:sym w:font="Wingdings" w:char="F0E0"/>
            </w:r>
            <w:r w:rsidRPr="009A5490">
              <w:t xml:space="preserve"> von-bis</w:t>
            </w:r>
          </w:p>
          <w:p w14:paraId="67C0D5AF" w14:textId="77777777" w:rsidR="000E6F88" w:rsidRPr="009A5490" w:rsidRDefault="000E6F88" w:rsidP="008320D8">
            <w:pPr>
              <w:pStyle w:val="Listenabsatz"/>
              <w:numPr>
                <w:ilvl w:val="0"/>
                <w:numId w:val="14"/>
              </w:numPr>
              <w:ind w:left="176" w:hanging="176"/>
              <w:rPr>
                <w:rFonts w:ascii="Consolas" w:hAnsi="Consolas"/>
                <w:b/>
              </w:rPr>
            </w:pPr>
            <w:r w:rsidRPr="009A5490">
              <w:rPr>
                <w:rFonts w:ascii="Consolas" w:hAnsi="Consolas"/>
              </w:rPr>
              <w:t>-(:)</w:t>
            </w:r>
            <w:r w:rsidRPr="007028F9">
              <w:rPr>
                <w:rFonts w:ascii="Consolas" w:hAnsi="Consolas"/>
                <w:lang w:val="en-US"/>
              </w:rPr>
              <w:sym w:font="Wingdings" w:char="F0E0"/>
            </w:r>
            <w:r w:rsidRPr="009A5490">
              <w:rPr>
                <w:rFonts w:ascii="Consolas" w:hAnsi="Consolas"/>
              </w:rPr>
              <w:t xml:space="preserve"> </w:t>
            </w:r>
            <w:r w:rsidRPr="009A5490">
              <w:rPr>
                <w:rFonts w:cstheme="minorHAnsi"/>
                <w:b/>
              </w:rPr>
              <w:t>“</w:t>
            </w:r>
            <w:r w:rsidRPr="009A5490">
              <w:rPr>
                <w:rFonts w:cstheme="minorHAnsi"/>
              </w:rPr>
              <w:t>ohne von-bis”</w:t>
            </w:r>
          </w:p>
          <w:p w14:paraId="6BD2801A" w14:textId="77777777" w:rsidR="000E6F88" w:rsidRPr="009A5490" w:rsidRDefault="000E6F88" w:rsidP="008320D8">
            <w:pPr>
              <w:pStyle w:val="Listenabsatz"/>
              <w:numPr>
                <w:ilvl w:val="0"/>
                <w:numId w:val="14"/>
              </w:numPr>
              <w:ind w:left="176" w:hanging="176"/>
              <w:rPr>
                <w:b/>
              </w:rPr>
            </w:pPr>
            <w:r w:rsidRPr="009A5490">
              <w:t xml:space="preserve">for example: </w:t>
            </w:r>
          </w:p>
          <w:p w14:paraId="05894402" w14:textId="3BF8FE62" w:rsidR="000E6F88" w:rsidRDefault="000E6F88" w:rsidP="002506B6">
            <w:pPr>
              <w:rPr>
                <w:b/>
              </w:rPr>
            </w:pPr>
            <w:r>
              <w:rPr>
                <w:noProof/>
              </w:rPr>
              <w:drawing>
                <wp:inline distT="0" distB="0" distL="0" distR="0" wp14:anchorId="6A78D11E" wp14:editId="37FB5AB8">
                  <wp:extent cx="1518160" cy="1569720"/>
                  <wp:effectExtent l="0" t="0" r="635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6298" cy="1588474"/>
                          </a:xfrm>
                          <a:prstGeom prst="rect">
                            <a:avLst/>
                          </a:prstGeom>
                        </pic:spPr>
                      </pic:pic>
                    </a:graphicData>
                  </a:graphic>
                </wp:inline>
              </w:drawing>
            </w:r>
          </w:p>
          <w:p w14:paraId="1BE50826" w14:textId="051C6722" w:rsidR="00D053C4" w:rsidRDefault="00B41642" w:rsidP="002506B6">
            <w:pPr>
              <w:rPr>
                <w:b/>
              </w:rPr>
            </w:pPr>
            <w:r>
              <w:rPr>
                <w:noProof/>
              </w:rPr>
              <w:drawing>
                <wp:inline distT="0" distB="0" distL="0" distR="0" wp14:anchorId="73268968" wp14:editId="2872464E">
                  <wp:extent cx="3840480" cy="565652"/>
                  <wp:effectExtent l="0" t="0" r="0" b="6350"/>
                  <wp:docPr id="2390" name="Grafik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7241" cy="569593"/>
                          </a:xfrm>
                          <a:prstGeom prst="rect">
                            <a:avLst/>
                          </a:prstGeom>
                        </pic:spPr>
                      </pic:pic>
                    </a:graphicData>
                  </a:graphic>
                </wp:inline>
              </w:drawing>
            </w:r>
          </w:p>
          <w:p w14:paraId="150F541E" w14:textId="77777777" w:rsidR="00D053C4" w:rsidRPr="009A5490" w:rsidRDefault="00D053C4" w:rsidP="002506B6">
            <w:pPr>
              <w:rPr>
                <w:b/>
              </w:rPr>
            </w:pPr>
          </w:p>
          <w:p w14:paraId="6BB536D0" w14:textId="2C4B9A85" w:rsidR="00CF2F1B" w:rsidRDefault="000E6F88" w:rsidP="000B5ADE">
            <w:pPr>
              <w:rPr>
                <w:color w:val="FF0000"/>
                <w:lang w:val="en-US"/>
              </w:rPr>
            </w:pPr>
            <w:r>
              <w:rPr>
                <w:noProof/>
              </w:rPr>
              <w:drawing>
                <wp:inline distT="0" distB="0" distL="0" distR="0" wp14:anchorId="40D4111F" wp14:editId="22A1A8A8">
                  <wp:extent cx="4327449" cy="143256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4815" cy="1454861"/>
                          </a:xfrm>
                          <a:prstGeom prst="rect">
                            <a:avLst/>
                          </a:prstGeom>
                        </pic:spPr>
                      </pic:pic>
                    </a:graphicData>
                  </a:graphic>
                </wp:inline>
              </w:drawing>
            </w:r>
            <w:r w:rsidR="00CF2F1B" w:rsidRPr="000B5ADE">
              <w:rPr>
                <w:color w:val="FF0000"/>
                <w:lang w:val="en-US"/>
              </w:rPr>
              <w:t xml:space="preserve"> </w:t>
            </w:r>
          </w:p>
          <w:p w14:paraId="34E97AA1" w14:textId="6C122A5B" w:rsidR="00FE6FBA" w:rsidRPr="00FE6FBA" w:rsidRDefault="00F14D6E" w:rsidP="00FE6FBA">
            <w:pPr>
              <w:pStyle w:val="Listenabsatz"/>
              <w:numPr>
                <w:ilvl w:val="0"/>
                <w:numId w:val="53"/>
              </w:numPr>
              <w:rPr>
                <w:lang w:val="en-US"/>
              </w:rPr>
            </w:pPr>
            <w:r w:rsidRPr="00FE6FBA">
              <w:rPr>
                <w:lang w:val="en-US"/>
              </w:rPr>
              <w:t>select statement also works very well with vector</w:t>
            </w:r>
            <w:r w:rsidR="005C5338">
              <w:rPr>
                <w:lang w:val="en-US"/>
              </w:rPr>
              <w:t>; the latter can serve as a shortcut</w:t>
            </w:r>
            <w:r w:rsidRPr="00FE6FBA">
              <w:rPr>
                <w:lang w:val="en-US"/>
              </w:rPr>
              <w:t xml:space="preserve">: </w:t>
            </w:r>
            <w:r w:rsidR="00B6720B" w:rsidRPr="00FE6FBA">
              <w:rPr>
                <w:lang w:val="en-US"/>
              </w:rPr>
              <w:br/>
            </w:r>
            <w:r w:rsidR="00B6720B" w:rsidRPr="00FE6FBA">
              <w:rPr>
                <w:noProof/>
              </w:rPr>
              <w:drawing>
                <wp:inline distT="0" distB="0" distL="0" distR="0" wp14:anchorId="61C23BD7" wp14:editId="7523DBBA">
                  <wp:extent cx="3270250" cy="415168"/>
                  <wp:effectExtent l="0" t="0" r="0" b="4445"/>
                  <wp:docPr id="2326" name="Grafik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6533" cy="437548"/>
                          </a:xfrm>
                          <a:prstGeom prst="rect">
                            <a:avLst/>
                          </a:prstGeom>
                        </pic:spPr>
                      </pic:pic>
                    </a:graphicData>
                  </a:graphic>
                </wp:inline>
              </w:drawing>
            </w:r>
          </w:p>
          <w:p w14:paraId="2204AA13" w14:textId="77777777" w:rsidR="00B62223" w:rsidRPr="00365855" w:rsidRDefault="00B62223" w:rsidP="008320D8">
            <w:pPr>
              <w:pStyle w:val="Listenabsatz"/>
              <w:numPr>
                <w:ilvl w:val="0"/>
                <w:numId w:val="41"/>
              </w:numPr>
              <w:ind w:left="322" w:hanging="322"/>
              <w:rPr>
                <w:color w:val="FF0000"/>
                <w:lang w:val="en-US"/>
              </w:rPr>
            </w:pPr>
            <w:r>
              <w:rPr>
                <w:color w:val="FF0000"/>
                <w:lang w:val="en-US"/>
              </w:rPr>
              <w:t>n</w:t>
            </w:r>
            <w:r w:rsidRPr="00C802A2">
              <w:rPr>
                <w:color w:val="FF0000"/>
                <w:lang w:val="en-US"/>
              </w:rPr>
              <w:t xml:space="preserve">ote: </w:t>
            </w:r>
            <w:r w:rsidRPr="00C802A2">
              <w:rPr>
                <w:lang w:val="en-US"/>
              </w:rPr>
              <w:t>the order of v</w:t>
            </w:r>
            <w:r>
              <w:rPr>
                <w:lang w:val="en-US"/>
              </w:rPr>
              <w:t xml:space="preserve">ariable 1: variable 2 is not relevant and does not have to be in alignment w/ the tables order of variables </w:t>
            </w:r>
          </w:p>
          <w:p w14:paraId="7E02BD31" w14:textId="5E2BAA2D" w:rsidR="00B62223" w:rsidRPr="00B81DF4" w:rsidRDefault="00B62223" w:rsidP="008320D8">
            <w:pPr>
              <w:pStyle w:val="Listenabsatz"/>
              <w:numPr>
                <w:ilvl w:val="0"/>
                <w:numId w:val="41"/>
              </w:numPr>
              <w:ind w:left="322" w:hanging="322"/>
              <w:rPr>
                <w:color w:val="FF0000"/>
                <w:lang w:val="en-US"/>
              </w:rPr>
            </w:pPr>
            <w:r w:rsidRPr="00365855">
              <w:rPr>
                <w:color w:val="FF0000"/>
                <w:lang w:val="en-US"/>
              </w:rPr>
              <w:t>e.g. we could have written day: year instead</w:t>
            </w:r>
          </w:p>
        </w:tc>
      </w:tr>
      <w:tr w:rsidR="000E6F88" w:rsidRPr="00413A48" w14:paraId="2818B624" w14:textId="77777777" w:rsidTr="0082586A">
        <w:trPr>
          <w:trHeight w:val="321"/>
        </w:trPr>
        <w:tc>
          <w:tcPr>
            <w:tcW w:w="2552" w:type="dxa"/>
          </w:tcPr>
          <w:p w14:paraId="6CCC10BB" w14:textId="77777777" w:rsidR="000E6F88" w:rsidRPr="009A5490" w:rsidRDefault="000E6F88" w:rsidP="002506B6">
            <w:r w:rsidRPr="009A5490">
              <w:t>starts_with(“abc”)</w:t>
            </w:r>
          </w:p>
        </w:tc>
        <w:tc>
          <w:tcPr>
            <w:tcW w:w="8052" w:type="dxa"/>
          </w:tcPr>
          <w:p w14:paraId="6BAAB8B0" w14:textId="58C7E295" w:rsidR="000E6F88" w:rsidRDefault="000E6F88" w:rsidP="008320D8">
            <w:pPr>
              <w:pStyle w:val="Listenabsatz"/>
              <w:numPr>
                <w:ilvl w:val="0"/>
                <w:numId w:val="15"/>
              </w:numPr>
              <w:rPr>
                <w:lang w:val="en-US"/>
              </w:rPr>
            </w:pPr>
            <w:r w:rsidRPr="00896BCD">
              <w:rPr>
                <w:lang w:val="en-US"/>
              </w:rPr>
              <w:t>useful helper function that m</w:t>
            </w:r>
            <w:r>
              <w:rPr>
                <w:lang w:val="en-US"/>
              </w:rPr>
              <w:t xml:space="preserve">atches </w:t>
            </w:r>
            <w:r w:rsidR="003D2964">
              <w:rPr>
                <w:b/>
                <w:lang w:val="en-US"/>
              </w:rPr>
              <w:t>variable</w:t>
            </w:r>
            <w:r>
              <w:rPr>
                <w:lang w:val="en-US"/>
              </w:rPr>
              <w:t xml:space="preserve">names that begin with “abc” </w:t>
            </w:r>
          </w:p>
          <w:p w14:paraId="3BE7C1A2" w14:textId="77777777" w:rsidR="005861F6" w:rsidRDefault="00AE347A" w:rsidP="008320D8">
            <w:pPr>
              <w:pStyle w:val="Listenabsatz"/>
              <w:numPr>
                <w:ilvl w:val="0"/>
                <w:numId w:val="15"/>
              </w:numPr>
              <w:rPr>
                <w:lang w:val="en-US"/>
              </w:rPr>
            </w:pPr>
            <w:r>
              <w:rPr>
                <w:lang w:val="en-US"/>
              </w:rPr>
              <w:t>for example:</w:t>
            </w:r>
          </w:p>
          <w:p w14:paraId="3F330662" w14:textId="71AE044C" w:rsidR="00AE347A" w:rsidRPr="003E3C47" w:rsidRDefault="00AE347A" w:rsidP="003E3C47">
            <w:pPr>
              <w:rPr>
                <w:lang w:val="en-US"/>
              </w:rPr>
            </w:pPr>
            <w:r w:rsidRPr="003E3C47">
              <w:rPr>
                <w:lang w:val="en-US"/>
              </w:rPr>
              <w:lastRenderedPageBreak/>
              <w:t xml:space="preserve"> </w:t>
            </w:r>
            <w:r w:rsidR="005861F6">
              <w:rPr>
                <w:noProof/>
              </w:rPr>
              <w:drawing>
                <wp:inline distT="0" distB="0" distL="0" distR="0" wp14:anchorId="61457A26" wp14:editId="0F955215">
                  <wp:extent cx="3451225" cy="2008370"/>
                  <wp:effectExtent l="0" t="0" r="0" b="0"/>
                  <wp:docPr id="2391" name="Grafik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4278" cy="2021785"/>
                          </a:xfrm>
                          <a:prstGeom prst="rect">
                            <a:avLst/>
                          </a:prstGeom>
                        </pic:spPr>
                      </pic:pic>
                    </a:graphicData>
                  </a:graphic>
                </wp:inline>
              </w:drawing>
            </w:r>
          </w:p>
          <w:p w14:paraId="0F7C215D" w14:textId="77777777" w:rsidR="000E6F88" w:rsidRPr="0005534F" w:rsidRDefault="000E6F88" w:rsidP="008320D8">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same as for</w:t>
            </w:r>
            <w:r w:rsidRPr="00EE70F1">
              <w:rPr>
                <w:rFonts w:ascii="Consolas" w:hAnsi="Consolas"/>
                <w:lang w:val="en-US"/>
              </w:rPr>
              <w:t>:</w:t>
            </w:r>
          </w:p>
        </w:tc>
      </w:tr>
      <w:tr w:rsidR="000E6F88" w:rsidRPr="00413A48" w14:paraId="463FC225" w14:textId="77777777" w:rsidTr="0082586A">
        <w:trPr>
          <w:trHeight w:val="321"/>
        </w:trPr>
        <w:tc>
          <w:tcPr>
            <w:tcW w:w="2552" w:type="dxa"/>
          </w:tcPr>
          <w:p w14:paraId="5710563F" w14:textId="77777777" w:rsidR="000E6F88" w:rsidRDefault="000E6F88" w:rsidP="002506B6">
            <w:pPr>
              <w:rPr>
                <w:lang w:val="en-US"/>
              </w:rPr>
            </w:pPr>
            <w:r>
              <w:rPr>
                <w:lang w:val="en-US"/>
              </w:rPr>
              <w:lastRenderedPageBreak/>
              <w:t>ends_with(“xyz”)</w:t>
            </w:r>
          </w:p>
        </w:tc>
        <w:tc>
          <w:tcPr>
            <w:tcW w:w="8052" w:type="dxa"/>
          </w:tcPr>
          <w:p w14:paraId="28C9A08E" w14:textId="7CD8B5C4" w:rsidR="000E6F88" w:rsidRDefault="000E6F88" w:rsidP="008320D8">
            <w:pPr>
              <w:pStyle w:val="Listenabsatz"/>
              <w:numPr>
                <w:ilvl w:val="0"/>
                <w:numId w:val="15"/>
              </w:numPr>
              <w:rPr>
                <w:lang w:val="en-US"/>
              </w:rPr>
            </w:pPr>
            <w:r>
              <w:rPr>
                <w:lang w:val="en-US"/>
              </w:rPr>
              <w:t xml:space="preserve">useful helper function that matches </w:t>
            </w:r>
            <w:r w:rsidR="007453F0">
              <w:rPr>
                <w:b/>
                <w:lang w:val="en-US"/>
              </w:rPr>
              <w:t>variable</w:t>
            </w:r>
            <w:r>
              <w:rPr>
                <w:lang w:val="en-US"/>
              </w:rPr>
              <w:t>names that end with “xyz”</w:t>
            </w:r>
          </w:p>
          <w:p w14:paraId="46AA0BA9" w14:textId="77777777" w:rsidR="00D07345" w:rsidRDefault="00D07345" w:rsidP="008320D8">
            <w:pPr>
              <w:pStyle w:val="Listenabsatz"/>
              <w:numPr>
                <w:ilvl w:val="0"/>
                <w:numId w:val="15"/>
              </w:numPr>
              <w:rPr>
                <w:lang w:val="en-US"/>
              </w:rPr>
            </w:pPr>
            <w:r>
              <w:rPr>
                <w:lang w:val="en-US"/>
              </w:rPr>
              <w:t>for example:</w:t>
            </w:r>
          </w:p>
          <w:p w14:paraId="20C214B8" w14:textId="21048D36" w:rsidR="00D07345" w:rsidRDefault="00D07345" w:rsidP="008320D8">
            <w:pPr>
              <w:pStyle w:val="Listenabsatz"/>
              <w:numPr>
                <w:ilvl w:val="0"/>
                <w:numId w:val="15"/>
              </w:numPr>
              <w:rPr>
                <w:lang w:val="en-US"/>
              </w:rPr>
            </w:pPr>
            <w:r>
              <w:rPr>
                <w:lang w:val="en-US"/>
              </w:rPr>
              <w:t xml:space="preserve"> </w:t>
            </w:r>
            <w:r>
              <w:rPr>
                <w:noProof/>
              </w:rPr>
              <w:drawing>
                <wp:inline distT="0" distB="0" distL="0" distR="0" wp14:anchorId="710E958C" wp14:editId="03EC7301">
                  <wp:extent cx="3375734" cy="2005965"/>
                  <wp:effectExtent l="0" t="0" r="0" b="0"/>
                  <wp:docPr id="2392" name="Grafik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414" cy="2018254"/>
                          </a:xfrm>
                          <a:prstGeom prst="rect">
                            <a:avLst/>
                          </a:prstGeom>
                        </pic:spPr>
                      </pic:pic>
                    </a:graphicData>
                  </a:graphic>
                </wp:inline>
              </w:drawing>
            </w:r>
          </w:p>
          <w:p w14:paraId="5A21301E" w14:textId="77777777" w:rsidR="000E6F88" w:rsidRPr="00277FF6" w:rsidRDefault="000E6F88" w:rsidP="008320D8">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xml:space="preserve">“, same as for </w:t>
            </w:r>
            <w:r w:rsidRPr="00EE70F1">
              <w:rPr>
                <w:rFonts w:ascii="Consolas" w:hAnsi="Consolas"/>
                <w:lang w:val="en-US"/>
              </w:rPr>
              <w:t>:</w:t>
            </w:r>
          </w:p>
        </w:tc>
      </w:tr>
      <w:tr w:rsidR="000E6F88" w:rsidRPr="00413A48" w14:paraId="0B013388" w14:textId="77777777" w:rsidTr="0082586A">
        <w:trPr>
          <w:trHeight w:val="335"/>
        </w:trPr>
        <w:tc>
          <w:tcPr>
            <w:tcW w:w="2552" w:type="dxa"/>
          </w:tcPr>
          <w:p w14:paraId="1707D7B7" w14:textId="77777777" w:rsidR="000E6F88" w:rsidRDefault="000E6F88" w:rsidP="002506B6">
            <w:pPr>
              <w:rPr>
                <w:lang w:val="en-US"/>
              </w:rPr>
            </w:pPr>
            <w:r>
              <w:rPr>
                <w:lang w:val="en-US"/>
              </w:rPr>
              <w:t>contains(“ijk”)</w:t>
            </w:r>
          </w:p>
        </w:tc>
        <w:tc>
          <w:tcPr>
            <w:tcW w:w="8052" w:type="dxa"/>
          </w:tcPr>
          <w:p w14:paraId="22EB4BE4" w14:textId="1F94B6FE" w:rsidR="000E6F88" w:rsidRDefault="000E6F88" w:rsidP="008320D8">
            <w:pPr>
              <w:pStyle w:val="Listenabsatz"/>
              <w:numPr>
                <w:ilvl w:val="0"/>
                <w:numId w:val="15"/>
              </w:numPr>
              <w:rPr>
                <w:lang w:val="en-US"/>
              </w:rPr>
            </w:pPr>
            <w:r>
              <w:rPr>
                <w:lang w:val="en-US"/>
              </w:rPr>
              <w:t xml:space="preserve">useful helper function that matches </w:t>
            </w:r>
            <w:r w:rsidR="006B0568">
              <w:rPr>
                <w:b/>
                <w:lang w:val="en-US"/>
              </w:rPr>
              <w:t>variable</w:t>
            </w:r>
            <w:r>
              <w:rPr>
                <w:lang w:val="en-US"/>
              </w:rPr>
              <w:t>names that contain “ijk”</w:t>
            </w:r>
          </w:p>
          <w:p w14:paraId="273CEC2B" w14:textId="5C857D37" w:rsidR="00EC60F7" w:rsidRDefault="00EC60F7" w:rsidP="008320D8">
            <w:pPr>
              <w:pStyle w:val="Listenabsatz"/>
              <w:numPr>
                <w:ilvl w:val="0"/>
                <w:numId w:val="15"/>
              </w:numPr>
              <w:rPr>
                <w:lang w:val="en-US"/>
              </w:rPr>
            </w:pPr>
            <w:r>
              <w:rPr>
                <w:noProof/>
              </w:rPr>
              <w:drawing>
                <wp:inline distT="0" distB="0" distL="0" distR="0" wp14:anchorId="45BD7B12" wp14:editId="6471D65F">
                  <wp:extent cx="3043743" cy="2009775"/>
                  <wp:effectExtent l="0" t="0" r="4445" b="0"/>
                  <wp:docPr id="2393" name="Grafik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4639" cy="2016969"/>
                          </a:xfrm>
                          <a:prstGeom prst="rect">
                            <a:avLst/>
                          </a:prstGeom>
                        </pic:spPr>
                      </pic:pic>
                    </a:graphicData>
                  </a:graphic>
                </wp:inline>
              </w:drawing>
            </w:r>
            <w:r w:rsidR="00C02369">
              <w:rPr>
                <w:lang w:val="en-US"/>
              </w:rPr>
              <w:t>mu</w:t>
            </w:r>
          </w:p>
          <w:p w14:paraId="37CB3D73" w14:textId="77777777" w:rsidR="000E6F88" w:rsidRPr="00277FF6" w:rsidRDefault="000E6F88" w:rsidP="008320D8">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xml:space="preserve">“, same as for </w:t>
            </w:r>
            <w:r w:rsidRPr="00EE70F1">
              <w:rPr>
                <w:rFonts w:ascii="Consolas" w:hAnsi="Consolas"/>
                <w:lang w:val="en-US"/>
              </w:rPr>
              <w:t>:</w:t>
            </w:r>
          </w:p>
        </w:tc>
      </w:tr>
      <w:tr w:rsidR="000E6F88" w:rsidRPr="00413A48" w14:paraId="3A4D7D14" w14:textId="77777777" w:rsidTr="0082586A">
        <w:trPr>
          <w:trHeight w:val="935"/>
        </w:trPr>
        <w:tc>
          <w:tcPr>
            <w:tcW w:w="2552" w:type="dxa"/>
          </w:tcPr>
          <w:p w14:paraId="48229836" w14:textId="3610EDB6" w:rsidR="000E6F88" w:rsidRDefault="000E6F88" w:rsidP="002506B6">
            <w:pPr>
              <w:rPr>
                <w:lang w:val="en-US"/>
              </w:rPr>
            </w:pPr>
            <w:r>
              <w:rPr>
                <w:lang w:val="en-US"/>
              </w:rPr>
              <w:t>matches(“</w:t>
            </w:r>
            <w:r w:rsidR="002246B1">
              <w:rPr>
                <w:lang w:val="en-US"/>
              </w:rPr>
              <w:t>&lt;string&gt;</w:t>
            </w:r>
            <w:r>
              <w:rPr>
                <w:lang w:val="en-US"/>
              </w:rPr>
              <w:t>”)</w:t>
            </w:r>
          </w:p>
        </w:tc>
        <w:tc>
          <w:tcPr>
            <w:tcW w:w="8052" w:type="dxa"/>
          </w:tcPr>
          <w:p w14:paraId="0E10627F" w14:textId="77777777" w:rsidR="000E6F88" w:rsidRDefault="000E6F88" w:rsidP="008320D8">
            <w:pPr>
              <w:pStyle w:val="Listenabsatz"/>
              <w:numPr>
                <w:ilvl w:val="0"/>
                <w:numId w:val="15"/>
              </w:numPr>
              <w:rPr>
                <w:lang w:val="en-US"/>
              </w:rPr>
            </w:pPr>
            <w:r>
              <w:rPr>
                <w:lang w:val="en-US"/>
              </w:rPr>
              <w:t xml:space="preserve">useful helper function that selects variables that match a regular expression [we </w:t>
            </w:r>
            <w:r w:rsidRPr="0082586A">
              <w:rPr>
                <w:highlight w:val="yellow"/>
                <w:lang w:val="en-US"/>
              </w:rPr>
              <w:t xml:space="preserve">will learn more about regular expressions </w:t>
            </w:r>
            <w:r w:rsidRPr="0082586A">
              <w:rPr>
                <w:b/>
                <w:highlight w:val="yellow"/>
                <w:lang w:val="en-US"/>
              </w:rPr>
              <w:t>in strings</w:t>
            </w:r>
            <w:r>
              <w:rPr>
                <w:lang w:val="en-US"/>
              </w:rPr>
              <w:t xml:space="preserve">] </w:t>
            </w:r>
          </w:p>
          <w:p w14:paraId="223A86AE" w14:textId="0333B22F" w:rsidR="002246B1" w:rsidRPr="002246B1" w:rsidRDefault="00133B1F" w:rsidP="008320D8">
            <w:pPr>
              <w:pStyle w:val="Listenabsatz"/>
              <w:numPr>
                <w:ilvl w:val="0"/>
                <w:numId w:val="15"/>
              </w:numPr>
              <w:rPr>
                <w:lang w:val="en-US"/>
              </w:rPr>
            </w:pPr>
            <w:r>
              <w:rPr>
                <w:lang w:val="en-US"/>
              </w:rPr>
              <w:t xml:space="preserve">see exercises </w:t>
            </w:r>
            <w:r w:rsidR="00901D09">
              <w:rPr>
                <w:lang w:val="en-US"/>
              </w:rPr>
              <w:t xml:space="preserve">2.4.4 </w:t>
            </w:r>
            <w:r>
              <w:rPr>
                <w:lang w:val="en-US"/>
              </w:rPr>
              <w:t xml:space="preserve"> </w:t>
            </w:r>
            <w:r w:rsidR="00C00123">
              <w:rPr>
                <w:lang w:val="en-US"/>
              </w:rPr>
              <w:t xml:space="preserve">for an example </w:t>
            </w:r>
            <w:r w:rsidR="002246B1">
              <w:rPr>
                <w:lang w:val="en-US"/>
              </w:rPr>
              <w:t xml:space="preserve"> </w:t>
            </w:r>
          </w:p>
        </w:tc>
      </w:tr>
      <w:tr w:rsidR="000E6F88" w:rsidRPr="00670539" w14:paraId="5B4D19BF" w14:textId="77777777" w:rsidTr="0082586A">
        <w:trPr>
          <w:trHeight w:val="362"/>
        </w:trPr>
        <w:tc>
          <w:tcPr>
            <w:tcW w:w="2552" w:type="dxa"/>
          </w:tcPr>
          <w:p w14:paraId="49C44720" w14:textId="77777777" w:rsidR="000E6F88" w:rsidRDefault="000E6F88" w:rsidP="002506B6">
            <w:pPr>
              <w:rPr>
                <w:lang w:val="en-US"/>
              </w:rPr>
            </w:pPr>
            <w:r>
              <w:rPr>
                <w:lang w:val="en-US"/>
              </w:rPr>
              <w:t>num_range(“x”, 1:3)</w:t>
            </w:r>
          </w:p>
        </w:tc>
        <w:tc>
          <w:tcPr>
            <w:tcW w:w="8052" w:type="dxa"/>
          </w:tcPr>
          <w:p w14:paraId="1473D3A1" w14:textId="77777777" w:rsidR="000E6F88" w:rsidRDefault="000E6F88" w:rsidP="008320D8">
            <w:pPr>
              <w:pStyle w:val="Listenabsatz"/>
              <w:numPr>
                <w:ilvl w:val="0"/>
                <w:numId w:val="15"/>
              </w:numPr>
              <w:rPr>
                <w:lang w:val="en-US"/>
              </w:rPr>
            </w:pPr>
            <w:r w:rsidRPr="0082586A">
              <w:rPr>
                <w:highlight w:val="yellow"/>
                <w:lang w:val="en-US"/>
              </w:rPr>
              <w:t>matches “x1”, “x2”, “x3”</w:t>
            </w:r>
          </w:p>
          <w:p w14:paraId="09E96ED2" w14:textId="0D28333C" w:rsidR="00585E2B" w:rsidRDefault="00585E2B" w:rsidP="008320D8">
            <w:pPr>
              <w:pStyle w:val="Listenabsatz"/>
              <w:numPr>
                <w:ilvl w:val="0"/>
                <w:numId w:val="15"/>
              </w:numPr>
              <w:rPr>
                <w:lang w:val="en-US"/>
              </w:rPr>
            </w:pPr>
            <w:r>
              <w:rPr>
                <w:lang w:val="en-US"/>
              </w:rPr>
              <w:t xml:space="preserve">only works if you have </w:t>
            </w:r>
            <w:r w:rsidR="005C5513">
              <w:rPr>
                <w:lang w:val="en-US"/>
              </w:rPr>
              <w:t xml:space="preserve">respective headlines (x1 etc.) of the columns </w:t>
            </w:r>
          </w:p>
        </w:tc>
      </w:tr>
      <w:tr w:rsidR="000E6F88" w14:paraId="0AF243DD" w14:textId="77777777" w:rsidTr="0082586A">
        <w:trPr>
          <w:trHeight w:val="362"/>
        </w:trPr>
        <w:tc>
          <w:tcPr>
            <w:tcW w:w="2552" w:type="dxa"/>
          </w:tcPr>
          <w:p w14:paraId="37E19BB7" w14:textId="56BE5472" w:rsidR="000E6F88" w:rsidRDefault="000E6F88" w:rsidP="002506B6">
            <w:pPr>
              <w:rPr>
                <w:lang w:val="en-US"/>
              </w:rPr>
            </w:pPr>
            <w:r>
              <w:rPr>
                <w:lang w:val="en-US"/>
              </w:rPr>
              <w:t xml:space="preserve">one_of </w:t>
            </w:r>
            <w:r w:rsidR="001C1654">
              <w:rPr>
                <w:lang w:val="en-US"/>
              </w:rPr>
              <w:t>()</w:t>
            </w:r>
          </w:p>
        </w:tc>
        <w:tc>
          <w:tcPr>
            <w:tcW w:w="8052" w:type="dxa"/>
          </w:tcPr>
          <w:p w14:paraId="651F8176" w14:textId="3C649F95" w:rsidR="000E6F88" w:rsidRDefault="008D7087" w:rsidP="008320D8">
            <w:pPr>
              <w:pStyle w:val="Listenabsatz"/>
              <w:numPr>
                <w:ilvl w:val="0"/>
                <w:numId w:val="15"/>
              </w:numPr>
              <w:rPr>
                <w:lang w:val="en-US"/>
              </w:rPr>
            </w:pPr>
            <w:r>
              <w:rPr>
                <w:lang w:val="en-US"/>
              </w:rPr>
              <w:t xml:space="preserve">The one_of function, </w:t>
            </w:r>
            <w:r w:rsidR="000E6F88" w:rsidRPr="00B242D6">
              <w:rPr>
                <w:lang w:val="en-US"/>
              </w:rPr>
              <w:t>allows</w:t>
            </w:r>
            <w:r w:rsidR="00AD7B6F">
              <w:rPr>
                <w:lang w:val="en-US"/>
              </w:rPr>
              <w:t xml:space="preserve"> you to select variables via a </w:t>
            </w:r>
            <w:r w:rsidR="000E6F88" w:rsidRPr="00154F67">
              <w:rPr>
                <w:b/>
                <w:lang w:val="en-US"/>
              </w:rPr>
              <w:t>character vector</w:t>
            </w:r>
            <w:r w:rsidR="000E6F88" w:rsidRPr="00B242D6">
              <w:rPr>
                <w:lang w:val="en-US"/>
              </w:rPr>
              <w:t xml:space="preserve"> rather </w:t>
            </w:r>
            <w:r w:rsidR="00C925F4">
              <w:rPr>
                <w:lang w:val="en-US"/>
              </w:rPr>
              <w:t xml:space="preserve">separately </w:t>
            </w:r>
            <w:r w:rsidR="000E6F88">
              <w:rPr>
                <w:lang w:val="en-US"/>
              </w:rPr>
              <w:t>as unquoted variable names</w:t>
            </w:r>
          </w:p>
          <w:p w14:paraId="04B67EBC" w14:textId="77777777" w:rsidR="000E6F88" w:rsidRDefault="000E6F88" w:rsidP="008320D8">
            <w:pPr>
              <w:pStyle w:val="Listenabsatz"/>
              <w:numPr>
                <w:ilvl w:val="1"/>
                <w:numId w:val="15"/>
              </w:numPr>
              <w:rPr>
                <w:lang w:val="en-US"/>
              </w:rPr>
            </w:pPr>
            <w:r w:rsidRPr="00B242D6">
              <w:rPr>
                <w:lang w:val="en-US"/>
              </w:rPr>
              <w:t>It’s useful because then you can easily pass vectors to select()</w:t>
            </w:r>
          </w:p>
          <w:p w14:paraId="6828B73B" w14:textId="77777777" w:rsidR="000E6F88" w:rsidRDefault="000E6F88" w:rsidP="008320D8">
            <w:pPr>
              <w:pStyle w:val="Listenabsatz"/>
              <w:numPr>
                <w:ilvl w:val="0"/>
                <w:numId w:val="15"/>
              </w:numPr>
              <w:rPr>
                <w:lang w:val="en-US"/>
              </w:rPr>
            </w:pPr>
            <w:r>
              <w:rPr>
                <w:lang w:val="en-US"/>
              </w:rPr>
              <w:t xml:space="preserve">for example: </w:t>
            </w:r>
          </w:p>
          <w:p w14:paraId="7D0A3077" w14:textId="77777777" w:rsidR="000E6F88" w:rsidRPr="00FF6BAE" w:rsidRDefault="000E6F88" w:rsidP="002506B6">
            <w:pPr>
              <w:rPr>
                <w:lang w:val="en-US"/>
              </w:rPr>
            </w:pPr>
            <w:r>
              <w:rPr>
                <w:noProof/>
              </w:rPr>
              <w:lastRenderedPageBreak/>
              <w:drawing>
                <wp:inline distT="0" distB="0" distL="0" distR="0" wp14:anchorId="2ECFF911" wp14:editId="7B92D850">
                  <wp:extent cx="3657666" cy="1752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1496" cy="1759227"/>
                          </a:xfrm>
                          <a:prstGeom prst="rect">
                            <a:avLst/>
                          </a:prstGeom>
                        </pic:spPr>
                      </pic:pic>
                    </a:graphicData>
                  </a:graphic>
                </wp:inline>
              </w:drawing>
            </w:r>
          </w:p>
        </w:tc>
      </w:tr>
      <w:tr w:rsidR="000E6F88" w:rsidRPr="00670539" w14:paraId="4F9D716F" w14:textId="77777777" w:rsidTr="0082586A">
        <w:trPr>
          <w:trHeight w:val="935"/>
        </w:trPr>
        <w:tc>
          <w:tcPr>
            <w:tcW w:w="2552" w:type="dxa"/>
          </w:tcPr>
          <w:p w14:paraId="0B2227DE" w14:textId="0E1E6ACC" w:rsidR="00AF7EBB" w:rsidRPr="00AF7EBB" w:rsidRDefault="000E6F88" w:rsidP="00AF7EBB">
            <w:pPr>
              <w:pStyle w:val="berschrift3"/>
              <w:outlineLvl w:val="2"/>
              <w:rPr>
                <w:lang w:val="en-US"/>
              </w:rPr>
            </w:pPr>
            <w:r>
              <w:rPr>
                <w:lang w:val="en-US"/>
              </w:rPr>
              <w:lastRenderedPageBreak/>
              <w:t>everything()</w:t>
            </w:r>
            <w:r w:rsidR="00AF7EBB">
              <w:rPr>
                <w:lang w:val="en-US"/>
              </w:rPr>
              <w:t xml:space="preserve"> – move variables in the beginning</w:t>
            </w:r>
          </w:p>
        </w:tc>
        <w:tc>
          <w:tcPr>
            <w:tcW w:w="8052" w:type="dxa"/>
          </w:tcPr>
          <w:p w14:paraId="38601410" w14:textId="77777777" w:rsidR="000E6F88" w:rsidRDefault="000E6F88" w:rsidP="008320D8">
            <w:pPr>
              <w:pStyle w:val="Listenabsatz"/>
              <w:numPr>
                <w:ilvl w:val="0"/>
                <w:numId w:val="15"/>
              </w:numPr>
              <w:rPr>
                <w:lang w:val="en-US"/>
              </w:rPr>
            </w:pPr>
            <w:r>
              <w:rPr>
                <w:lang w:val="en-US"/>
              </w:rPr>
              <w:t xml:space="preserve">useful helper function if you want to move variables to the start of the data frame </w:t>
            </w:r>
          </w:p>
          <w:p w14:paraId="58EE8E4A" w14:textId="77777777" w:rsidR="000E6F88" w:rsidRDefault="000E6F88" w:rsidP="008320D8">
            <w:pPr>
              <w:pStyle w:val="Listenabsatz"/>
              <w:numPr>
                <w:ilvl w:val="0"/>
                <w:numId w:val="15"/>
              </w:numPr>
              <w:rPr>
                <w:lang w:val="en-US"/>
              </w:rPr>
            </w:pPr>
            <w:r>
              <w:rPr>
                <w:lang w:val="en-US"/>
              </w:rPr>
              <w:t xml:space="preserve">syntax: </w:t>
            </w:r>
          </w:p>
          <w:p w14:paraId="52D59CFA" w14:textId="77777777" w:rsidR="000E6F88" w:rsidRDefault="000E6F88" w:rsidP="002506B6">
            <w:pPr>
              <w:rPr>
                <w:rFonts w:ascii="Consolas" w:hAnsi="Consolas"/>
                <w:lang w:val="en-US"/>
              </w:rPr>
            </w:pPr>
            <w:r w:rsidRPr="001766FB">
              <w:rPr>
                <w:rFonts w:ascii="Consolas" w:hAnsi="Consolas"/>
                <w:lang w:val="en-US"/>
              </w:rPr>
              <w:t>&gt; select(&lt;DATAFRAME&gt;, &lt;VARIABLE 1&gt;, (…), &lt;VARIABLE 2&gt;, everything())</w:t>
            </w:r>
          </w:p>
          <w:p w14:paraId="67F3F278" w14:textId="77777777" w:rsidR="000E6F88" w:rsidRDefault="000E6F88" w:rsidP="008320D8">
            <w:pPr>
              <w:pStyle w:val="Listenabsatz"/>
              <w:numPr>
                <w:ilvl w:val="0"/>
                <w:numId w:val="15"/>
              </w:numPr>
              <w:rPr>
                <w:lang w:val="en-US"/>
              </w:rPr>
            </w:pPr>
            <w:r>
              <w:rPr>
                <w:lang w:val="en-US"/>
              </w:rPr>
              <w:t xml:space="preserve">for example: </w:t>
            </w:r>
          </w:p>
          <w:p w14:paraId="14A9C2A8" w14:textId="5515DB24" w:rsidR="000E6F88" w:rsidRPr="003902D0" w:rsidRDefault="000E6F88" w:rsidP="002506B6">
            <w:pPr>
              <w:rPr>
                <w:lang w:val="en-US"/>
              </w:rPr>
            </w:pPr>
            <w:r>
              <w:rPr>
                <w:noProof/>
              </w:rPr>
              <w:drawing>
                <wp:inline distT="0" distB="0" distL="0" distR="0" wp14:anchorId="4B817EC8" wp14:editId="41E9931A">
                  <wp:extent cx="4342765" cy="1333500"/>
                  <wp:effectExtent l="0" t="0" r="635"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2765" cy="1333500"/>
                          </a:xfrm>
                          <a:prstGeom prst="rect">
                            <a:avLst/>
                          </a:prstGeom>
                        </pic:spPr>
                      </pic:pic>
                    </a:graphicData>
                  </a:graphic>
                </wp:inline>
              </w:drawing>
            </w:r>
            <w:r w:rsidR="00626790">
              <w:rPr>
                <w:lang w:val="en-US"/>
              </w:rPr>
              <w:br/>
            </w:r>
            <w:r w:rsidR="00626790" w:rsidRPr="00626790">
              <w:rPr>
                <w:lang w:val="en-US"/>
              </w:rPr>
              <w:sym w:font="Wingdings" w:char="F0E0"/>
            </w:r>
            <w:r w:rsidR="00626790">
              <w:rPr>
                <w:lang w:val="en-US"/>
              </w:rPr>
              <w:t xml:space="preserve"> moves variables according to their order in select statement to the beginning of the dataframe </w:t>
            </w:r>
          </w:p>
        </w:tc>
      </w:tr>
    </w:tbl>
    <w:p w14:paraId="2E066BA5" w14:textId="6ECCE8FC" w:rsidR="001E56E3" w:rsidRDefault="001E56E3" w:rsidP="000E6F88">
      <w:pPr>
        <w:rPr>
          <w:lang w:val="en-US"/>
        </w:rPr>
      </w:pPr>
    </w:p>
    <w:p w14:paraId="3DE63446" w14:textId="689301B5" w:rsidR="001E56E3" w:rsidRDefault="006572A9" w:rsidP="001E56E3">
      <w:pPr>
        <w:pStyle w:val="berschrift3"/>
        <w:rPr>
          <w:lang w:val="en-US"/>
        </w:rPr>
      </w:pPr>
      <w:r>
        <w:rPr>
          <w:lang w:val="en-US"/>
        </w:rPr>
        <w:t>3</w:t>
      </w:r>
      <w:r w:rsidR="001E56E3">
        <w:rPr>
          <w:lang w:val="en-US"/>
        </w:rPr>
        <w:t>.4.3 Learnings and notes on select() Function</w:t>
      </w:r>
      <w:r w:rsidR="001E56E3" w:rsidRPr="00ED6771">
        <w:rPr>
          <w:lang w:val="en-US"/>
        </w:rPr>
        <w:t xml:space="preserve"> </w:t>
      </w:r>
      <w:r w:rsidR="001E56E3">
        <w:rPr>
          <w:lang w:val="en-US"/>
        </w:rPr>
        <w:br/>
      </w:r>
    </w:p>
    <w:p w14:paraId="655B297C" w14:textId="026DB583" w:rsidR="000E6F88" w:rsidRPr="0039232C" w:rsidRDefault="000E6F88" w:rsidP="008320D8">
      <w:pPr>
        <w:pStyle w:val="Listenabsatz"/>
        <w:numPr>
          <w:ilvl w:val="0"/>
          <w:numId w:val="15"/>
        </w:numPr>
        <w:rPr>
          <w:b/>
          <w:lang w:val="en-US"/>
        </w:rPr>
      </w:pPr>
      <w:r w:rsidRPr="0039232C">
        <w:rPr>
          <w:b/>
          <w:lang w:val="en-US"/>
        </w:rPr>
        <w:t>select helpers are case-insensitive</w:t>
      </w:r>
    </w:p>
    <w:p w14:paraId="75536E2F" w14:textId="601E8B19" w:rsidR="000E6F88" w:rsidRDefault="000E6F88" w:rsidP="008320D8">
      <w:pPr>
        <w:pStyle w:val="Listenabsatz"/>
        <w:numPr>
          <w:ilvl w:val="1"/>
          <w:numId w:val="15"/>
        </w:numPr>
        <w:rPr>
          <w:lang w:val="en-US"/>
        </w:rPr>
      </w:pPr>
      <w:r>
        <w:rPr>
          <w:lang w:val="en-US"/>
        </w:rPr>
        <w:t>e.g. select (flights, ends_with “</w:t>
      </w:r>
      <w:r w:rsidRPr="00B50E30">
        <w:rPr>
          <w:caps/>
          <w:lang w:val="en-US"/>
        </w:rPr>
        <w:t>time</w:t>
      </w:r>
      <w:r>
        <w:rPr>
          <w:lang w:val="en-US"/>
        </w:rPr>
        <w:t>”) or (flights, ends_with “</w:t>
      </w:r>
      <w:r w:rsidRPr="00B50E30">
        <w:rPr>
          <w:caps/>
          <w:lang w:val="en-US"/>
        </w:rPr>
        <w:t>t</w:t>
      </w:r>
      <w:r>
        <w:rPr>
          <w:lang w:val="en-US"/>
        </w:rPr>
        <w:t xml:space="preserve">ime”) will yield the same </w:t>
      </w:r>
      <w:r w:rsidR="001B4F5B">
        <w:rPr>
          <w:lang w:val="en-US"/>
        </w:rPr>
        <w:t>result as select(flights, ends</w:t>
      </w:r>
      <w:r>
        <w:rPr>
          <w:lang w:val="en-US"/>
        </w:rPr>
        <w:t>_with “time”)</w:t>
      </w:r>
    </w:p>
    <w:p w14:paraId="1CB6EFBF" w14:textId="5DD1CF13" w:rsidR="000E6F88" w:rsidRPr="00150B51" w:rsidRDefault="000E6F88" w:rsidP="008320D8">
      <w:pPr>
        <w:pStyle w:val="Listenabsatz"/>
        <w:numPr>
          <w:ilvl w:val="1"/>
          <w:numId w:val="15"/>
        </w:numPr>
        <w:rPr>
          <w:lang w:val="en-US"/>
        </w:rPr>
      </w:pPr>
      <w:r>
        <w:rPr>
          <w:lang w:val="en-US"/>
        </w:rPr>
        <w:t xml:space="preserve">this can be avoided by adding: </w:t>
      </w:r>
      <w:r w:rsidRPr="009D253C">
        <w:rPr>
          <w:b/>
          <w:lang w:val="en-US"/>
        </w:rPr>
        <w:t>ignore.case=FALSE</w:t>
      </w:r>
      <w:r>
        <w:rPr>
          <w:lang w:val="en-US"/>
        </w:rPr>
        <w:t xml:space="preserve"> </w:t>
      </w:r>
      <w:r w:rsidR="009D253C">
        <w:rPr>
          <w:lang w:val="en-US"/>
        </w:rPr>
        <w:br/>
      </w:r>
      <w:r w:rsidRPr="00CB7874">
        <w:rPr>
          <w:lang w:val="en-US"/>
        </w:rPr>
        <w:sym w:font="Wingdings" w:char="F0E0"/>
      </w:r>
      <w:r>
        <w:rPr>
          <w:lang w:val="en-US"/>
        </w:rPr>
        <w:t xml:space="preserve"> der default wird damit quasi aufgehoben</w:t>
      </w:r>
      <w:r>
        <w:rPr>
          <w:noProof/>
        </w:rPr>
        <w:drawing>
          <wp:inline distT="0" distB="0" distL="0" distR="0" wp14:anchorId="38BD1B1F" wp14:editId="49C64376">
            <wp:extent cx="4819650" cy="409575"/>
            <wp:effectExtent l="0" t="0" r="0" b="9525"/>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650" cy="409575"/>
                    </a:xfrm>
                    <a:prstGeom prst="rect">
                      <a:avLst/>
                    </a:prstGeom>
                  </pic:spPr>
                </pic:pic>
              </a:graphicData>
            </a:graphic>
          </wp:inline>
        </w:drawing>
      </w:r>
    </w:p>
    <w:p w14:paraId="6479C8CA" w14:textId="1309332E" w:rsidR="002E7C58" w:rsidRPr="002E7C58" w:rsidRDefault="000E6F88" w:rsidP="008320D8">
      <w:pPr>
        <w:pStyle w:val="Listenabsatz"/>
        <w:numPr>
          <w:ilvl w:val="0"/>
          <w:numId w:val="15"/>
        </w:numPr>
        <w:rPr>
          <w:lang w:val="en-US"/>
        </w:rPr>
      </w:pPr>
      <w:r w:rsidRPr="00FD4F66">
        <w:rPr>
          <w:b/>
          <w:lang w:val="en-US"/>
        </w:rPr>
        <w:t xml:space="preserve">select can also be used to rename </w:t>
      </w:r>
      <w:r w:rsidR="002E7C58">
        <w:rPr>
          <w:b/>
          <w:lang w:val="en-US"/>
        </w:rPr>
        <w:t>variables:</w:t>
      </w:r>
      <w:r w:rsidRPr="00FD4F66">
        <w:rPr>
          <w:b/>
          <w:lang w:val="en-US"/>
        </w:rPr>
        <w:br/>
      </w:r>
      <w:r w:rsidRPr="002E7C58">
        <w:rPr>
          <w:rFonts w:ascii="Consolas" w:hAnsi="Consolas"/>
          <w:lang w:val="en-US"/>
        </w:rPr>
        <w:t>&gt; select(&lt;DATAFRAME&gt;, &lt;new_name&gt;=&lt;old_name</w:t>
      </w:r>
      <w:r w:rsidR="002E7C58" w:rsidRPr="002E7C58">
        <w:rPr>
          <w:rFonts w:ascii="Consolas" w:hAnsi="Consolas"/>
          <w:lang w:val="en-US"/>
        </w:rPr>
        <w:t>&gt;</w:t>
      </w:r>
      <w:r w:rsidRPr="002E7C58">
        <w:rPr>
          <w:rFonts w:ascii="Consolas" w:hAnsi="Consolas"/>
          <w:lang w:val="en-US"/>
        </w:rPr>
        <w:t>)</w:t>
      </w:r>
    </w:p>
    <w:p w14:paraId="311830CE" w14:textId="5F2D35E7" w:rsidR="000E6F88" w:rsidRPr="00635353" w:rsidRDefault="000E6F88" w:rsidP="008320D8">
      <w:pPr>
        <w:pStyle w:val="Listenabsatz"/>
        <w:numPr>
          <w:ilvl w:val="0"/>
          <w:numId w:val="15"/>
        </w:numPr>
        <w:rPr>
          <w:lang w:val="en-US"/>
        </w:rPr>
      </w:pPr>
      <w:r>
        <w:rPr>
          <w:noProof/>
        </w:rPr>
        <w:drawing>
          <wp:inline distT="0" distB="0" distL="0" distR="0" wp14:anchorId="5616DF7B" wp14:editId="7742F7E6">
            <wp:extent cx="2942590" cy="1843908"/>
            <wp:effectExtent l="0" t="0" r="0" b="444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27"/>
                    <a:stretch/>
                  </pic:blipFill>
                  <pic:spPr bwMode="auto">
                    <a:xfrm>
                      <a:off x="0" y="0"/>
                      <a:ext cx="2991716" cy="1874692"/>
                    </a:xfrm>
                    <a:prstGeom prst="rect">
                      <a:avLst/>
                    </a:prstGeom>
                    <a:ln>
                      <a:noFill/>
                    </a:ln>
                    <a:extLst>
                      <a:ext uri="{53640926-AAD7-44D8-BBD7-CCE9431645EC}">
                        <a14:shadowObscured xmlns:a14="http://schemas.microsoft.com/office/drawing/2010/main"/>
                      </a:ext>
                    </a:extLst>
                  </pic:spPr>
                </pic:pic>
              </a:graphicData>
            </a:graphic>
          </wp:inline>
        </w:drawing>
      </w:r>
    </w:p>
    <w:p w14:paraId="08150E14" w14:textId="77777777" w:rsidR="000E6F88" w:rsidRDefault="000E6F88" w:rsidP="008320D8">
      <w:pPr>
        <w:pStyle w:val="Listenabsatz"/>
        <w:numPr>
          <w:ilvl w:val="1"/>
          <w:numId w:val="15"/>
        </w:numPr>
        <w:rPr>
          <w:lang w:val="en-US"/>
        </w:rPr>
      </w:pPr>
      <w:r w:rsidRPr="00A85CB7">
        <w:rPr>
          <w:lang w:val="en-US"/>
        </w:rPr>
        <w:t xml:space="preserve">yet, as one can see, </w:t>
      </w:r>
      <w:r>
        <w:rPr>
          <w:lang w:val="en-US"/>
        </w:rPr>
        <w:t xml:space="preserve">in correspondence of the select-Function’s purpose, all variables not explicitly mentioned will get dropped  </w:t>
      </w:r>
    </w:p>
    <w:p w14:paraId="2AC9D46F" w14:textId="77777777" w:rsidR="000E6F88" w:rsidRDefault="000E6F88" w:rsidP="008320D8">
      <w:pPr>
        <w:pStyle w:val="Listenabsatz"/>
        <w:numPr>
          <w:ilvl w:val="0"/>
          <w:numId w:val="15"/>
        </w:numPr>
        <w:rPr>
          <w:lang w:val="en-US"/>
        </w:rPr>
      </w:pPr>
      <w:r>
        <w:rPr>
          <w:lang w:val="en-US"/>
        </w:rPr>
        <w:lastRenderedPageBreak/>
        <w:t xml:space="preserve">the better option is therefore to use the </w:t>
      </w:r>
      <w:r w:rsidRPr="002E7C58">
        <w:rPr>
          <w:b/>
          <w:lang w:val="en-US"/>
        </w:rPr>
        <w:t>rename()-Function</w:t>
      </w:r>
      <w:r>
        <w:rPr>
          <w:lang w:val="en-US"/>
        </w:rPr>
        <w:t>:</w:t>
      </w:r>
    </w:p>
    <w:p w14:paraId="18669C55" w14:textId="063FC086" w:rsidR="00D0360B" w:rsidRDefault="000E6F88" w:rsidP="00D0360B">
      <w:pPr>
        <w:pStyle w:val="Listenabsatz"/>
        <w:ind w:left="360"/>
        <w:rPr>
          <w:rFonts w:ascii="Consolas" w:hAnsi="Consolas"/>
          <w:lang w:val="en-US"/>
        </w:rPr>
      </w:pPr>
      <w:r>
        <w:rPr>
          <w:lang w:val="en-US"/>
        </w:rPr>
        <w:t xml:space="preserve">the syntax stays the same: </w:t>
      </w:r>
      <w:r>
        <w:rPr>
          <w:lang w:val="en-US"/>
        </w:rPr>
        <w:br/>
      </w:r>
      <w:r w:rsidRPr="007564E1">
        <w:rPr>
          <w:rFonts w:ascii="Consolas" w:hAnsi="Consolas"/>
          <w:lang w:val="en-US"/>
        </w:rPr>
        <w:t>&gt; rename(&lt;DATAFRAME&gt;, &lt;new_name</w:t>
      </w:r>
      <w:r w:rsidR="00E2184C">
        <w:rPr>
          <w:rFonts w:ascii="Consolas" w:hAnsi="Consolas"/>
          <w:lang w:val="en-US"/>
        </w:rPr>
        <w:t>1</w:t>
      </w:r>
      <w:r w:rsidRPr="007564E1">
        <w:rPr>
          <w:rFonts w:ascii="Consolas" w:hAnsi="Consolas"/>
          <w:lang w:val="en-US"/>
        </w:rPr>
        <w:t>&gt;=&lt;old_name</w:t>
      </w:r>
      <w:r w:rsidR="00E2184C">
        <w:rPr>
          <w:rFonts w:ascii="Consolas" w:hAnsi="Consolas"/>
          <w:lang w:val="en-US"/>
        </w:rPr>
        <w:t>1</w:t>
      </w:r>
      <w:r w:rsidRPr="007564E1">
        <w:rPr>
          <w:rFonts w:ascii="Consolas" w:hAnsi="Consolas"/>
          <w:lang w:val="en-US"/>
        </w:rPr>
        <w:t>&gt;</w:t>
      </w:r>
      <w:r w:rsidR="00E2184C">
        <w:rPr>
          <w:rFonts w:ascii="Consolas" w:hAnsi="Consolas"/>
          <w:lang w:val="en-US"/>
        </w:rPr>
        <w:t>…&lt;new_name2&gt;=&lt;old_name2&gt;</w:t>
      </w:r>
      <w:r w:rsidR="00B3436A">
        <w:rPr>
          <w:rFonts w:ascii="Consolas" w:hAnsi="Consolas"/>
          <w:lang w:val="en-US"/>
        </w:rPr>
        <w:t>)</w:t>
      </w:r>
    </w:p>
    <w:p w14:paraId="70A5BB1E" w14:textId="2DE40E34" w:rsidR="0087720F" w:rsidRDefault="00B3436A" w:rsidP="008320D8">
      <w:pPr>
        <w:pStyle w:val="Listenabsatz"/>
        <w:numPr>
          <w:ilvl w:val="0"/>
          <w:numId w:val="15"/>
        </w:numPr>
        <w:rPr>
          <w:lang w:val="en-US"/>
        </w:rPr>
      </w:pPr>
      <w:r>
        <w:rPr>
          <w:lang w:val="en-US"/>
        </w:rPr>
        <w:t>this function</w:t>
      </w:r>
      <w:r w:rsidR="000E6F88" w:rsidRPr="00D0360B">
        <w:rPr>
          <w:lang w:val="en-US"/>
        </w:rPr>
        <w:t xml:space="preserve"> also keeps all other variables that were not explicitly mentioned</w:t>
      </w:r>
    </w:p>
    <w:p w14:paraId="1621F700" w14:textId="46A986D0" w:rsidR="000E6F88" w:rsidRPr="00D0360B" w:rsidRDefault="000E6F88" w:rsidP="008320D8">
      <w:pPr>
        <w:pStyle w:val="Listenabsatz"/>
        <w:numPr>
          <w:ilvl w:val="1"/>
          <w:numId w:val="15"/>
        </w:numPr>
        <w:rPr>
          <w:lang w:val="en-US"/>
        </w:rPr>
      </w:pPr>
      <w:r w:rsidRPr="00D0360B">
        <w:rPr>
          <w:lang w:val="en-US"/>
        </w:rPr>
        <w:t>it is thus more useful if one wants to proceed with the new data frame</w:t>
      </w:r>
    </w:p>
    <w:p w14:paraId="300D76F2" w14:textId="77777777" w:rsidR="000E6F88" w:rsidRDefault="000E6F88" w:rsidP="000E6F88">
      <w:pPr>
        <w:pStyle w:val="Listenabsatz"/>
        <w:ind w:left="360"/>
        <w:rPr>
          <w:lang w:val="en-US"/>
        </w:rPr>
      </w:pPr>
    </w:p>
    <w:p w14:paraId="770B1A4E" w14:textId="1E51C1A9" w:rsidR="000E6F88" w:rsidRDefault="000E6F88" w:rsidP="00B753FE">
      <w:pPr>
        <w:pStyle w:val="Listenabsatz"/>
        <w:ind w:left="360"/>
        <w:rPr>
          <w:lang w:val="en-US"/>
        </w:rPr>
      </w:pPr>
      <w:r>
        <w:rPr>
          <w:lang w:val="en-US"/>
        </w:rPr>
        <w:t xml:space="preserve">for example: </w:t>
      </w:r>
      <w:r>
        <w:rPr>
          <w:lang w:val="en-US"/>
        </w:rPr>
        <w:br/>
      </w:r>
      <w:r>
        <w:rPr>
          <w:noProof/>
        </w:rPr>
        <w:drawing>
          <wp:inline distT="0" distB="0" distL="0" distR="0" wp14:anchorId="772A9550" wp14:editId="37AF1187">
            <wp:extent cx="5166360" cy="1543302"/>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3409" cy="1548395"/>
                    </a:xfrm>
                    <a:prstGeom prst="rect">
                      <a:avLst/>
                    </a:prstGeom>
                  </pic:spPr>
                </pic:pic>
              </a:graphicData>
            </a:graphic>
          </wp:inline>
        </w:drawing>
      </w:r>
    </w:p>
    <w:p w14:paraId="73104635" w14:textId="77777777" w:rsidR="00327713" w:rsidRDefault="00327713" w:rsidP="00B753FE">
      <w:pPr>
        <w:pStyle w:val="Listenabsatz"/>
        <w:ind w:left="360"/>
        <w:rPr>
          <w:lang w:val="en-US"/>
        </w:rPr>
      </w:pPr>
    </w:p>
    <w:p w14:paraId="417F2E23" w14:textId="412CAD94" w:rsidR="00327713" w:rsidRDefault="00787DAE" w:rsidP="00B753FE">
      <w:pPr>
        <w:pStyle w:val="Listenabsatz"/>
        <w:ind w:left="360"/>
        <w:rPr>
          <w:lang w:val="en-US"/>
        </w:rPr>
      </w:pPr>
      <w:r>
        <w:rPr>
          <w:lang w:val="en-US"/>
        </w:rPr>
        <w:t>s</w:t>
      </w:r>
      <w:r w:rsidR="00327713">
        <w:rPr>
          <w:lang w:val="en-US"/>
        </w:rPr>
        <w:t>Multiple variables:</w:t>
      </w:r>
    </w:p>
    <w:p w14:paraId="45DAD775" w14:textId="1C87D5E0" w:rsidR="00327713" w:rsidRPr="00B753FE" w:rsidRDefault="00327713" w:rsidP="00B753FE">
      <w:pPr>
        <w:pStyle w:val="Listenabsatz"/>
        <w:ind w:left="360"/>
        <w:rPr>
          <w:lang w:val="en-US"/>
        </w:rPr>
      </w:pPr>
      <w:r>
        <w:rPr>
          <w:noProof/>
        </w:rPr>
        <w:drawing>
          <wp:inline distT="0" distB="0" distL="0" distR="0" wp14:anchorId="2224A780" wp14:editId="690FCDA9">
            <wp:extent cx="5760720" cy="1838960"/>
            <wp:effectExtent l="0" t="0" r="0" b="8890"/>
            <wp:docPr id="2394" name="Grafik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838960"/>
                    </a:xfrm>
                    <a:prstGeom prst="rect">
                      <a:avLst/>
                    </a:prstGeom>
                  </pic:spPr>
                </pic:pic>
              </a:graphicData>
            </a:graphic>
          </wp:inline>
        </w:drawing>
      </w:r>
    </w:p>
    <w:p w14:paraId="7FFD1AE4" w14:textId="77777777" w:rsidR="000E6F88" w:rsidRPr="00A42885" w:rsidRDefault="000E6F88" w:rsidP="000E6F88">
      <w:pPr>
        <w:pStyle w:val="Listenabsatz"/>
        <w:ind w:left="0"/>
        <w:rPr>
          <w:lang w:val="en-US"/>
        </w:rPr>
      </w:pPr>
    </w:p>
    <w:p w14:paraId="7AF74286" w14:textId="4B3D8614" w:rsidR="005734E8" w:rsidRPr="005734E8" w:rsidRDefault="006572A9" w:rsidP="00C6715C">
      <w:pPr>
        <w:pStyle w:val="berschrift3"/>
        <w:rPr>
          <w:lang w:val="en-US"/>
        </w:rPr>
      </w:pPr>
      <w:r>
        <w:rPr>
          <w:lang w:val="en-US"/>
        </w:rPr>
        <w:t>3</w:t>
      </w:r>
      <w:r w:rsidR="002611F5">
        <w:rPr>
          <w:lang w:val="en-US"/>
        </w:rPr>
        <w:t>.4.4 Exercises on select() Function</w:t>
      </w:r>
      <w:r w:rsidR="002611F5" w:rsidRPr="00ED6771">
        <w:rPr>
          <w:lang w:val="en-US"/>
        </w:rPr>
        <w:t xml:space="preserve"> </w:t>
      </w:r>
    </w:p>
    <w:p w14:paraId="4C3E6E51" w14:textId="03825122" w:rsidR="00913843" w:rsidRPr="00913843" w:rsidRDefault="005D7C4D" w:rsidP="00D312FB">
      <w:pPr>
        <w:rPr>
          <w:lang w:val="en-US"/>
        </w:rPr>
      </w:pPr>
      <w:r>
        <w:rPr>
          <w:noProof/>
        </w:rPr>
        <w:drawing>
          <wp:inline distT="0" distB="0" distL="0" distR="0" wp14:anchorId="6697F745" wp14:editId="19E84B16">
            <wp:extent cx="6518236" cy="1272540"/>
            <wp:effectExtent l="0" t="0" r="0" b="3810"/>
            <wp:docPr id="2304" name="Grafik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92079" cy="1286956"/>
                    </a:xfrm>
                    <a:prstGeom prst="rect">
                      <a:avLst/>
                    </a:prstGeom>
                  </pic:spPr>
                </pic:pic>
              </a:graphicData>
            </a:graphic>
          </wp:inline>
        </w:drawing>
      </w:r>
    </w:p>
    <w:p w14:paraId="492967E9" w14:textId="4885B35A" w:rsidR="00913843" w:rsidRDefault="00913843" w:rsidP="00D312FB">
      <w:pPr>
        <w:rPr>
          <w:b/>
          <w:lang w:val="en-US"/>
        </w:rPr>
      </w:pPr>
      <w:r>
        <w:rPr>
          <w:noProof/>
        </w:rPr>
        <w:drawing>
          <wp:inline distT="0" distB="0" distL="0" distR="0" wp14:anchorId="48F985D6" wp14:editId="2A7D5875">
            <wp:extent cx="5043055" cy="413180"/>
            <wp:effectExtent l="0" t="0" r="0" b="6350"/>
            <wp:docPr id="2350" name="Grafik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2350"/>
                    <a:stretch/>
                  </pic:blipFill>
                  <pic:spPr bwMode="auto">
                    <a:xfrm>
                      <a:off x="0" y="0"/>
                      <a:ext cx="5111538" cy="418791"/>
                    </a:xfrm>
                    <a:prstGeom prst="rect">
                      <a:avLst/>
                    </a:prstGeom>
                    <a:ln>
                      <a:noFill/>
                    </a:ln>
                    <a:extLst>
                      <a:ext uri="{53640926-AAD7-44D8-BBD7-CCE9431645EC}">
                        <a14:shadowObscured xmlns:a14="http://schemas.microsoft.com/office/drawing/2010/main"/>
                      </a:ext>
                    </a:extLst>
                  </pic:spPr>
                </pic:pic>
              </a:graphicData>
            </a:graphic>
          </wp:inline>
        </w:drawing>
      </w:r>
    </w:p>
    <w:p w14:paraId="389AC4E2" w14:textId="0670CDEF" w:rsidR="00615F2B" w:rsidRDefault="005D7C4D" w:rsidP="00D312FB">
      <w:pPr>
        <w:rPr>
          <w:b/>
          <w:lang w:val="en-US"/>
        </w:rPr>
      </w:pPr>
      <w:r>
        <w:rPr>
          <w:noProof/>
        </w:rPr>
        <w:drawing>
          <wp:inline distT="0" distB="0" distL="0" distR="0" wp14:anchorId="5C27C0D9" wp14:editId="625CF0E6">
            <wp:extent cx="6448213" cy="518160"/>
            <wp:effectExtent l="0" t="0" r="0" b="0"/>
            <wp:docPr id="2305" name="Grafik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63792" cy="519412"/>
                    </a:xfrm>
                    <a:prstGeom prst="rect">
                      <a:avLst/>
                    </a:prstGeom>
                  </pic:spPr>
                </pic:pic>
              </a:graphicData>
            </a:graphic>
          </wp:inline>
        </w:drawing>
      </w:r>
      <w:r w:rsidR="002611F5">
        <w:rPr>
          <w:lang w:val="en-US"/>
        </w:rPr>
        <w:br/>
      </w:r>
    </w:p>
    <w:p w14:paraId="157872D8" w14:textId="4F28DD7B" w:rsidR="005734E8" w:rsidRDefault="006572A9" w:rsidP="00C14972">
      <w:pPr>
        <w:pStyle w:val="berschrift2"/>
        <w:numPr>
          <w:ilvl w:val="0"/>
          <w:numId w:val="0"/>
        </w:numPr>
        <w:rPr>
          <w:lang w:val="en-US"/>
        </w:rPr>
      </w:pPr>
      <w:r>
        <w:rPr>
          <w:lang w:val="en-US"/>
        </w:rPr>
        <w:t>3.5</w:t>
      </w:r>
      <w:r w:rsidR="00D312FB">
        <w:rPr>
          <w:lang w:val="en-US"/>
        </w:rPr>
        <w:t xml:space="preserve"> </w:t>
      </w:r>
      <w:r w:rsidR="000617C9">
        <w:rPr>
          <w:lang w:val="en-US"/>
        </w:rPr>
        <w:t>A</w:t>
      </w:r>
      <w:r w:rsidR="005734E8" w:rsidRPr="00C8375A">
        <w:rPr>
          <w:lang w:val="en-US"/>
        </w:rPr>
        <w:t>dd new variables w/ mutate()</w:t>
      </w:r>
      <w:r w:rsidR="005734E8">
        <w:rPr>
          <w:lang w:val="en-US"/>
        </w:rPr>
        <w:t xml:space="preserve"> Function</w:t>
      </w:r>
    </w:p>
    <w:p w14:paraId="48DA73B4" w14:textId="77777777" w:rsidR="005734E8" w:rsidRDefault="005734E8" w:rsidP="008320D8">
      <w:pPr>
        <w:pStyle w:val="Listenabsatz"/>
        <w:numPr>
          <w:ilvl w:val="0"/>
          <w:numId w:val="16"/>
        </w:numPr>
        <w:rPr>
          <w:lang w:val="en-US"/>
        </w:rPr>
      </w:pPr>
      <w:r>
        <w:rPr>
          <w:lang w:val="en-US"/>
        </w:rPr>
        <w:t xml:space="preserve">adds columns/variables that </w:t>
      </w:r>
      <w:r w:rsidRPr="00D06AC4">
        <w:rPr>
          <w:b/>
          <w:lang w:val="en-US"/>
        </w:rPr>
        <w:t>are functions of existing columns</w:t>
      </w:r>
    </w:p>
    <w:p w14:paraId="2A9CC78D" w14:textId="6BF16BDB" w:rsidR="005734E8" w:rsidRPr="00686DED" w:rsidRDefault="005734E8" w:rsidP="008320D8">
      <w:pPr>
        <w:pStyle w:val="Listenabsatz"/>
        <w:numPr>
          <w:ilvl w:val="0"/>
          <w:numId w:val="16"/>
        </w:numPr>
        <w:rPr>
          <w:lang w:val="en-US"/>
        </w:rPr>
      </w:pPr>
      <w:r>
        <w:rPr>
          <w:lang w:val="en-US"/>
        </w:rPr>
        <w:t xml:space="preserve">new columns are </w:t>
      </w:r>
      <w:r w:rsidRPr="00CE5061">
        <w:rPr>
          <w:b/>
          <w:lang w:val="en-US"/>
        </w:rPr>
        <w:t>always added at the end of a data frame</w:t>
      </w:r>
      <w:r>
        <w:rPr>
          <w:lang w:val="en-US"/>
        </w:rPr>
        <w:t xml:space="preserve"> </w:t>
      </w:r>
    </w:p>
    <w:p w14:paraId="08F2411A" w14:textId="2858F350" w:rsidR="005734E8" w:rsidRPr="00AB5AC0" w:rsidRDefault="00C14972" w:rsidP="007072E6">
      <w:pPr>
        <w:pStyle w:val="berschrift3"/>
        <w:rPr>
          <w:lang w:val="en-US"/>
        </w:rPr>
      </w:pPr>
      <w:r>
        <w:rPr>
          <w:noProof/>
          <w:lang w:val="en-US"/>
        </w:rPr>
        <w:lastRenderedPageBreak/>
        <mc:AlternateContent>
          <mc:Choice Requires="wps">
            <w:drawing>
              <wp:anchor distT="0" distB="0" distL="114300" distR="114300" simplePos="0" relativeHeight="251765760" behindDoc="0" locked="0" layoutInCell="1" allowOverlap="1" wp14:anchorId="4CB724C1" wp14:editId="7797AEAA">
                <wp:simplePos x="0" y="0"/>
                <wp:positionH relativeFrom="column">
                  <wp:posOffset>-99695</wp:posOffset>
                </wp:positionH>
                <wp:positionV relativeFrom="paragraph">
                  <wp:posOffset>332740</wp:posOffset>
                </wp:positionV>
                <wp:extent cx="5615940" cy="579120"/>
                <wp:effectExtent l="0" t="0" r="22860" b="11430"/>
                <wp:wrapNone/>
                <wp:docPr id="190" name="Rechteck 190"/>
                <wp:cNvGraphicFramePr/>
                <a:graphic xmlns:a="http://schemas.openxmlformats.org/drawingml/2006/main">
                  <a:graphicData uri="http://schemas.microsoft.com/office/word/2010/wordprocessingShape">
                    <wps:wsp>
                      <wps:cNvSpPr/>
                      <wps:spPr>
                        <a:xfrm>
                          <a:off x="0" y="0"/>
                          <a:ext cx="5615940" cy="579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678D9" id="Rechteck 190" o:spid="_x0000_s1026" style="position:absolute;margin-left:-7.85pt;margin-top:26.2pt;width:442.2pt;height:45.6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" filled="f" strokecolor="black [3213]" strokeweight="1pt"/>
            </w:pict>
          </mc:Fallback>
        </mc:AlternateContent>
      </w:r>
      <w:r w:rsidR="00A328A6">
        <w:rPr>
          <w:lang w:val="en-US"/>
        </w:rPr>
        <w:t>3</w:t>
      </w:r>
      <w:r w:rsidR="00686DED">
        <w:rPr>
          <w:lang w:val="en-US"/>
        </w:rPr>
        <w:t>.</w:t>
      </w:r>
      <w:r w:rsidR="00A328A6">
        <w:rPr>
          <w:lang w:val="en-US"/>
        </w:rPr>
        <w:t>5</w:t>
      </w:r>
      <w:r w:rsidR="005734E8" w:rsidRPr="00D60516">
        <w:rPr>
          <w:lang w:val="en-US"/>
        </w:rPr>
        <w:t>.1</w:t>
      </w:r>
      <w:r>
        <w:rPr>
          <w:lang w:val="en-US"/>
        </w:rPr>
        <w:t>.</w:t>
      </w:r>
      <w:r w:rsidR="005734E8" w:rsidRPr="00D60516">
        <w:rPr>
          <w:lang w:val="en-US"/>
        </w:rPr>
        <w:t xml:space="preserve"> Template for mutate() Function</w:t>
      </w:r>
      <w:r>
        <w:rPr>
          <w:lang w:val="en-US"/>
        </w:rPr>
        <w:br/>
      </w:r>
    </w:p>
    <w:p w14:paraId="50B8328C" w14:textId="37347E1E" w:rsidR="005734E8" w:rsidRPr="00EA1F29" w:rsidRDefault="005734E8" w:rsidP="005734E8">
      <w:pPr>
        <w:rPr>
          <w:rFonts w:ascii="Consolas" w:hAnsi="Consolas"/>
          <w:lang w:val="en-US"/>
        </w:rPr>
      </w:pPr>
      <w:r w:rsidRPr="00EA1F29">
        <w:rPr>
          <w:rFonts w:ascii="Consolas" w:hAnsi="Consolas"/>
          <w:lang w:val="en-US"/>
        </w:rPr>
        <w:t>&gt; mutate(&lt;DATAFRAME&gt;, &lt;</w:t>
      </w:r>
      <w:r w:rsidR="00847052">
        <w:rPr>
          <w:rFonts w:ascii="Consolas" w:hAnsi="Consolas"/>
          <w:lang w:val="en-US"/>
        </w:rPr>
        <w:t>function</w:t>
      </w:r>
      <w:r w:rsidRPr="00EA1F29">
        <w:rPr>
          <w:rFonts w:ascii="Consolas" w:hAnsi="Consolas"/>
          <w:lang w:val="en-US"/>
        </w:rPr>
        <w:t xml:space="preserve"> 1&gt;, (…), &lt;</w:t>
      </w:r>
      <w:r w:rsidR="007A7B5B">
        <w:rPr>
          <w:rFonts w:ascii="Consolas" w:hAnsi="Consolas"/>
          <w:lang w:val="en-US"/>
        </w:rPr>
        <w:t>function</w:t>
      </w:r>
      <w:r w:rsidRPr="00EA1F29">
        <w:rPr>
          <w:rFonts w:ascii="Consolas" w:hAnsi="Consolas"/>
          <w:lang w:val="en-US"/>
        </w:rPr>
        <w:t xml:space="preserve"> n&gt;)</w:t>
      </w:r>
    </w:p>
    <w:p w14:paraId="4578163A" w14:textId="77777777" w:rsidR="005734E8" w:rsidRPr="001F1584" w:rsidRDefault="005734E8" w:rsidP="008320D8">
      <w:pPr>
        <w:pStyle w:val="Listenabsatz"/>
        <w:numPr>
          <w:ilvl w:val="0"/>
          <w:numId w:val="16"/>
        </w:numPr>
        <w:rPr>
          <w:b/>
          <w:lang w:val="en-US"/>
        </w:rPr>
      </w:pPr>
      <w:r>
        <w:rPr>
          <w:b/>
          <w:lang w:val="en-US"/>
        </w:rPr>
        <w:t xml:space="preserve">note: </w:t>
      </w:r>
      <w:r>
        <w:rPr>
          <w:lang w:val="en-US"/>
        </w:rPr>
        <w:t xml:space="preserve">one can refer to variables </w:t>
      </w:r>
      <w:r w:rsidRPr="00273A9B">
        <w:rPr>
          <w:b/>
          <w:lang w:val="en-US"/>
        </w:rPr>
        <w:t>that have just been created in the very same call</w:t>
      </w:r>
      <w:r>
        <w:rPr>
          <w:lang w:val="en-US"/>
        </w:rPr>
        <w:t xml:space="preserve"> </w:t>
      </w:r>
    </w:p>
    <w:p w14:paraId="3A787F4F" w14:textId="0E8B2101" w:rsidR="003A2E75" w:rsidRPr="003A2E75" w:rsidRDefault="005734E8" w:rsidP="003A2E75">
      <w:pPr>
        <w:ind w:left="360"/>
        <w:rPr>
          <w:b/>
          <w:lang w:val="en-US"/>
        </w:rPr>
      </w:pPr>
      <w:r w:rsidRPr="004102AA">
        <w:rPr>
          <w:b/>
          <w:lang w:val="en-US"/>
        </w:rPr>
        <w:t>for example:</w:t>
      </w:r>
    </w:p>
    <w:p w14:paraId="41009016" w14:textId="07C8B947" w:rsidR="005734E8" w:rsidRDefault="005734E8" w:rsidP="005734E8">
      <w:pPr>
        <w:ind w:left="360"/>
        <w:rPr>
          <w:b/>
          <w:lang w:val="en-US"/>
        </w:rPr>
      </w:pPr>
      <w:r>
        <w:rPr>
          <w:noProof/>
        </w:rPr>
        <w:drawing>
          <wp:inline distT="0" distB="0" distL="0" distR="0" wp14:anchorId="2A1B68F2" wp14:editId="52C26C7C">
            <wp:extent cx="5760720" cy="1752600"/>
            <wp:effectExtent l="0" t="0" r="0" b="0"/>
            <wp:docPr id="2272" name="Grafik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61" b="1"/>
                    <a:stretch/>
                  </pic:blipFill>
                  <pic:spPr bwMode="auto">
                    <a:xfrm>
                      <a:off x="0" y="0"/>
                      <a:ext cx="5760720" cy="1752600"/>
                    </a:xfrm>
                    <a:prstGeom prst="rect">
                      <a:avLst/>
                    </a:prstGeom>
                    <a:ln>
                      <a:noFill/>
                    </a:ln>
                    <a:extLst>
                      <a:ext uri="{53640926-AAD7-44D8-BBD7-CCE9431645EC}">
                        <a14:shadowObscured xmlns:a14="http://schemas.microsoft.com/office/drawing/2010/main"/>
                      </a:ext>
                    </a:extLst>
                  </pic:spPr>
                </pic:pic>
              </a:graphicData>
            </a:graphic>
          </wp:inline>
        </w:drawing>
      </w:r>
      <w:r w:rsidRPr="004102AA">
        <w:rPr>
          <w:b/>
          <w:lang w:val="en-US"/>
        </w:rPr>
        <w:t xml:space="preserve"> </w:t>
      </w:r>
    </w:p>
    <w:p w14:paraId="0BF4A0CB" w14:textId="56CBB4D1" w:rsidR="000617C9" w:rsidRPr="004102AA" w:rsidRDefault="005734E8" w:rsidP="00FE592C">
      <w:pPr>
        <w:ind w:left="360"/>
        <w:rPr>
          <w:b/>
          <w:lang w:val="en-US"/>
        </w:rPr>
      </w:pPr>
      <w:r>
        <w:rPr>
          <w:noProof/>
        </w:rPr>
        <w:drawing>
          <wp:inline distT="0" distB="0" distL="0" distR="0" wp14:anchorId="2779C75C" wp14:editId="05E1D730">
            <wp:extent cx="5044440" cy="1818267"/>
            <wp:effectExtent l="0" t="0" r="3810" b="0"/>
            <wp:docPr id="2273" name="Grafik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8402" cy="1826904"/>
                    </a:xfrm>
                    <a:prstGeom prst="rect">
                      <a:avLst/>
                    </a:prstGeom>
                  </pic:spPr>
                </pic:pic>
              </a:graphicData>
            </a:graphic>
          </wp:inline>
        </w:drawing>
      </w:r>
    </w:p>
    <w:p w14:paraId="37ED6DB3" w14:textId="77777777" w:rsidR="005734E8" w:rsidRPr="005D371E" w:rsidRDefault="005734E8" w:rsidP="008320D8">
      <w:pPr>
        <w:pStyle w:val="Listenabsatz"/>
        <w:numPr>
          <w:ilvl w:val="0"/>
          <w:numId w:val="16"/>
        </w:numPr>
        <w:rPr>
          <w:b/>
          <w:lang w:val="en-US"/>
        </w:rPr>
      </w:pPr>
      <w:r>
        <w:rPr>
          <w:b/>
          <w:lang w:val="en-US"/>
        </w:rPr>
        <w:t xml:space="preserve">note II: if one only wants to keep the newly created variables use </w:t>
      </w:r>
      <w:r w:rsidRPr="007D538B">
        <w:rPr>
          <w:rFonts w:ascii="Consolas" w:hAnsi="Consolas"/>
          <w:b/>
          <w:lang w:val="en-US"/>
        </w:rPr>
        <w:t>&gt; transmute</w:t>
      </w:r>
      <w:r>
        <w:rPr>
          <w:rFonts w:ascii="Consolas" w:hAnsi="Consolas"/>
          <w:b/>
          <w:lang w:val="en-US"/>
        </w:rPr>
        <w:t>:</w:t>
      </w:r>
    </w:p>
    <w:p w14:paraId="07AF347C" w14:textId="2A213281" w:rsidR="00ED0F35" w:rsidRDefault="005734E8" w:rsidP="00A71476">
      <w:pPr>
        <w:ind w:left="360"/>
        <w:rPr>
          <w:b/>
          <w:lang w:val="en-US"/>
        </w:rPr>
      </w:pPr>
      <w:r>
        <w:rPr>
          <w:noProof/>
        </w:rPr>
        <w:drawing>
          <wp:inline distT="0" distB="0" distL="0" distR="0" wp14:anchorId="4408F9D8" wp14:editId="2765B028">
            <wp:extent cx="4084083" cy="1882775"/>
            <wp:effectExtent l="0" t="0" r="0" b="3175"/>
            <wp:docPr id="2274" name="Grafik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199"/>
                    <a:stretch/>
                  </pic:blipFill>
                  <pic:spPr bwMode="auto">
                    <a:xfrm>
                      <a:off x="0" y="0"/>
                      <a:ext cx="4122816" cy="1900631"/>
                    </a:xfrm>
                    <a:prstGeom prst="rect">
                      <a:avLst/>
                    </a:prstGeom>
                    <a:ln>
                      <a:noFill/>
                    </a:ln>
                    <a:extLst>
                      <a:ext uri="{53640926-AAD7-44D8-BBD7-CCE9431645EC}">
                        <a14:shadowObscured xmlns:a14="http://schemas.microsoft.com/office/drawing/2010/main"/>
                      </a:ext>
                    </a:extLst>
                  </pic:spPr>
                </pic:pic>
              </a:graphicData>
            </a:graphic>
          </wp:inline>
        </w:drawing>
      </w:r>
    </w:p>
    <w:p w14:paraId="28E733F9" w14:textId="50F66635" w:rsidR="000617C9" w:rsidRDefault="00A328A6" w:rsidP="007072E6">
      <w:pPr>
        <w:pStyle w:val="berschrift3"/>
        <w:rPr>
          <w:lang w:val="en-US"/>
        </w:rPr>
      </w:pPr>
      <w:r>
        <w:rPr>
          <w:lang w:val="en-US"/>
        </w:rPr>
        <w:t>3</w:t>
      </w:r>
      <w:r w:rsidR="000617C9">
        <w:rPr>
          <w:lang w:val="en-US"/>
        </w:rPr>
        <w:t>.</w:t>
      </w:r>
      <w:r>
        <w:rPr>
          <w:lang w:val="en-US"/>
        </w:rPr>
        <w:t>5</w:t>
      </w:r>
      <w:r w:rsidR="000617C9" w:rsidRPr="007F71CD">
        <w:rPr>
          <w:lang w:val="en-US"/>
        </w:rPr>
        <w:t xml:space="preserve">.2 </w:t>
      </w:r>
      <w:r w:rsidR="000617C9">
        <w:rPr>
          <w:lang w:val="en-US"/>
        </w:rPr>
        <w:t xml:space="preserve">Useful operators and </w:t>
      </w:r>
      <w:r w:rsidR="007D032A">
        <w:rPr>
          <w:lang w:val="en-US"/>
        </w:rPr>
        <w:t xml:space="preserve">helper </w:t>
      </w:r>
      <w:r w:rsidR="000617C9">
        <w:rPr>
          <w:lang w:val="en-US"/>
        </w:rPr>
        <w:t>f</w:t>
      </w:r>
      <w:r w:rsidR="000617C9" w:rsidRPr="007F71CD">
        <w:rPr>
          <w:lang w:val="en-US"/>
        </w:rPr>
        <w:t>unctions with mutate() Function</w:t>
      </w:r>
    </w:p>
    <w:p w14:paraId="48C19725" w14:textId="77777777" w:rsidR="000617C9" w:rsidRDefault="000617C9" w:rsidP="008320D8">
      <w:pPr>
        <w:pStyle w:val="Listenabsatz"/>
        <w:numPr>
          <w:ilvl w:val="0"/>
          <w:numId w:val="16"/>
        </w:numPr>
        <w:tabs>
          <w:tab w:val="left" w:pos="1560"/>
        </w:tabs>
        <w:rPr>
          <w:lang w:val="en-US"/>
        </w:rPr>
      </w:pPr>
      <w:r>
        <w:rPr>
          <w:lang w:val="en-US"/>
        </w:rPr>
        <w:t>there are many operators &amp; functions that can be used w/ mutate () function to create new variables</w:t>
      </w:r>
    </w:p>
    <w:p w14:paraId="45D04F6A" w14:textId="77777777" w:rsidR="000617C9" w:rsidRPr="000E47D9" w:rsidRDefault="000617C9" w:rsidP="008320D8">
      <w:pPr>
        <w:pStyle w:val="Listenabsatz"/>
        <w:numPr>
          <w:ilvl w:val="0"/>
          <w:numId w:val="16"/>
        </w:numPr>
        <w:tabs>
          <w:tab w:val="left" w:pos="1560"/>
        </w:tabs>
        <w:rPr>
          <w:lang w:val="en-US"/>
        </w:rPr>
      </w:pPr>
      <w:r>
        <w:rPr>
          <w:lang w:val="en-US"/>
        </w:rPr>
        <w:t xml:space="preserve">one key property of those, however, needs to be that they </w:t>
      </w:r>
      <w:r w:rsidRPr="00AE0C6E">
        <w:rPr>
          <w:b/>
          <w:lang w:val="en-US"/>
        </w:rPr>
        <w:t>take a vector of values as input</w:t>
      </w:r>
      <w:r>
        <w:rPr>
          <w:lang w:val="en-US"/>
        </w:rPr>
        <w:t xml:space="preserve">, and </w:t>
      </w:r>
      <w:r w:rsidRPr="00AE0C6E">
        <w:rPr>
          <w:b/>
          <w:lang w:val="en-US"/>
        </w:rPr>
        <w:t>return a vector</w:t>
      </w:r>
      <w:r>
        <w:rPr>
          <w:lang w:val="en-US"/>
        </w:rPr>
        <w:t xml:space="preserve"> with the </w:t>
      </w:r>
      <w:r w:rsidRPr="00AA5C36">
        <w:rPr>
          <w:b/>
          <w:lang w:val="en-US"/>
        </w:rPr>
        <w:t>same number of input values</w:t>
      </w:r>
      <w:r>
        <w:rPr>
          <w:lang w:val="en-US"/>
        </w:rPr>
        <w:t xml:space="preserve"> </w:t>
      </w:r>
    </w:p>
    <w:tbl>
      <w:tblPr>
        <w:tblStyle w:val="Tabellenraster"/>
        <w:tblW w:w="10915" w:type="dxa"/>
        <w:tblInd w:w="-714" w:type="dxa"/>
        <w:tblLook w:val="04A0" w:firstRow="1" w:lastRow="0" w:firstColumn="1" w:lastColumn="0" w:noHBand="0" w:noVBand="1"/>
      </w:tblPr>
      <w:tblGrid>
        <w:gridCol w:w="3091"/>
        <w:gridCol w:w="7824"/>
      </w:tblGrid>
      <w:tr w:rsidR="000617C9" w14:paraId="5B0605F7" w14:textId="77777777" w:rsidTr="00585739">
        <w:tc>
          <w:tcPr>
            <w:tcW w:w="3091" w:type="dxa"/>
          </w:tcPr>
          <w:p w14:paraId="638381B4" w14:textId="29ACFEC0" w:rsidR="000617C9" w:rsidRPr="00585739" w:rsidRDefault="00615E28" w:rsidP="002506B6">
            <w:pPr>
              <w:rPr>
                <w:b/>
                <w:lang w:val="en-US"/>
              </w:rPr>
            </w:pPr>
            <w:r>
              <w:rPr>
                <w:b/>
                <w:lang w:val="en-US"/>
              </w:rPr>
              <w:t xml:space="preserve">Operator &amp; helper </w:t>
            </w:r>
            <w:r w:rsidR="000617C9" w:rsidRPr="00585739">
              <w:rPr>
                <w:b/>
                <w:lang w:val="en-US"/>
              </w:rPr>
              <w:t>Function</w:t>
            </w:r>
          </w:p>
        </w:tc>
        <w:tc>
          <w:tcPr>
            <w:tcW w:w="7824" w:type="dxa"/>
          </w:tcPr>
          <w:p w14:paraId="4713BB52" w14:textId="77777777" w:rsidR="000617C9" w:rsidRDefault="000617C9" w:rsidP="002506B6">
            <w:pPr>
              <w:rPr>
                <w:lang w:val="en-US"/>
              </w:rPr>
            </w:pPr>
          </w:p>
        </w:tc>
      </w:tr>
      <w:tr w:rsidR="000617C9" w:rsidRPr="007A034E" w14:paraId="152B6E7B" w14:textId="77777777" w:rsidTr="00585739">
        <w:tc>
          <w:tcPr>
            <w:tcW w:w="3091" w:type="dxa"/>
          </w:tcPr>
          <w:p w14:paraId="111FB205" w14:textId="78C10149" w:rsidR="000617C9" w:rsidRPr="00585739" w:rsidRDefault="007F085D" w:rsidP="002506B6">
            <w:pPr>
              <w:rPr>
                <w:b/>
                <w:lang w:val="en-US"/>
              </w:rPr>
            </w:pPr>
            <w:r>
              <w:rPr>
                <w:b/>
                <w:lang w:val="en-US"/>
              </w:rPr>
              <w:t>Alle a</w:t>
            </w:r>
            <w:r w:rsidR="000617C9" w:rsidRPr="00585739">
              <w:rPr>
                <w:b/>
                <w:lang w:val="en-US"/>
              </w:rPr>
              <w:t>rithmetischen Operatoren</w:t>
            </w:r>
          </w:p>
        </w:tc>
        <w:tc>
          <w:tcPr>
            <w:tcW w:w="7824" w:type="dxa"/>
          </w:tcPr>
          <w:p w14:paraId="07FD22C4" w14:textId="77777777" w:rsidR="000617C9" w:rsidRPr="007A034E" w:rsidRDefault="000617C9" w:rsidP="002506B6">
            <w:pPr>
              <w:rPr>
                <w:lang w:val="en-US"/>
              </w:rPr>
            </w:pPr>
            <w:r w:rsidRPr="007A034E">
              <w:t xml:space="preserve">Siehe R Konventionen, S. </w:t>
            </w:r>
            <w:r>
              <w:t>8</w:t>
            </w:r>
          </w:p>
        </w:tc>
      </w:tr>
      <w:tr w:rsidR="000617C9" w:rsidRPr="00794426" w14:paraId="3B81FFD6" w14:textId="77777777" w:rsidTr="00585739">
        <w:tc>
          <w:tcPr>
            <w:tcW w:w="3091" w:type="dxa"/>
          </w:tcPr>
          <w:p w14:paraId="3E3A1DC8" w14:textId="77777777" w:rsidR="000617C9" w:rsidRPr="00585739" w:rsidRDefault="000617C9" w:rsidP="002506B6">
            <w:pPr>
              <w:rPr>
                <w:b/>
              </w:rPr>
            </w:pPr>
            <w:r w:rsidRPr="00585739">
              <w:rPr>
                <w:b/>
              </w:rPr>
              <w:lastRenderedPageBreak/>
              <w:t>Alle modular arithmetischen Operatoren</w:t>
            </w:r>
          </w:p>
        </w:tc>
        <w:tc>
          <w:tcPr>
            <w:tcW w:w="7824" w:type="dxa"/>
          </w:tcPr>
          <w:p w14:paraId="569544DE" w14:textId="77777777" w:rsidR="000617C9" w:rsidRDefault="000617C9" w:rsidP="002506B6">
            <w:r w:rsidRPr="007A034E">
              <w:t xml:space="preserve">Siehe R Konventionen, S. </w:t>
            </w:r>
            <w:r>
              <w:t>8</w:t>
            </w:r>
          </w:p>
          <w:p w14:paraId="377FCFDE" w14:textId="1F240766" w:rsidR="000617C9" w:rsidRDefault="000617C9" w:rsidP="008320D8">
            <w:pPr>
              <w:pStyle w:val="Listenabsatz"/>
              <w:numPr>
                <w:ilvl w:val="0"/>
                <w:numId w:val="17"/>
              </w:numPr>
              <w:ind w:left="176" w:hanging="176"/>
              <w:rPr>
                <w:lang w:val="en-US"/>
              </w:rPr>
            </w:pPr>
            <w:r w:rsidRPr="00794426">
              <w:rPr>
                <w:lang w:val="en-US"/>
              </w:rPr>
              <w:t>note: modular arithme</w:t>
            </w:r>
            <w:r w:rsidR="00A4099F">
              <w:rPr>
                <w:lang w:val="en-US"/>
              </w:rPr>
              <w:t>tic can be a useful tool to sepa</w:t>
            </w:r>
            <w:r w:rsidRPr="00794426">
              <w:rPr>
                <w:lang w:val="en-US"/>
              </w:rPr>
              <w:t xml:space="preserve">rate a value, e.g. </w:t>
            </w:r>
            <w:r>
              <w:rPr>
                <w:lang w:val="en-US"/>
              </w:rPr>
              <w:t>separate hour and minute from time data</w:t>
            </w:r>
          </w:p>
          <w:p w14:paraId="3D563B9C" w14:textId="77777777" w:rsidR="000617C9" w:rsidRDefault="000617C9" w:rsidP="008320D8">
            <w:pPr>
              <w:pStyle w:val="Listenabsatz"/>
              <w:numPr>
                <w:ilvl w:val="0"/>
                <w:numId w:val="17"/>
              </w:numPr>
              <w:ind w:left="176" w:hanging="176"/>
              <w:rPr>
                <w:lang w:val="en-US"/>
              </w:rPr>
            </w:pPr>
            <w:r>
              <w:rPr>
                <w:lang w:val="en-US"/>
              </w:rPr>
              <w:t xml:space="preserve">for example: </w:t>
            </w:r>
          </w:p>
          <w:p w14:paraId="30399FD9" w14:textId="77777777" w:rsidR="000617C9" w:rsidRDefault="000617C9" w:rsidP="002506B6">
            <w:pPr>
              <w:rPr>
                <w:lang w:val="en-US"/>
              </w:rPr>
            </w:pPr>
            <w:r>
              <w:rPr>
                <w:noProof/>
              </w:rPr>
              <w:drawing>
                <wp:inline distT="0" distB="0" distL="0" distR="0" wp14:anchorId="7FC60E19" wp14:editId="6C17C745">
                  <wp:extent cx="4754880" cy="367413"/>
                  <wp:effectExtent l="0" t="0" r="0" b="0"/>
                  <wp:docPr id="2275" name="Grafik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4123" cy="371991"/>
                          </a:xfrm>
                          <a:prstGeom prst="rect">
                            <a:avLst/>
                          </a:prstGeom>
                        </pic:spPr>
                      </pic:pic>
                    </a:graphicData>
                  </a:graphic>
                </wp:inline>
              </w:drawing>
            </w:r>
          </w:p>
          <w:p w14:paraId="2DB608F2" w14:textId="77777777" w:rsidR="000617C9" w:rsidRPr="00DF303D" w:rsidRDefault="000617C9" w:rsidP="002506B6">
            <w:pPr>
              <w:rPr>
                <w:lang w:val="en-US"/>
              </w:rPr>
            </w:pPr>
            <w:r>
              <w:rPr>
                <w:noProof/>
              </w:rPr>
              <w:drawing>
                <wp:inline distT="0" distB="0" distL="0" distR="0" wp14:anchorId="67449B60" wp14:editId="4A6A10FF">
                  <wp:extent cx="4770120" cy="1499075"/>
                  <wp:effectExtent l="0" t="0" r="0" b="6350"/>
                  <wp:docPr id="2276" name="Grafik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2569" cy="1512415"/>
                          </a:xfrm>
                          <a:prstGeom prst="rect">
                            <a:avLst/>
                          </a:prstGeom>
                        </pic:spPr>
                      </pic:pic>
                    </a:graphicData>
                  </a:graphic>
                </wp:inline>
              </w:drawing>
            </w:r>
          </w:p>
        </w:tc>
      </w:tr>
      <w:tr w:rsidR="000617C9" w:rsidRPr="00670539" w14:paraId="2AC9321D" w14:textId="77777777" w:rsidTr="00585739">
        <w:tc>
          <w:tcPr>
            <w:tcW w:w="3091" w:type="dxa"/>
          </w:tcPr>
          <w:p w14:paraId="05407901" w14:textId="77777777" w:rsidR="000617C9" w:rsidRPr="00585739" w:rsidRDefault="000617C9" w:rsidP="002506B6">
            <w:pPr>
              <w:rPr>
                <w:b/>
              </w:rPr>
            </w:pPr>
            <w:r w:rsidRPr="00585739">
              <w:rPr>
                <w:b/>
              </w:rPr>
              <w:t>Alle relationalen Operatoren</w:t>
            </w:r>
          </w:p>
        </w:tc>
        <w:tc>
          <w:tcPr>
            <w:tcW w:w="7824" w:type="dxa"/>
          </w:tcPr>
          <w:p w14:paraId="156EE10D" w14:textId="77777777" w:rsidR="000617C9" w:rsidRDefault="000617C9" w:rsidP="002506B6">
            <w:r>
              <w:t>Siehe R Konventionen, S. 8</w:t>
            </w:r>
          </w:p>
          <w:p w14:paraId="59BC605A" w14:textId="77777777" w:rsidR="000617C9" w:rsidRPr="00096C7E" w:rsidRDefault="000617C9" w:rsidP="008320D8">
            <w:pPr>
              <w:pStyle w:val="Listenabsatz"/>
              <w:numPr>
                <w:ilvl w:val="0"/>
                <w:numId w:val="19"/>
              </w:numPr>
              <w:rPr>
                <w:lang w:val="en-US"/>
              </w:rPr>
            </w:pPr>
            <w:r w:rsidRPr="00096C7E">
              <w:rPr>
                <w:lang w:val="en-US"/>
              </w:rPr>
              <w:t xml:space="preserve">note: if you are doing a complex </w:t>
            </w:r>
            <w:r>
              <w:rPr>
                <w:lang w:val="en-US"/>
              </w:rPr>
              <w:t xml:space="preserve">sequence of relational operations it is often a good idea to safe the interim values </w:t>
            </w:r>
          </w:p>
        </w:tc>
      </w:tr>
      <w:tr w:rsidR="00B96208" w:rsidRPr="00670539" w14:paraId="6684BA6E" w14:textId="77777777" w:rsidTr="002506B6">
        <w:tc>
          <w:tcPr>
            <w:tcW w:w="10915" w:type="dxa"/>
            <w:gridSpan w:val="2"/>
          </w:tcPr>
          <w:p w14:paraId="5D3F7552" w14:textId="77777777" w:rsidR="00B96208" w:rsidRPr="00F671E2" w:rsidRDefault="00B96208" w:rsidP="002506B6">
            <w:pPr>
              <w:rPr>
                <w:lang w:val="en-US"/>
              </w:rPr>
            </w:pPr>
          </w:p>
        </w:tc>
      </w:tr>
      <w:tr w:rsidR="000617C9" w:rsidRPr="00670539" w14:paraId="6A1950D9" w14:textId="77777777" w:rsidTr="00585739">
        <w:tc>
          <w:tcPr>
            <w:tcW w:w="3091" w:type="dxa"/>
          </w:tcPr>
          <w:p w14:paraId="03945F13" w14:textId="77777777" w:rsidR="000617C9" w:rsidRPr="00585739" w:rsidRDefault="000617C9" w:rsidP="002506B6">
            <w:pPr>
              <w:rPr>
                <w:b/>
              </w:rPr>
            </w:pPr>
            <w:r w:rsidRPr="00585739">
              <w:rPr>
                <w:b/>
              </w:rPr>
              <w:t>Logarithmic transformation</w:t>
            </w:r>
          </w:p>
        </w:tc>
        <w:tc>
          <w:tcPr>
            <w:tcW w:w="7824" w:type="dxa"/>
          </w:tcPr>
          <w:p w14:paraId="6E101BE3" w14:textId="77777777" w:rsidR="000617C9" w:rsidRDefault="000617C9" w:rsidP="002506B6">
            <w:pPr>
              <w:rPr>
                <w:lang w:val="en-US"/>
              </w:rPr>
            </w:pPr>
            <w:r w:rsidRPr="007A034E">
              <w:rPr>
                <w:lang w:val="en-US"/>
              </w:rPr>
              <w:t xml:space="preserve">Siehe R Konventionen, S. </w:t>
            </w:r>
            <w:r>
              <w:rPr>
                <w:lang w:val="en-US"/>
              </w:rPr>
              <w:t>10</w:t>
            </w:r>
          </w:p>
          <w:p w14:paraId="7B0AD84F" w14:textId="77777777" w:rsidR="000617C9" w:rsidRPr="00754D20" w:rsidRDefault="000617C9" w:rsidP="008320D8">
            <w:pPr>
              <w:pStyle w:val="Listenabsatz"/>
              <w:numPr>
                <w:ilvl w:val="0"/>
                <w:numId w:val="18"/>
              </w:numPr>
              <w:ind w:left="219" w:hanging="219"/>
              <w:rPr>
                <w:lang w:val="en-US"/>
              </w:rPr>
            </w:pPr>
            <w:r>
              <w:rPr>
                <w:lang w:val="en-US"/>
              </w:rPr>
              <w:t xml:space="preserve">are also useful because they can transform a multiplicative relationship into an additive one </w:t>
            </w:r>
          </w:p>
        </w:tc>
      </w:tr>
      <w:tr w:rsidR="000617C9" w:rsidRPr="00E00078" w14:paraId="4EBBCD46" w14:textId="77777777" w:rsidTr="00585739">
        <w:tc>
          <w:tcPr>
            <w:tcW w:w="3091" w:type="dxa"/>
          </w:tcPr>
          <w:p w14:paraId="683F824D" w14:textId="77777777" w:rsidR="000617C9" w:rsidRPr="00585739" w:rsidRDefault="000617C9" w:rsidP="002506B6">
            <w:pPr>
              <w:rPr>
                <w:b/>
                <w:lang w:val="en-US"/>
              </w:rPr>
            </w:pPr>
            <w:r w:rsidRPr="00585739">
              <w:rPr>
                <w:b/>
                <w:lang w:val="en-US"/>
              </w:rPr>
              <w:t>Exponential transformation</w:t>
            </w:r>
          </w:p>
        </w:tc>
        <w:tc>
          <w:tcPr>
            <w:tcW w:w="7824" w:type="dxa"/>
          </w:tcPr>
          <w:p w14:paraId="6776AC45" w14:textId="77777777" w:rsidR="000617C9" w:rsidRPr="00E00078" w:rsidRDefault="000617C9" w:rsidP="002506B6">
            <w:r w:rsidRPr="00E00078">
              <w:rPr>
                <w:lang w:val="en-US"/>
              </w:rPr>
              <w:t>Sieh</w:t>
            </w:r>
            <w:r w:rsidRPr="00E00078">
              <w:t xml:space="preserve">e R Konventionen, S. </w:t>
            </w:r>
            <w:r>
              <w:t>10</w:t>
            </w:r>
          </w:p>
        </w:tc>
      </w:tr>
      <w:tr w:rsidR="00B96208" w:rsidRPr="00E00078" w14:paraId="33686C5F" w14:textId="77777777" w:rsidTr="002506B6">
        <w:tc>
          <w:tcPr>
            <w:tcW w:w="10915" w:type="dxa"/>
            <w:gridSpan w:val="2"/>
          </w:tcPr>
          <w:p w14:paraId="4588FD40" w14:textId="77777777" w:rsidR="00B96208" w:rsidRPr="00E00078" w:rsidRDefault="00B96208" w:rsidP="002506B6">
            <w:pPr>
              <w:rPr>
                <w:lang w:val="en-US"/>
              </w:rPr>
            </w:pPr>
          </w:p>
        </w:tc>
      </w:tr>
      <w:tr w:rsidR="000617C9" w:rsidRPr="00E00078" w14:paraId="72EC33B9" w14:textId="77777777" w:rsidTr="00585739">
        <w:tc>
          <w:tcPr>
            <w:tcW w:w="3091" w:type="dxa"/>
          </w:tcPr>
          <w:p w14:paraId="15BEDA16" w14:textId="7EED060E" w:rsidR="000617C9" w:rsidRPr="00585739" w:rsidRDefault="00F671E2" w:rsidP="002506B6">
            <w:pPr>
              <w:rPr>
                <w:b/>
              </w:rPr>
            </w:pPr>
            <w:r>
              <w:rPr>
                <w:b/>
              </w:rPr>
              <w:t>Round</w:t>
            </w:r>
          </w:p>
        </w:tc>
        <w:tc>
          <w:tcPr>
            <w:tcW w:w="7824" w:type="dxa"/>
          </w:tcPr>
          <w:p w14:paraId="55C147CC" w14:textId="77777777" w:rsidR="000617C9" w:rsidRPr="00E00078" w:rsidRDefault="000617C9" w:rsidP="002506B6">
            <w:r w:rsidRPr="00E00078">
              <w:t>Siehe R Konventionen, S. 9</w:t>
            </w:r>
          </w:p>
        </w:tc>
      </w:tr>
      <w:tr w:rsidR="000617C9" w:rsidRPr="00670539" w14:paraId="7EEAC5CE" w14:textId="77777777" w:rsidTr="00585739">
        <w:tc>
          <w:tcPr>
            <w:tcW w:w="3091" w:type="dxa"/>
          </w:tcPr>
          <w:p w14:paraId="6A893F82" w14:textId="3938D023" w:rsidR="000617C9" w:rsidRPr="00585739" w:rsidRDefault="000617C9" w:rsidP="002506B6">
            <w:pPr>
              <w:rPr>
                <w:b/>
              </w:rPr>
            </w:pPr>
            <w:r w:rsidRPr="00585739">
              <w:rPr>
                <w:rFonts w:ascii="Consolas" w:hAnsi="Consolas"/>
                <w:b/>
              </w:rPr>
              <w:t>Lead()</w:t>
            </w:r>
            <w:r w:rsidRPr="00585739">
              <w:rPr>
                <w:b/>
              </w:rPr>
              <w:t xml:space="preserve"> and </w:t>
            </w:r>
            <w:r w:rsidRPr="00585739">
              <w:rPr>
                <w:rFonts w:ascii="Consolas" w:hAnsi="Consolas"/>
                <w:b/>
              </w:rPr>
              <w:t xml:space="preserve">Lag() </w:t>
            </w:r>
            <w:r w:rsidR="002F67CE">
              <w:rPr>
                <w:b/>
              </w:rPr>
              <w:t>f</w:t>
            </w:r>
            <w:r w:rsidRPr="00585739">
              <w:rPr>
                <w:b/>
              </w:rPr>
              <w:t>unction</w:t>
            </w:r>
          </w:p>
        </w:tc>
        <w:tc>
          <w:tcPr>
            <w:tcW w:w="7824" w:type="dxa"/>
          </w:tcPr>
          <w:p w14:paraId="2E564F72" w14:textId="397522FB" w:rsidR="000617C9" w:rsidRDefault="000617C9" w:rsidP="008320D8">
            <w:pPr>
              <w:pStyle w:val="Listenabsatz"/>
              <w:numPr>
                <w:ilvl w:val="0"/>
                <w:numId w:val="18"/>
              </w:numPr>
              <w:ind w:left="219" w:hanging="219"/>
              <w:rPr>
                <w:lang w:val="en-US"/>
              </w:rPr>
            </w:pPr>
            <w:r>
              <w:rPr>
                <w:lang w:val="en-US"/>
              </w:rPr>
              <w:t xml:space="preserve">those functions allow </w:t>
            </w:r>
            <w:r w:rsidRPr="00252867">
              <w:rPr>
                <w:lang w:val="en-US"/>
              </w:rPr>
              <w:t>to refer to lead</w:t>
            </w:r>
            <w:r>
              <w:rPr>
                <w:lang w:val="en-US"/>
              </w:rPr>
              <w:t>ing (x</w:t>
            </w:r>
            <w:r>
              <w:rPr>
                <w:vertAlign w:val="subscript"/>
                <w:lang w:val="en-US"/>
              </w:rPr>
              <w:t>n</w:t>
            </w:r>
            <w:r w:rsidRPr="00D32A54">
              <w:rPr>
                <w:lang w:val="en-US"/>
              </w:rPr>
              <w:sym w:font="Wingdings" w:char="F0E0"/>
            </w:r>
            <w:r>
              <w:rPr>
                <w:lang w:val="en-US"/>
              </w:rPr>
              <w:t xml:space="preserve"> x</w:t>
            </w:r>
            <w:r w:rsidRPr="00D32A54">
              <w:rPr>
                <w:vertAlign w:val="subscript"/>
                <w:lang w:val="en-US"/>
              </w:rPr>
              <w:t>n+</w:t>
            </w:r>
            <w:r w:rsidRPr="00783C32">
              <w:rPr>
                <w:vertAlign w:val="subscript"/>
                <w:lang w:val="en-US"/>
              </w:rPr>
              <w:t>1</w:t>
            </w:r>
            <w:r>
              <w:rPr>
                <w:lang w:val="en-US"/>
              </w:rPr>
              <w:t>) and lagging (x</w:t>
            </w:r>
            <w:r>
              <w:rPr>
                <w:vertAlign w:val="subscript"/>
                <w:lang w:val="en-US"/>
              </w:rPr>
              <w:t>n</w:t>
            </w:r>
            <w:r w:rsidRPr="00D32A54">
              <w:rPr>
                <w:lang w:val="en-US"/>
              </w:rPr>
              <w:sym w:font="Wingdings" w:char="F0E0"/>
            </w:r>
            <w:r>
              <w:rPr>
                <w:lang w:val="en-US"/>
              </w:rPr>
              <w:t xml:space="preserve"> x</w:t>
            </w:r>
            <w:r w:rsidRPr="00D32A54">
              <w:rPr>
                <w:vertAlign w:val="subscript"/>
                <w:lang w:val="en-US"/>
              </w:rPr>
              <w:t>n</w:t>
            </w:r>
            <w:r>
              <w:rPr>
                <w:vertAlign w:val="subscript"/>
                <w:lang w:val="en-US"/>
              </w:rPr>
              <w:t>-</w:t>
            </w:r>
            <w:r w:rsidRPr="00783C32">
              <w:rPr>
                <w:vertAlign w:val="subscript"/>
                <w:lang w:val="en-US"/>
              </w:rPr>
              <w:t>1</w:t>
            </w:r>
            <w:r>
              <w:rPr>
                <w:lang w:val="en-US"/>
              </w:rPr>
              <w:t>)</w:t>
            </w:r>
            <w:r w:rsidR="00536EBE">
              <w:rPr>
                <w:lang w:val="en-US"/>
              </w:rPr>
              <w:t xml:space="preserve"> </w:t>
            </w:r>
            <w:r w:rsidR="00536EBE" w:rsidRPr="00D32A54">
              <w:rPr>
                <w:lang w:val="en-US"/>
              </w:rPr>
              <w:t>values</w:t>
            </w:r>
          </w:p>
          <w:p w14:paraId="40328D80" w14:textId="77777777" w:rsidR="000617C9" w:rsidRPr="004F3C2F" w:rsidRDefault="000617C9" w:rsidP="008320D8">
            <w:pPr>
              <w:pStyle w:val="Listenabsatz"/>
              <w:numPr>
                <w:ilvl w:val="0"/>
                <w:numId w:val="18"/>
              </w:numPr>
              <w:ind w:left="219" w:hanging="219"/>
              <w:rPr>
                <w:lang w:val="en-US"/>
              </w:rPr>
            </w:pPr>
            <w:r>
              <w:rPr>
                <w:lang w:val="en-US"/>
              </w:rPr>
              <w:t>can be useful to for example capture the development in values with respect to the difference:</w:t>
            </w:r>
            <w:r>
              <w:rPr>
                <w:lang w:val="en-US"/>
              </w:rPr>
              <w:br/>
              <w:t>&lt;VARIABLE 1&gt; – lag(&lt;VARIABLE1&gt;)</w:t>
            </w:r>
            <w:r>
              <w:rPr>
                <w:lang w:val="en-US"/>
              </w:rPr>
              <w:br/>
            </w:r>
            <w:r>
              <w:rPr>
                <w:lang w:val="en-US"/>
              </w:rPr>
              <w:br/>
              <w:t>for example:</w:t>
            </w:r>
          </w:p>
          <w:p w14:paraId="6E6B2D1B" w14:textId="7E282225" w:rsidR="000617C9" w:rsidRPr="00E73F7C" w:rsidRDefault="000617C9" w:rsidP="002506B6">
            <w:pPr>
              <w:rPr>
                <w:lang w:val="en-US"/>
              </w:rPr>
            </w:pPr>
            <w:r>
              <w:rPr>
                <w:noProof/>
              </w:rPr>
              <w:drawing>
                <wp:inline distT="0" distB="0" distL="0" distR="0" wp14:anchorId="5FB4B7FA" wp14:editId="3302E62F">
                  <wp:extent cx="3181350" cy="464820"/>
                  <wp:effectExtent l="0" t="0" r="0" b="0"/>
                  <wp:docPr id="2277" name="Grafik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1594"/>
                          <a:stretch/>
                        </pic:blipFill>
                        <pic:spPr bwMode="auto">
                          <a:xfrm>
                            <a:off x="0" y="0"/>
                            <a:ext cx="3181350" cy="46482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sidRPr="00E4259B">
              <w:rPr>
                <w:lang w:val="en-US"/>
              </w:rPr>
              <w:sym w:font="Wingdings" w:char="F0E0"/>
            </w:r>
            <w:r w:rsidR="00B06B03">
              <w:rPr>
                <w:lang w:val="en-US"/>
              </w:rPr>
              <w:t xml:space="preserve"> here </w:t>
            </w:r>
            <w:r>
              <w:rPr>
                <w:lang w:val="en-US"/>
              </w:rPr>
              <w:t xml:space="preserve">the difference to the previous value of variable x is taken </w:t>
            </w:r>
            <w:r w:rsidR="00C7695E">
              <w:rPr>
                <w:lang w:val="en-US"/>
              </w:rPr>
              <w:br/>
            </w:r>
          </w:p>
          <w:p w14:paraId="20AE5B33" w14:textId="77777777" w:rsidR="000617C9" w:rsidRPr="003E592C" w:rsidRDefault="000617C9" w:rsidP="008320D8">
            <w:pPr>
              <w:pStyle w:val="Listenabsatz"/>
              <w:numPr>
                <w:ilvl w:val="0"/>
                <w:numId w:val="18"/>
              </w:numPr>
              <w:ind w:left="219" w:hanging="219"/>
              <w:rPr>
                <w:lang w:val="en-US"/>
              </w:rPr>
            </w:pPr>
            <w:r>
              <w:rPr>
                <w:lang w:val="en-US"/>
              </w:rPr>
              <w:t>or to just find out in general whether values change:</w:t>
            </w:r>
            <w:r>
              <w:rPr>
                <w:lang w:val="en-US"/>
              </w:rPr>
              <w:br/>
              <w:t>&lt;VARIABLE1&gt; ! = lag(&lt;VARIABLE1&gt;)</w:t>
            </w:r>
            <w:r>
              <w:rPr>
                <w:lang w:val="en-US"/>
              </w:rPr>
              <w:br/>
            </w:r>
            <w:r>
              <w:rPr>
                <w:lang w:val="en-US"/>
              </w:rPr>
              <w:br/>
              <w:t xml:space="preserve">for example: </w:t>
            </w:r>
          </w:p>
          <w:p w14:paraId="5BED66B4" w14:textId="77777777" w:rsidR="000617C9" w:rsidRDefault="000617C9" w:rsidP="002506B6">
            <w:pPr>
              <w:rPr>
                <w:lang w:val="en-US"/>
              </w:rPr>
            </w:pPr>
            <w:r>
              <w:rPr>
                <w:noProof/>
              </w:rPr>
              <w:drawing>
                <wp:inline distT="0" distB="0" distL="0" distR="0" wp14:anchorId="1145764A" wp14:editId="30D7A6DC">
                  <wp:extent cx="4781550" cy="581025"/>
                  <wp:effectExtent l="0" t="0" r="0" b="9525"/>
                  <wp:docPr id="2279" name="Grafik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81550" cy="581025"/>
                          </a:xfrm>
                          <a:prstGeom prst="rect">
                            <a:avLst/>
                          </a:prstGeom>
                        </pic:spPr>
                      </pic:pic>
                    </a:graphicData>
                  </a:graphic>
                </wp:inline>
              </w:drawing>
            </w:r>
          </w:p>
          <w:p w14:paraId="3D89E38E" w14:textId="35CA5509" w:rsidR="000617C9" w:rsidRDefault="000617C9" w:rsidP="002506B6">
            <w:pPr>
              <w:rPr>
                <w:lang w:val="en-US"/>
              </w:rPr>
            </w:pPr>
            <w:r w:rsidRPr="00FF1F70">
              <w:rPr>
                <w:lang w:val="en-US"/>
              </w:rPr>
              <w:sym w:font="Wingdings" w:char="F0E0"/>
            </w:r>
            <w:r>
              <w:rPr>
                <w:lang w:val="en-US"/>
              </w:rPr>
              <w:t xml:space="preserve"> here it is tested, whether values of variable x are different </w:t>
            </w:r>
          </w:p>
          <w:p w14:paraId="2E2D080D" w14:textId="77777777" w:rsidR="005B031E" w:rsidRDefault="005B031E" w:rsidP="002506B6">
            <w:pPr>
              <w:rPr>
                <w:lang w:val="en-US"/>
              </w:rPr>
            </w:pPr>
          </w:p>
          <w:p w14:paraId="6DEB8218" w14:textId="77777777" w:rsidR="000617C9" w:rsidRPr="008637EF" w:rsidRDefault="000617C9" w:rsidP="008320D8">
            <w:pPr>
              <w:pStyle w:val="Listenabsatz"/>
              <w:numPr>
                <w:ilvl w:val="0"/>
                <w:numId w:val="18"/>
              </w:numPr>
              <w:ind w:left="219" w:hanging="219"/>
              <w:rPr>
                <w:lang w:val="en-US"/>
              </w:rPr>
            </w:pPr>
            <w:r w:rsidRPr="008637EF">
              <w:rPr>
                <w:highlight w:val="yellow"/>
                <w:lang w:val="en-US"/>
              </w:rPr>
              <w:t>lead() and lag() functions are most useful in conjunction w/ group_by ()</w:t>
            </w:r>
            <w:r w:rsidRPr="008637EF">
              <w:rPr>
                <w:lang w:val="en-US"/>
              </w:rPr>
              <w:t xml:space="preserve"> </w:t>
            </w:r>
          </w:p>
        </w:tc>
      </w:tr>
      <w:tr w:rsidR="00CA3B75" w:rsidRPr="00670539" w14:paraId="3CF94682" w14:textId="77777777" w:rsidTr="00585739">
        <w:tc>
          <w:tcPr>
            <w:tcW w:w="3091" w:type="dxa"/>
          </w:tcPr>
          <w:p w14:paraId="2EF063A5" w14:textId="77777777" w:rsidR="00CA3B75" w:rsidRPr="002A681D" w:rsidRDefault="00CA3B75" w:rsidP="002506B6">
            <w:pPr>
              <w:rPr>
                <w:rFonts w:ascii="Consolas" w:hAnsi="Consolas"/>
                <w:b/>
                <w:lang w:val="en-US"/>
              </w:rPr>
            </w:pPr>
          </w:p>
        </w:tc>
        <w:tc>
          <w:tcPr>
            <w:tcW w:w="7824" w:type="dxa"/>
          </w:tcPr>
          <w:p w14:paraId="572B8E27" w14:textId="77777777" w:rsidR="00CA3B75" w:rsidRPr="00CA3B75" w:rsidRDefault="00CA3B75" w:rsidP="00CA3B75">
            <w:pPr>
              <w:rPr>
                <w:lang w:val="en-US"/>
              </w:rPr>
            </w:pPr>
          </w:p>
        </w:tc>
      </w:tr>
      <w:tr w:rsidR="00CA3B75" w:rsidRPr="00A118B5" w14:paraId="2C63DCCE" w14:textId="77777777" w:rsidTr="00585739">
        <w:tc>
          <w:tcPr>
            <w:tcW w:w="3091" w:type="dxa"/>
          </w:tcPr>
          <w:p w14:paraId="76FCEF95" w14:textId="07B5A80D" w:rsidR="00CA3B75" w:rsidRPr="00585739" w:rsidRDefault="00CA3B75" w:rsidP="002506B6">
            <w:pPr>
              <w:rPr>
                <w:rFonts w:ascii="Consolas" w:hAnsi="Consolas"/>
                <w:b/>
              </w:rPr>
            </w:pPr>
            <w:r>
              <w:rPr>
                <w:rFonts w:ascii="Consolas" w:hAnsi="Consolas"/>
                <w:b/>
              </w:rPr>
              <w:t>Count</w:t>
            </w:r>
          </w:p>
        </w:tc>
        <w:tc>
          <w:tcPr>
            <w:tcW w:w="7824" w:type="dxa"/>
          </w:tcPr>
          <w:p w14:paraId="608012F3" w14:textId="3CC97310" w:rsidR="00CA3B75" w:rsidRDefault="00CA3B75" w:rsidP="008320D8">
            <w:pPr>
              <w:pStyle w:val="Listenabsatz"/>
              <w:numPr>
                <w:ilvl w:val="0"/>
                <w:numId w:val="18"/>
              </w:numPr>
              <w:ind w:left="219" w:hanging="219"/>
              <w:rPr>
                <w:lang w:val="en-US"/>
              </w:rPr>
            </w:pPr>
            <w:r>
              <w:rPr>
                <w:lang w:val="en-US"/>
              </w:rPr>
              <w:t>n()</w:t>
            </w:r>
            <w:r w:rsidR="00EC6E3C">
              <w:rPr>
                <w:lang w:val="en-US"/>
              </w:rPr>
              <w:t xml:space="preserve"> </w:t>
            </w:r>
          </w:p>
        </w:tc>
      </w:tr>
      <w:tr w:rsidR="00BC6D30" w:rsidRPr="00A118B5" w14:paraId="6B84406E" w14:textId="77777777" w:rsidTr="002506B6">
        <w:tc>
          <w:tcPr>
            <w:tcW w:w="10915" w:type="dxa"/>
            <w:gridSpan w:val="2"/>
          </w:tcPr>
          <w:p w14:paraId="0DAE1C66" w14:textId="77777777" w:rsidR="00BC6D30" w:rsidRPr="00BC6D30" w:rsidRDefault="00BC6D30" w:rsidP="00BC6D30">
            <w:pPr>
              <w:rPr>
                <w:lang w:val="en-US"/>
              </w:rPr>
            </w:pPr>
          </w:p>
        </w:tc>
      </w:tr>
      <w:tr w:rsidR="000617C9" w:rsidRPr="00EC1A05" w14:paraId="0D6BCD54" w14:textId="77777777" w:rsidTr="00585739">
        <w:tc>
          <w:tcPr>
            <w:tcW w:w="3091" w:type="dxa"/>
          </w:tcPr>
          <w:p w14:paraId="0FB3700B" w14:textId="77777777" w:rsidR="000617C9" w:rsidRPr="00585739" w:rsidRDefault="000617C9" w:rsidP="002506B6">
            <w:pPr>
              <w:rPr>
                <w:b/>
                <w:lang w:val="en-US"/>
              </w:rPr>
            </w:pPr>
            <w:r w:rsidRPr="00585739">
              <w:rPr>
                <w:b/>
                <w:lang w:val="en-US"/>
              </w:rPr>
              <w:t>Cumulative aggregates</w:t>
            </w:r>
          </w:p>
        </w:tc>
        <w:tc>
          <w:tcPr>
            <w:tcW w:w="7824" w:type="dxa"/>
          </w:tcPr>
          <w:p w14:paraId="71DE0160" w14:textId="77777777" w:rsidR="000617C9" w:rsidRPr="00985E53" w:rsidRDefault="000617C9" w:rsidP="002506B6">
            <w:pPr>
              <w:rPr>
                <w:lang w:val="en-US"/>
              </w:rPr>
            </w:pPr>
            <w:r w:rsidRPr="00985E53">
              <w:rPr>
                <w:lang w:val="en-US"/>
              </w:rPr>
              <w:t xml:space="preserve">From dyplr: </w:t>
            </w:r>
          </w:p>
          <w:p w14:paraId="6CE7C698" w14:textId="77777777" w:rsidR="000617C9" w:rsidRDefault="000617C9" w:rsidP="002506B6">
            <w:pPr>
              <w:rPr>
                <w:rFonts w:ascii="Consolas" w:hAnsi="Consolas"/>
                <w:lang w:val="en-US"/>
              </w:rPr>
            </w:pPr>
            <w:r>
              <w:rPr>
                <w:rFonts w:ascii="Consolas" w:hAnsi="Consolas"/>
                <w:lang w:val="en-US"/>
              </w:rPr>
              <w:t xml:space="preserve">&gt; cummean </w:t>
            </w:r>
          </w:p>
          <w:p w14:paraId="12BAA5D7" w14:textId="77777777" w:rsidR="000617C9" w:rsidRDefault="000617C9" w:rsidP="002506B6">
            <w:pPr>
              <w:rPr>
                <w:lang w:val="en-US"/>
              </w:rPr>
            </w:pPr>
          </w:p>
          <w:p w14:paraId="1D78DCE2" w14:textId="77777777" w:rsidR="000617C9" w:rsidRPr="00985E53" w:rsidRDefault="000617C9" w:rsidP="002506B6">
            <w:pPr>
              <w:rPr>
                <w:lang w:val="en-US"/>
              </w:rPr>
            </w:pPr>
            <w:r w:rsidRPr="00985E53">
              <w:rPr>
                <w:lang w:val="en-US"/>
              </w:rPr>
              <w:lastRenderedPageBreak/>
              <w:t xml:space="preserve">From base R: </w:t>
            </w:r>
          </w:p>
          <w:p w14:paraId="40BE9149" w14:textId="77777777" w:rsidR="000617C9" w:rsidRPr="00985E53" w:rsidRDefault="000617C9" w:rsidP="002506B6">
            <w:pPr>
              <w:rPr>
                <w:rFonts w:ascii="Consolas" w:hAnsi="Consolas"/>
                <w:lang w:val="en-US"/>
              </w:rPr>
            </w:pPr>
            <w:r w:rsidRPr="00985E53">
              <w:rPr>
                <w:rFonts w:ascii="Consolas" w:hAnsi="Consolas"/>
                <w:lang w:val="en-US"/>
              </w:rPr>
              <w:t>&gt; cumsum()</w:t>
            </w:r>
          </w:p>
          <w:p w14:paraId="69D8666C" w14:textId="0053CC04" w:rsidR="000617C9" w:rsidRDefault="000617C9" w:rsidP="002506B6">
            <w:pPr>
              <w:rPr>
                <w:rFonts w:ascii="Consolas" w:hAnsi="Consolas"/>
                <w:lang w:val="en-US"/>
              </w:rPr>
            </w:pPr>
            <w:r w:rsidRPr="00985E53">
              <w:rPr>
                <w:rFonts w:ascii="Consolas" w:hAnsi="Consolas"/>
                <w:lang w:val="en-US"/>
              </w:rPr>
              <w:t>&gt; cumprod()</w:t>
            </w:r>
            <w:r w:rsidRPr="00985E53">
              <w:rPr>
                <w:rFonts w:ascii="Consolas" w:hAnsi="Consolas"/>
                <w:lang w:val="en-US"/>
              </w:rPr>
              <w:br/>
              <w:t>&gt; cummin()</w:t>
            </w:r>
            <w:r w:rsidRPr="00985E53">
              <w:rPr>
                <w:rFonts w:ascii="Consolas" w:hAnsi="Consolas"/>
                <w:lang w:val="en-US"/>
              </w:rPr>
              <w:br/>
              <w:t>&gt; cummax()</w:t>
            </w:r>
          </w:p>
          <w:p w14:paraId="29C66363" w14:textId="5B49F069" w:rsidR="00D347F5" w:rsidRDefault="00D347F5" w:rsidP="002506B6">
            <w:pPr>
              <w:rPr>
                <w:rFonts w:ascii="Consolas" w:hAnsi="Consolas"/>
                <w:lang w:val="en-US"/>
              </w:rPr>
            </w:pPr>
          </w:p>
          <w:p w14:paraId="3E98E4B4" w14:textId="0A8AB133" w:rsidR="00D347F5" w:rsidRDefault="00D347F5" w:rsidP="002506B6">
            <w:pPr>
              <w:rPr>
                <w:rFonts w:ascii="Consolas" w:hAnsi="Consolas"/>
                <w:lang w:val="en-US"/>
              </w:rPr>
            </w:pPr>
            <w:r>
              <w:rPr>
                <w:noProof/>
              </w:rPr>
              <w:drawing>
                <wp:inline distT="0" distB="0" distL="0" distR="0" wp14:anchorId="05BCA2E9" wp14:editId="30C26CA8">
                  <wp:extent cx="4831080" cy="825949"/>
                  <wp:effectExtent l="0" t="0" r="0" b="0"/>
                  <wp:docPr id="2281" name="Grafik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2336" cy="836422"/>
                          </a:xfrm>
                          <a:prstGeom prst="rect">
                            <a:avLst/>
                          </a:prstGeom>
                        </pic:spPr>
                      </pic:pic>
                    </a:graphicData>
                  </a:graphic>
                </wp:inline>
              </w:drawing>
            </w:r>
          </w:p>
          <w:p w14:paraId="2DDE3353" w14:textId="77777777" w:rsidR="000617C9" w:rsidRDefault="000617C9" w:rsidP="002506B6">
            <w:pPr>
              <w:rPr>
                <w:rFonts w:ascii="Consolas" w:hAnsi="Consolas"/>
                <w:lang w:val="en-US"/>
              </w:rPr>
            </w:pPr>
          </w:p>
          <w:p w14:paraId="4063B4D2" w14:textId="353CEB83" w:rsidR="000617C9" w:rsidRDefault="000617C9" w:rsidP="008320D8">
            <w:pPr>
              <w:pStyle w:val="Listenabsatz"/>
              <w:numPr>
                <w:ilvl w:val="0"/>
                <w:numId w:val="18"/>
              </w:numPr>
              <w:ind w:left="219" w:hanging="219"/>
            </w:pPr>
            <w:r w:rsidRPr="00EC1A05">
              <w:t>cummin un</w:t>
            </w:r>
            <w:r w:rsidR="008F0090">
              <w:t xml:space="preserve">d cummax unterscheiden sich etwas </w:t>
            </w:r>
            <w:r w:rsidRPr="00EC1A05">
              <w:t xml:space="preserve"> </w:t>
            </w:r>
            <w:r>
              <w:t>vo</w:t>
            </w:r>
            <w:r w:rsidR="00BE6172">
              <w:t>n den anderen kumulativen Funktionen</w:t>
            </w:r>
            <w:r>
              <w:t xml:space="preserve">: </w:t>
            </w:r>
            <w:r>
              <w:br/>
            </w:r>
            <w:r>
              <w:rPr>
                <w:noProof/>
              </w:rPr>
              <w:drawing>
                <wp:inline distT="0" distB="0" distL="0" distR="0" wp14:anchorId="5C2925AE" wp14:editId="3197634C">
                  <wp:extent cx="1746885" cy="708414"/>
                  <wp:effectExtent l="0" t="0" r="5715" b="0"/>
                  <wp:docPr id="2280" name="Grafik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63255" cy="715053"/>
                          </a:xfrm>
                          <a:prstGeom prst="rect">
                            <a:avLst/>
                          </a:prstGeom>
                        </pic:spPr>
                      </pic:pic>
                    </a:graphicData>
                  </a:graphic>
                </wp:inline>
              </w:drawing>
            </w:r>
          </w:p>
          <w:p w14:paraId="64AAF452" w14:textId="1F631270" w:rsidR="000617C9" w:rsidRPr="00EC1A05" w:rsidRDefault="000617C9" w:rsidP="008320D8">
            <w:pPr>
              <w:pStyle w:val="Listenabsatz"/>
              <w:numPr>
                <w:ilvl w:val="0"/>
                <w:numId w:val="18"/>
              </w:numPr>
            </w:pPr>
            <w:r>
              <w:t xml:space="preserve">R nimmt hier also nicht die kumulierte Summe und wählt dann jeweils im Hinblick auf den nächsten Wert max bzw. min aus, sondern vergleicht hier Wert 1 mit Wert 1, Wert 1 und 2, Wert 1 und 2 und 3 usw. </w:t>
            </w:r>
          </w:p>
        </w:tc>
      </w:tr>
      <w:tr w:rsidR="001743A8" w:rsidRPr="00EC1A05" w14:paraId="4CB3C4EC" w14:textId="77777777" w:rsidTr="002506B6">
        <w:tc>
          <w:tcPr>
            <w:tcW w:w="10915" w:type="dxa"/>
            <w:gridSpan w:val="2"/>
          </w:tcPr>
          <w:p w14:paraId="015FA118" w14:textId="77777777" w:rsidR="001743A8" w:rsidRPr="008F0090" w:rsidRDefault="001743A8" w:rsidP="002506B6"/>
        </w:tc>
      </w:tr>
      <w:tr w:rsidR="000617C9" w:rsidRPr="003E6B21" w14:paraId="7C8FECB2" w14:textId="77777777" w:rsidTr="00585739">
        <w:tc>
          <w:tcPr>
            <w:tcW w:w="3091" w:type="dxa"/>
          </w:tcPr>
          <w:p w14:paraId="7BB0BECB" w14:textId="77777777" w:rsidR="000617C9" w:rsidRPr="00585739" w:rsidRDefault="000617C9" w:rsidP="002506B6">
            <w:pPr>
              <w:rPr>
                <w:b/>
              </w:rPr>
            </w:pPr>
            <w:r w:rsidRPr="00585739">
              <w:rPr>
                <w:b/>
              </w:rPr>
              <w:t>Ranking</w:t>
            </w:r>
          </w:p>
        </w:tc>
        <w:tc>
          <w:tcPr>
            <w:tcW w:w="7824" w:type="dxa"/>
          </w:tcPr>
          <w:p w14:paraId="64BAA4E7" w14:textId="7E0F5F11" w:rsidR="007761B8" w:rsidRDefault="007761B8" w:rsidP="002506B6">
            <w:pPr>
              <w:rPr>
                <w:lang w:val="da-DK"/>
              </w:rPr>
            </w:pPr>
            <w:r>
              <w:rPr>
                <w:lang w:val="da-DK"/>
              </w:rPr>
              <w:t xml:space="preserve">&gt; rank(): </w:t>
            </w:r>
          </w:p>
          <w:p w14:paraId="2EBF0E2E" w14:textId="1B529445" w:rsidR="007761B8" w:rsidRDefault="007761B8" w:rsidP="008320D8">
            <w:pPr>
              <w:pStyle w:val="Listenabsatz"/>
              <w:numPr>
                <w:ilvl w:val="0"/>
                <w:numId w:val="43"/>
              </w:numPr>
            </w:pPr>
            <w:r w:rsidRPr="00C514AA">
              <w:rPr>
                <w:b/>
              </w:rPr>
              <w:t>Behandlung von ties</w:t>
            </w:r>
            <w:r w:rsidRPr="007761B8">
              <w:t>, d.</w:t>
            </w:r>
            <w:r>
              <w:t>h. gleichen Werten</w:t>
            </w:r>
            <w:r w:rsidR="00C514AA">
              <w:t>:</w:t>
            </w:r>
          </w:p>
          <w:p w14:paraId="4A0EE8FE" w14:textId="419C2B6F" w:rsidR="00C514AA" w:rsidRPr="007761B8" w:rsidRDefault="00C514AA" w:rsidP="008320D8">
            <w:pPr>
              <w:pStyle w:val="Listenabsatz"/>
              <w:numPr>
                <w:ilvl w:val="0"/>
                <w:numId w:val="43"/>
              </w:numPr>
            </w:pPr>
            <w:r>
              <w:t>bei ties nimmt R hier standardmäßig den Mittelwert aus den beiden Rängen, den die jeweiligen gleichen Werte (wären sie keine ties) eigentlich zugewiesen bekommen hä</w:t>
            </w:r>
            <w:r w:rsidR="00E90801">
              <w:t>t</w:t>
            </w:r>
            <w:r>
              <w:t>ten</w:t>
            </w:r>
          </w:p>
          <w:p w14:paraId="580ED742" w14:textId="27D9AC7B" w:rsidR="00911583" w:rsidRDefault="00911583" w:rsidP="002506B6">
            <w:pPr>
              <w:rPr>
                <w:lang w:val="da-DK"/>
              </w:rPr>
            </w:pPr>
            <w:r w:rsidRPr="00911583">
              <w:rPr>
                <w:lang w:val="da-DK"/>
              </w:rPr>
              <w:t>&gt; rank (&lt;Var</w:t>
            </w:r>
            <w:r>
              <w:rPr>
                <w:lang w:val="da-DK"/>
              </w:rPr>
              <w:t>iable&gt;)</w:t>
            </w:r>
          </w:p>
          <w:p w14:paraId="0923C451" w14:textId="74B7BBB8" w:rsidR="00911583" w:rsidRDefault="007C49DA" w:rsidP="008320D8">
            <w:pPr>
              <w:pStyle w:val="Listenabsatz"/>
              <w:numPr>
                <w:ilvl w:val="0"/>
                <w:numId w:val="43"/>
              </w:numPr>
            </w:pPr>
            <w:r w:rsidRPr="007C49DA">
              <w:t>ordnet dem kleinsten Wert R</w:t>
            </w:r>
            <w:r>
              <w:t>ang 1 zu</w:t>
            </w:r>
          </w:p>
          <w:p w14:paraId="47A98AAA" w14:textId="691664E3" w:rsidR="009967DE" w:rsidRDefault="009967DE" w:rsidP="008320D8">
            <w:pPr>
              <w:pStyle w:val="Listenabsatz"/>
              <w:numPr>
                <w:ilvl w:val="0"/>
                <w:numId w:val="43"/>
              </w:numPr>
            </w:pPr>
            <w:r>
              <w:t xml:space="preserve">beachte: </w:t>
            </w:r>
          </w:p>
          <w:p w14:paraId="6356A706" w14:textId="77777777" w:rsidR="00DA196A" w:rsidRDefault="00871BE5" w:rsidP="008320D8">
            <w:pPr>
              <w:pStyle w:val="Listenabsatz"/>
              <w:numPr>
                <w:ilvl w:val="0"/>
                <w:numId w:val="43"/>
              </w:numPr>
            </w:pPr>
            <w:r>
              <w:t>z.B.:</w:t>
            </w:r>
          </w:p>
          <w:p w14:paraId="35B71CB7" w14:textId="7C8EF8AA" w:rsidR="00871BE5" w:rsidRDefault="00E90801" w:rsidP="00E90801">
            <w:pPr>
              <w:pStyle w:val="Listenabsatz"/>
            </w:pPr>
            <w:r>
              <w:rPr>
                <w:noProof/>
              </w:rPr>
              <w:drawing>
                <wp:inline distT="0" distB="0" distL="0" distR="0" wp14:anchorId="13E68839" wp14:editId="14B7FFB7">
                  <wp:extent cx="1722120" cy="460290"/>
                  <wp:effectExtent l="0" t="0" r="0" b="0"/>
                  <wp:docPr id="2398" name="Grafik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43202" cy="465925"/>
                          </a:xfrm>
                          <a:prstGeom prst="rect">
                            <a:avLst/>
                          </a:prstGeom>
                        </pic:spPr>
                      </pic:pic>
                    </a:graphicData>
                  </a:graphic>
                </wp:inline>
              </w:drawing>
            </w:r>
          </w:p>
          <w:p w14:paraId="0D4D548F" w14:textId="5C27973E" w:rsidR="00DA196A" w:rsidRDefault="00DA196A" w:rsidP="00DA196A">
            <w:pPr>
              <w:rPr>
                <w:lang w:val="en-US"/>
              </w:rPr>
            </w:pPr>
            <w:r w:rsidRPr="00DA196A">
              <w:rPr>
                <w:lang w:val="en-US"/>
              </w:rPr>
              <w:t>&gt; rank(desc(&lt;VARIABLE</w:t>
            </w:r>
            <w:r>
              <w:rPr>
                <w:lang w:val="en-US"/>
              </w:rPr>
              <w:t>&gt;))</w:t>
            </w:r>
          </w:p>
          <w:p w14:paraId="7A0A7AB3" w14:textId="5958AF40" w:rsidR="003E7059" w:rsidRPr="007761B8" w:rsidRDefault="003E7059" w:rsidP="008320D8">
            <w:pPr>
              <w:pStyle w:val="Listenabsatz"/>
              <w:numPr>
                <w:ilvl w:val="0"/>
                <w:numId w:val="43"/>
              </w:numPr>
            </w:pPr>
            <w:r w:rsidRPr="007761B8">
              <w:t>ordnet dem größten Wert Rang 1 zu</w:t>
            </w:r>
          </w:p>
          <w:p w14:paraId="75E1FE76" w14:textId="295D441B" w:rsidR="003E7059" w:rsidRPr="003E7059" w:rsidRDefault="003E7059" w:rsidP="008320D8">
            <w:pPr>
              <w:pStyle w:val="Listenabsatz"/>
              <w:numPr>
                <w:ilvl w:val="0"/>
                <w:numId w:val="43"/>
              </w:numPr>
              <w:rPr>
                <w:lang w:val="en-US"/>
              </w:rPr>
            </w:pPr>
            <w:r>
              <w:rPr>
                <w:noProof/>
              </w:rPr>
              <w:drawing>
                <wp:inline distT="0" distB="0" distL="0" distR="0" wp14:anchorId="69326DB9" wp14:editId="4EA84B4A">
                  <wp:extent cx="2333625" cy="552450"/>
                  <wp:effectExtent l="0" t="0" r="9525" b="0"/>
                  <wp:docPr id="2397" name="Grafik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3625" cy="552450"/>
                          </a:xfrm>
                          <a:prstGeom prst="rect">
                            <a:avLst/>
                          </a:prstGeom>
                        </pic:spPr>
                      </pic:pic>
                    </a:graphicData>
                  </a:graphic>
                </wp:inline>
              </w:drawing>
            </w:r>
          </w:p>
          <w:p w14:paraId="46946330" w14:textId="065A7A34" w:rsidR="000617C9" w:rsidRPr="00DA196A" w:rsidRDefault="000617C9" w:rsidP="002506B6">
            <w:pPr>
              <w:rPr>
                <w:lang w:val="en-US"/>
              </w:rPr>
            </w:pPr>
            <w:r w:rsidRPr="00DA196A">
              <w:rPr>
                <w:lang w:val="en-US"/>
              </w:rPr>
              <w:t xml:space="preserve">&gt; </w:t>
            </w:r>
            <w:r w:rsidRPr="00DA196A">
              <w:rPr>
                <w:rFonts w:ascii="Consolas" w:hAnsi="Consolas"/>
                <w:lang w:val="en-US"/>
              </w:rPr>
              <w:t>min_rank</w:t>
            </w:r>
            <w:r w:rsidRPr="00DA196A">
              <w:rPr>
                <w:lang w:val="en-US"/>
              </w:rPr>
              <w:t>(&lt;VARIABLE&gt;)</w:t>
            </w:r>
          </w:p>
          <w:p w14:paraId="45AE0294" w14:textId="77777777" w:rsidR="000617C9" w:rsidRDefault="000617C9" w:rsidP="008320D8">
            <w:pPr>
              <w:pStyle w:val="Listenabsatz"/>
              <w:numPr>
                <w:ilvl w:val="0"/>
                <w:numId w:val="43"/>
              </w:numPr>
            </w:pPr>
            <w:r>
              <w:t xml:space="preserve">ordnet dem kleinsten Wert Rang 1 zu usw.: </w:t>
            </w:r>
          </w:p>
          <w:p w14:paraId="3FA5AEF3" w14:textId="77777777" w:rsidR="000617C9" w:rsidRDefault="000617C9" w:rsidP="002506B6">
            <w:pPr>
              <w:rPr>
                <w:rFonts w:ascii="Consolas" w:hAnsi="Consolas"/>
              </w:rPr>
            </w:pPr>
            <w:r>
              <w:rPr>
                <w:rFonts w:ascii="Consolas" w:hAnsi="Consolas"/>
              </w:rPr>
              <w:t>&gt; min_rank(desc(</w:t>
            </w:r>
            <w:r w:rsidRPr="00AC1DBB">
              <w:rPr>
                <w:rFonts w:ascii="Consolas" w:hAnsi="Consolas"/>
              </w:rPr>
              <w:t>&lt;VARIABLE&gt;)</w:t>
            </w:r>
            <w:r>
              <w:rPr>
                <w:rFonts w:ascii="Consolas" w:hAnsi="Consolas"/>
              </w:rPr>
              <w:t>)</w:t>
            </w:r>
            <w:r w:rsidRPr="00AC1DBB">
              <w:rPr>
                <w:rFonts w:ascii="Consolas" w:hAnsi="Consolas"/>
              </w:rPr>
              <w:t xml:space="preserve"> </w:t>
            </w:r>
          </w:p>
          <w:p w14:paraId="5235692F" w14:textId="35E57916" w:rsidR="000617C9" w:rsidRPr="00BC393A" w:rsidRDefault="000617C9" w:rsidP="008320D8">
            <w:pPr>
              <w:pStyle w:val="Listenabsatz"/>
              <w:numPr>
                <w:ilvl w:val="0"/>
                <w:numId w:val="43"/>
              </w:numPr>
              <w:rPr>
                <w:rFonts w:ascii="Consolas" w:hAnsi="Consolas"/>
              </w:rPr>
            </w:pPr>
            <w:r>
              <w:t>ordnet dem größten Wert Rang 1 zu</w:t>
            </w:r>
          </w:p>
          <w:p w14:paraId="3F63198F" w14:textId="504C50BB" w:rsidR="00BC393A" w:rsidRPr="00BC393A" w:rsidRDefault="00BC393A" w:rsidP="008320D8">
            <w:pPr>
              <w:pStyle w:val="Listenabsatz"/>
              <w:numPr>
                <w:ilvl w:val="0"/>
                <w:numId w:val="43"/>
              </w:numPr>
              <w:rPr>
                <w:rFonts w:ascii="Consolas" w:hAnsi="Consolas"/>
                <w:b/>
              </w:rPr>
            </w:pPr>
            <w:r w:rsidRPr="00BC393A">
              <w:rPr>
                <w:b/>
              </w:rPr>
              <w:t>shortcut for „desc“: - sign</w:t>
            </w:r>
          </w:p>
          <w:p w14:paraId="6610FFCC" w14:textId="77777777" w:rsidR="000617C9" w:rsidRDefault="000617C9" w:rsidP="002506B6">
            <w:r w:rsidRPr="0039488F">
              <w:t xml:space="preserve">for example: </w:t>
            </w:r>
          </w:p>
          <w:p w14:paraId="35321924" w14:textId="77777777" w:rsidR="000617C9" w:rsidRPr="0039488F" w:rsidRDefault="000617C9" w:rsidP="002506B6"/>
          <w:p w14:paraId="5DFB405C" w14:textId="77777777" w:rsidR="000617C9" w:rsidRDefault="000617C9" w:rsidP="002506B6">
            <w:pPr>
              <w:rPr>
                <w:rFonts w:ascii="Consolas" w:hAnsi="Consolas"/>
              </w:rPr>
            </w:pPr>
            <w:r>
              <w:rPr>
                <w:noProof/>
              </w:rPr>
              <w:drawing>
                <wp:inline distT="0" distB="0" distL="0" distR="0" wp14:anchorId="1731280D" wp14:editId="53DA3624">
                  <wp:extent cx="1897380" cy="1104357"/>
                  <wp:effectExtent l="0" t="0" r="7620" b="635"/>
                  <wp:docPr id="2282" name="Grafik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07693" cy="1110360"/>
                          </a:xfrm>
                          <a:prstGeom prst="rect">
                            <a:avLst/>
                          </a:prstGeom>
                        </pic:spPr>
                      </pic:pic>
                    </a:graphicData>
                  </a:graphic>
                </wp:inline>
              </w:drawing>
            </w:r>
          </w:p>
          <w:p w14:paraId="72A8F9EB" w14:textId="3C78AFD4" w:rsidR="000617C9" w:rsidRDefault="000617C9" w:rsidP="008320D8">
            <w:pPr>
              <w:pStyle w:val="Listenabsatz"/>
              <w:numPr>
                <w:ilvl w:val="0"/>
                <w:numId w:val="43"/>
              </w:numPr>
            </w:pPr>
            <w:r w:rsidRPr="003A3061">
              <w:lastRenderedPageBreak/>
              <w:t xml:space="preserve">note: </w:t>
            </w:r>
            <w:r w:rsidR="0021408C">
              <w:t>R weist hier zunächst dem ersten und letzten Wert den jew. Rang zu</w:t>
            </w:r>
          </w:p>
          <w:p w14:paraId="002EEAEA" w14:textId="77777777" w:rsidR="00D4550F" w:rsidRDefault="00D4550F" w:rsidP="008320D8">
            <w:pPr>
              <w:pStyle w:val="Listenabsatz"/>
              <w:numPr>
                <w:ilvl w:val="0"/>
                <w:numId w:val="43"/>
              </w:numPr>
            </w:pPr>
            <w:r>
              <w:t xml:space="preserve">NA values erhalten scheinbar den Rang des Folgewertes </w:t>
            </w:r>
          </w:p>
          <w:p w14:paraId="51723CCE" w14:textId="6762F6FC" w:rsidR="0021408C" w:rsidRDefault="00D4550F" w:rsidP="008320D8">
            <w:pPr>
              <w:pStyle w:val="Listenabsatz"/>
              <w:numPr>
                <w:ilvl w:val="0"/>
                <w:numId w:val="43"/>
              </w:numPr>
            </w:pPr>
            <w:r>
              <w:t xml:space="preserve">sind NA values vorhanden kalkuliert R folgendermaßen: </w:t>
            </w:r>
            <w:r>
              <w:br/>
              <w:t xml:space="preserve">bei asc. order: </w:t>
            </w:r>
            <w:r>
              <w:br/>
              <w:t>kleinster</w:t>
            </w:r>
            <w:r w:rsidR="00B7485D">
              <w:t xml:space="preserve"> Wert =1, größter Wert = 5</w:t>
            </w:r>
            <w:r w:rsidR="00CA5482">
              <w:t xml:space="preserve">; zum Ende überspringt R </w:t>
            </w:r>
            <w:r w:rsidR="00A214C8">
              <w:t>Z</w:t>
            </w:r>
            <w:r w:rsidR="00CA5482">
              <w:t>ahlen um vom vorletzten auf den letzten Wert bei 5 zu landen</w:t>
            </w:r>
            <w:r w:rsidR="00CA5482">
              <w:br/>
            </w:r>
            <w:r w:rsidR="00CA5482">
              <w:br/>
              <w:t xml:space="preserve">bei desc. order: </w:t>
            </w:r>
            <w:r w:rsidR="00CA5482">
              <w:br/>
            </w:r>
            <w:r w:rsidR="00A214C8">
              <w:t>kleinsert Wert = 5, größter Wert = 1; direkt zu Beginn überspringt R Zahlen, um vom vorletzten auf de</w:t>
            </w:r>
            <w:r w:rsidR="00C67542">
              <w:t xml:space="preserve">n letzten Wert bei 1 zu landen </w:t>
            </w:r>
          </w:p>
          <w:p w14:paraId="663B36AA" w14:textId="77777777" w:rsidR="007A6A1C" w:rsidRPr="007A6A1C" w:rsidRDefault="00C67542" w:rsidP="008320D8">
            <w:pPr>
              <w:pStyle w:val="Listenabsatz"/>
              <w:numPr>
                <w:ilvl w:val="0"/>
                <w:numId w:val="43"/>
              </w:numPr>
            </w:pPr>
            <w:r>
              <w:t xml:space="preserve">beachte: gleiche Werte, sog. </w:t>
            </w:r>
            <w:r w:rsidRPr="000778FB">
              <w:rPr>
                <w:b/>
                <w:i/>
              </w:rPr>
              <w:t>ties</w:t>
            </w:r>
            <w:r w:rsidR="00C47EB3" w:rsidRPr="00C47EB3">
              <w:rPr>
                <w:b/>
              </w:rPr>
              <w:t xml:space="preserve">, </w:t>
            </w:r>
            <w:r w:rsidR="00C47EB3">
              <w:t xml:space="preserve">bekommen hier den </w:t>
            </w:r>
            <w:r w:rsidR="00C47EB3">
              <w:rPr>
                <w:b/>
              </w:rPr>
              <w:t>gleichen Rang zugewiesen</w:t>
            </w:r>
          </w:p>
          <w:p w14:paraId="5AAA0A38" w14:textId="11E3CA61" w:rsidR="00C67542" w:rsidRDefault="007A6A1C" w:rsidP="008320D8">
            <w:pPr>
              <w:pStyle w:val="Listenabsatz"/>
              <w:numPr>
                <w:ilvl w:val="0"/>
                <w:numId w:val="43"/>
              </w:numPr>
              <w:rPr>
                <w:lang w:val="en-US"/>
              </w:rPr>
            </w:pPr>
            <w:r w:rsidRPr="007A6A1C">
              <w:rPr>
                <w:b/>
                <w:lang w:val="en-US"/>
              </w:rPr>
              <w:t xml:space="preserve">one can break the ties by using the </w:t>
            </w:r>
            <w:r w:rsidRPr="0021607D">
              <w:rPr>
                <w:rFonts w:ascii="Consolas" w:hAnsi="Consolas"/>
                <w:b/>
                <w:lang w:val="en-US"/>
              </w:rPr>
              <w:t>order</w:t>
            </w:r>
            <w:r w:rsidR="0021607D">
              <w:rPr>
                <w:rFonts w:ascii="Consolas" w:hAnsi="Consolas"/>
                <w:b/>
                <w:lang w:val="en-US"/>
              </w:rPr>
              <w:t>()</w:t>
            </w:r>
            <w:r w:rsidRPr="0021607D">
              <w:rPr>
                <w:rFonts w:ascii="Consolas" w:hAnsi="Consolas"/>
                <w:b/>
                <w:lang w:val="en-US"/>
              </w:rPr>
              <w:t xml:space="preserve"> </w:t>
            </w:r>
            <w:r w:rsidRPr="007A6A1C">
              <w:rPr>
                <w:b/>
                <w:lang w:val="en-US"/>
              </w:rPr>
              <w:t>function (see Exercise</w:t>
            </w:r>
            <w:r w:rsidR="00CE6CF5">
              <w:rPr>
                <w:b/>
                <w:lang w:val="en-US"/>
              </w:rPr>
              <w:t>s, 5.5.2</w:t>
            </w:r>
            <w:r w:rsidR="00E005F2" w:rsidRPr="007A6A1C">
              <w:rPr>
                <w:b/>
                <w:lang w:val="en-US"/>
              </w:rPr>
              <w:br/>
            </w:r>
            <w:r w:rsidR="00CE6CF5">
              <w:rPr>
                <w:lang w:val="en-US"/>
              </w:rPr>
              <w:t xml:space="preserve">task 4) </w:t>
            </w:r>
            <w:r w:rsidR="00CE6CF5">
              <w:rPr>
                <w:lang w:val="en-US"/>
              </w:rPr>
              <w:br/>
            </w:r>
          </w:p>
          <w:p w14:paraId="4AE75714" w14:textId="77777777" w:rsidR="000B745E" w:rsidRDefault="000B745E" w:rsidP="000B745E">
            <w:pPr>
              <w:rPr>
                <w:rFonts w:ascii="Consolas" w:hAnsi="Consolas"/>
              </w:rPr>
            </w:pPr>
            <w:r w:rsidRPr="00E175F3">
              <w:rPr>
                <w:rFonts w:ascii="Consolas" w:hAnsi="Consolas"/>
              </w:rPr>
              <w:t xml:space="preserve">&gt; dense_rank(&lt;VARIABLE&gt;): </w:t>
            </w:r>
          </w:p>
          <w:p w14:paraId="280483FE" w14:textId="5B85DF74" w:rsidR="000B745E" w:rsidRDefault="000B745E" w:rsidP="008320D8">
            <w:pPr>
              <w:pStyle w:val="Listenabsatz"/>
              <w:numPr>
                <w:ilvl w:val="0"/>
                <w:numId w:val="43"/>
              </w:numPr>
            </w:pPr>
            <w:r w:rsidRPr="00E175F3">
              <w:t xml:space="preserve">wie min_ranking, nur dass Zählung </w:t>
            </w:r>
            <w:r>
              <w:t xml:space="preserve">nach z.B. missing values </w:t>
            </w:r>
            <w:r w:rsidRPr="00E175F3">
              <w:t xml:space="preserve">dort fortgeführt wird, wo sie </w:t>
            </w:r>
            <w:r>
              <w:t>endete</w:t>
            </w:r>
            <w:r>
              <w:br/>
            </w:r>
            <w:r>
              <w:sym w:font="Wingdings" w:char="F0E0"/>
            </w:r>
            <w:r>
              <w:t xml:space="preserve"> no gaps between ranking</w:t>
            </w:r>
          </w:p>
          <w:p w14:paraId="50486610" w14:textId="4692D1AF" w:rsidR="000B745E" w:rsidRPr="00F1117D" w:rsidRDefault="000B745E" w:rsidP="008320D8">
            <w:pPr>
              <w:pStyle w:val="Listenabsatz"/>
              <w:numPr>
                <w:ilvl w:val="0"/>
                <w:numId w:val="43"/>
              </w:numPr>
              <w:rPr>
                <w:lang w:val="en-US"/>
              </w:rPr>
            </w:pPr>
            <w:r w:rsidRPr="00F1117D">
              <w:rPr>
                <w:lang w:val="en-US"/>
              </w:rPr>
              <w:t xml:space="preserve">for example: </w:t>
            </w:r>
            <w:r w:rsidR="00F1117D" w:rsidRPr="00F1117D">
              <w:rPr>
                <w:lang w:val="en-US"/>
              </w:rPr>
              <w:br/>
            </w:r>
            <w:r w:rsidR="00F1117D" w:rsidRPr="00F1117D">
              <w:rPr>
                <w:noProof/>
                <w:lang w:val="en-US"/>
              </w:rPr>
              <w:t xml:space="preserve"> </w:t>
            </w:r>
            <w:r w:rsidR="00F1117D">
              <w:rPr>
                <w:noProof/>
              </w:rPr>
              <w:drawing>
                <wp:inline distT="0" distB="0" distL="0" distR="0" wp14:anchorId="07929EAB" wp14:editId="1EDDBDA5">
                  <wp:extent cx="1897221" cy="325581"/>
                  <wp:effectExtent l="0" t="0" r="0" b="0"/>
                  <wp:docPr id="2351" name="Grafik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0516"/>
                          <a:stretch/>
                        </pic:blipFill>
                        <pic:spPr bwMode="auto">
                          <a:xfrm>
                            <a:off x="0" y="0"/>
                            <a:ext cx="1907693" cy="327378"/>
                          </a:xfrm>
                          <a:prstGeom prst="rect">
                            <a:avLst/>
                          </a:prstGeom>
                          <a:ln>
                            <a:noFill/>
                          </a:ln>
                          <a:extLst>
                            <a:ext uri="{53640926-AAD7-44D8-BBD7-CCE9431645EC}">
                              <a14:shadowObscured xmlns:a14="http://schemas.microsoft.com/office/drawing/2010/main"/>
                            </a:ext>
                          </a:extLst>
                        </pic:spPr>
                      </pic:pic>
                    </a:graphicData>
                  </a:graphic>
                </wp:inline>
              </w:drawing>
            </w:r>
            <w:r w:rsidRPr="00F1117D">
              <w:rPr>
                <w:lang w:val="en-US"/>
              </w:rPr>
              <w:br/>
            </w:r>
            <w:r>
              <w:rPr>
                <w:noProof/>
              </w:rPr>
              <w:drawing>
                <wp:inline distT="0" distB="0" distL="0" distR="0" wp14:anchorId="2A1FDE8C" wp14:editId="23A962A6">
                  <wp:extent cx="2019300" cy="464439"/>
                  <wp:effectExtent l="0" t="0" r="0" b="0"/>
                  <wp:docPr id="2284" name="Grafik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40451" cy="469304"/>
                          </a:xfrm>
                          <a:prstGeom prst="rect">
                            <a:avLst/>
                          </a:prstGeom>
                        </pic:spPr>
                      </pic:pic>
                    </a:graphicData>
                  </a:graphic>
                </wp:inline>
              </w:drawing>
            </w:r>
          </w:p>
          <w:p w14:paraId="575AA135" w14:textId="77777777" w:rsidR="000B745E" w:rsidRPr="007A6A1C" w:rsidRDefault="000B745E" w:rsidP="000B745E">
            <w:pPr>
              <w:pStyle w:val="Listenabsatz"/>
              <w:rPr>
                <w:lang w:val="en-US"/>
              </w:rPr>
            </w:pPr>
          </w:p>
          <w:p w14:paraId="5788B244" w14:textId="77777777" w:rsidR="000617C9" w:rsidRPr="00F1117D" w:rsidRDefault="000617C9" w:rsidP="002506B6">
            <w:pPr>
              <w:rPr>
                <w:lang w:val="en-US"/>
              </w:rPr>
            </w:pPr>
            <w:r w:rsidRPr="00F1117D">
              <w:rPr>
                <w:rFonts w:ascii="Consolas" w:hAnsi="Consolas"/>
                <w:lang w:val="en-US"/>
              </w:rPr>
              <w:t>&gt; row_number(&lt;VARIABLE&gt;)</w:t>
            </w:r>
            <w:r w:rsidRPr="00F1117D">
              <w:rPr>
                <w:lang w:val="en-US"/>
              </w:rPr>
              <w:t xml:space="preserve">: </w:t>
            </w:r>
          </w:p>
          <w:p w14:paraId="322BCB52" w14:textId="77777777" w:rsidR="000617C9" w:rsidRPr="00F1117D" w:rsidRDefault="000617C9" w:rsidP="008320D8">
            <w:pPr>
              <w:pStyle w:val="Listenabsatz"/>
              <w:numPr>
                <w:ilvl w:val="0"/>
                <w:numId w:val="43"/>
              </w:numPr>
              <w:rPr>
                <w:lang w:val="en-US"/>
              </w:rPr>
            </w:pPr>
            <w:r w:rsidRPr="00F1117D">
              <w:rPr>
                <w:lang w:val="en-US"/>
              </w:rPr>
              <w:t>Zeilennummer</w:t>
            </w:r>
          </w:p>
          <w:p w14:paraId="15E994E6" w14:textId="583EB416" w:rsidR="000778FB" w:rsidRPr="00AC432C" w:rsidRDefault="000617C9" w:rsidP="008320D8">
            <w:pPr>
              <w:pStyle w:val="Listenabsatz"/>
              <w:numPr>
                <w:ilvl w:val="0"/>
                <w:numId w:val="43"/>
              </w:numPr>
              <w:rPr>
                <w:lang w:val="en-US"/>
              </w:rPr>
            </w:pPr>
            <w:r w:rsidRPr="00F1117D">
              <w:rPr>
                <w:lang w:val="en-US"/>
              </w:rPr>
              <w:t xml:space="preserve">for example: </w:t>
            </w:r>
          </w:p>
          <w:p w14:paraId="5CC2ABC5" w14:textId="77777777" w:rsidR="000617C9" w:rsidRPr="00F1117D" w:rsidRDefault="000617C9" w:rsidP="002506B6">
            <w:pPr>
              <w:rPr>
                <w:lang w:val="en-US"/>
              </w:rPr>
            </w:pPr>
            <w:r>
              <w:rPr>
                <w:noProof/>
              </w:rPr>
              <w:drawing>
                <wp:inline distT="0" distB="0" distL="0" distR="0" wp14:anchorId="755BDE7D" wp14:editId="60735253">
                  <wp:extent cx="1668780" cy="420240"/>
                  <wp:effectExtent l="0" t="0" r="0" b="0"/>
                  <wp:docPr id="2283" name="Grafik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17491" cy="432507"/>
                          </a:xfrm>
                          <a:prstGeom prst="rect">
                            <a:avLst/>
                          </a:prstGeom>
                        </pic:spPr>
                      </pic:pic>
                    </a:graphicData>
                  </a:graphic>
                </wp:inline>
              </w:drawing>
            </w:r>
          </w:p>
          <w:p w14:paraId="06F3EE5C" w14:textId="34025E03" w:rsidR="00B52907" w:rsidRDefault="00B52907" w:rsidP="008320D8">
            <w:pPr>
              <w:pStyle w:val="Listenabsatz"/>
              <w:numPr>
                <w:ilvl w:val="0"/>
                <w:numId w:val="43"/>
              </w:numPr>
              <w:rPr>
                <w:lang w:val="en-US"/>
              </w:rPr>
            </w:pPr>
            <w:r w:rsidRPr="003F0681">
              <w:rPr>
                <w:lang w:val="en-US"/>
              </w:rPr>
              <w:t>note</w:t>
            </w:r>
            <w:r w:rsidR="00EC504D">
              <w:rPr>
                <w:lang w:val="en-US"/>
              </w:rPr>
              <w:t xml:space="preserve"> that</w:t>
            </w:r>
            <w:r w:rsidRPr="003F0681">
              <w:rPr>
                <w:lang w:val="en-US"/>
              </w:rPr>
              <w:t xml:space="preserve"> R does not take NA </w:t>
            </w:r>
            <w:r>
              <w:rPr>
                <w:lang w:val="en-US"/>
              </w:rPr>
              <w:t>into</w:t>
            </w:r>
            <w:r w:rsidRPr="003F0681">
              <w:rPr>
                <w:lang w:val="en-US"/>
              </w:rPr>
              <w:t xml:space="preserve"> </w:t>
            </w:r>
            <w:r>
              <w:rPr>
                <w:lang w:val="en-US"/>
              </w:rPr>
              <w:t>ac</w:t>
            </w:r>
            <w:r w:rsidRPr="003F0681">
              <w:rPr>
                <w:lang w:val="en-US"/>
              </w:rPr>
              <w:t xml:space="preserve">count </w:t>
            </w:r>
          </w:p>
          <w:p w14:paraId="59DD5A6D" w14:textId="6D76BF86" w:rsidR="001E5305" w:rsidRPr="003F0681" w:rsidRDefault="001E5305" w:rsidP="008320D8">
            <w:pPr>
              <w:pStyle w:val="Listenabsatz"/>
              <w:numPr>
                <w:ilvl w:val="0"/>
                <w:numId w:val="43"/>
              </w:numPr>
              <w:rPr>
                <w:lang w:val="en-US"/>
              </w:rPr>
            </w:pPr>
            <w:r>
              <w:rPr>
                <w:lang w:val="en-US"/>
              </w:rPr>
              <w:t xml:space="preserve">row_number does not necessarily need input variable: we created a new id_variable in Exercise one </w:t>
            </w:r>
            <w:r w:rsidR="00E560AD">
              <w:rPr>
                <w:lang w:val="en-US"/>
              </w:rPr>
              <w:t>simply by using row_number() without plugging in any input variable</w:t>
            </w:r>
          </w:p>
          <w:p w14:paraId="63807A61" w14:textId="77777777" w:rsidR="000617C9" w:rsidRPr="00B52907" w:rsidRDefault="000617C9" w:rsidP="002506B6">
            <w:pPr>
              <w:rPr>
                <w:lang w:val="en-US"/>
              </w:rPr>
            </w:pPr>
          </w:p>
          <w:p w14:paraId="52E3D512" w14:textId="77777777" w:rsidR="000617C9" w:rsidRPr="00992B72" w:rsidRDefault="000617C9" w:rsidP="002506B6">
            <w:pPr>
              <w:rPr>
                <w:rFonts w:ascii="Consolas" w:hAnsi="Consolas"/>
              </w:rPr>
            </w:pPr>
            <w:r w:rsidRPr="00E44F6C">
              <w:rPr>
                <w:rFonts w:ascii="Consolas" w:hAnsi="Consolas"/>
              </w:rPr>
              <w:t>&gt; cume_dist(&lt;VARIABLE&gt;): (ku</w:t>
            </w:r>
            <w:r>
              <w:rPr>
                <w:rFonts w:ascii="Consolas" w:hAnsi="Consolas"/>
              </w:rPr>
              <w:t>m. Dichte = Perzentile = Werte ≤ dem aktuellen Wert)</w:t>
            </w:r>
          </w:p>
          <w:p w14:paraId="0971FAB8" w14:textId="77777777" w:rsidR="000617C9" w:rsidRDefault="000617C9" w:rsidP="008320D8">
            <w:pPr>
              <w:pStyle w:val="Listenabsatz"/>
              <w:numPr>
                <w:ilvl w:val="0"/>
                <w:numId w:val="43"/>
              </w:numPr>
            </w:pPr>
            <w:r>
              <w:t xml:space="preserve">for example: </w:t>
            </w:r>
          </w:p>
          <w:p w14:paraId="74AC1CE3" w14:textId="77777777" w:rsidR="000617C9" w:rsidRDefault="000617C9" w:rsidP="002506B6">
            <w:r>
              <w:rPr>
                <w:noProof/>
              </w:rPr>
              <w:drawing>
                <wp:inline distT="0" distB="0" distL="0" distR="0" wp14:anchorId="7A8E4C31" wp14:editId="400DDBCD">
                  <wp:extent cx="2209800" cy="476887"/>
                  <wp:effectExtent l="0" t="0" r="0" b="0"/>
                  <wp:docPr id="2286" name="Grafik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12194" cy="498984"/>
                          </a:xfrm>
                          <a:prstGeom prst="rect">
                            <a:avLst/>
                          </a:prstGeom>
                        </pic:spPr>
                      </pic:pic>
                    </a:graphicData>
                  </a:graphic>
                </wp:inline>
              </w:drawing>
            </w:r>
          </w:p>
          <w:p w14:paraId="09DD2B93" w14:textId="33C06041" w:rsidR="000617C9" w:rsidRPr="003F0681" w:rsidRDefault="000617C9" w:rsidP="008320D8">
            <w:pPr>
              <w:pStyle w:val="Listenabsatz"/>
              <w:numPr>
                <w:ilvl w:val="0"/>
                <w:numId w:val="43"/>
              </w:numPr>
              <w:rPr>
                <w:lang w:val="en-US"/>
              </w:rPr>
            </w:pPr>
            <w:r w:rsidRPr="003F0681">
              <w:rPr>
                <w:lang w:val="en-US"/>
              </w:rPr>
              <w:t xml:space="preserve">note: </w:t>
            </w:r>
            <w:r w:rsidR="003F0681" w:rsidRPr="003F0681">
              <w:rPr>
                <w:lang w:val="en-US"/>
              </w:rPr>
              <w:t xml:space="preserve">R does not take </w:t>
            </w:r>
            <w:r w:rsidRPr="003F0681">
              <w:rPr>
                <w:lang w:val="en-US"/>
              </w:rPr>
              <w:t xml:space="preserve">NA </w:t>
            </w:r>
            <w:r w:rsidR="003F0681">
              <w:rPr>
                <w:lang w:val="en-US"/>
              </w:rPr>
              <w:t>into</w:t>
            </w:r>
            <w:r w:rsidRPr="003F0681">
              <w:rPr>
                <w:lang w:val="en-US"/>
              </w:rPr>
              <w:t xml:space="preserve"> </w:t>
            </w:r>
            <w:r w:rsidR="003F0681">
              <w:rPr>
                <w:lang w:val="en-US"/>
              </w:rPr>
              <w:t>ac</w:t>
            </w:r>
            <w:r w:rsidRPr="003F0681">
              <w:rPr>
                <w:lang w:val="en-US"/>
              </w:rPr>
              <w:t xml:space="preserve">count </w:t>
            </w:r>
          </w:p>
          <w:p w14:paraId="04DD6AAA" w14:textId="77777777" w:rsidR="000617C9" w:rsidRPr="003F0681" w:rsidRDefault="000617C9" w:rsidP="002506B6">
            <w:pPr>
              <w:rPr>
                <w:lang w:val="en-US"/>
              </w:rPr>
            </w:pPr>
          </w:p>
          <w:p w14:paraId="3D51C171" w14:textId="1F2C63B6" w:rsidR="000617C9" w:rsidRPr="00C47E86" w:rsidRDefault="000617C9" w:rsidP="002506B6">
            <w:pPr>
              <w:rPr>
                <w:rFonts w:ascii="Consolas" w:hAnsi="Consolas"/>
                <w:lang w:val="en-US"/>
              </w:rPr>
            </w:pPr>
            <w:r w:rsidRPr="00C47E86">
              <w:rPr>
                <w:rFonts w:ascii="Consolas" w:hAnsi="Consolas"/>
                <w:lang w:val="en-US"/>
              </w:rPr>
              <w:t>&gt; percent_rank(&lt;VARIABLE&gt;):</w:t>
            </w:r>
            <w:r w:rsidR="00F8727E">
              <w:rPr>
                <w:rFonts w:ascii="Consolas" w:hAnsi="Consolas"/>
                <w:lang w:val="en-US"/>
              </w:rPr>
              <w:t xml:space="preserve"> </w:t>
            </w:r>
            <w:r w:rsidR="00C47E86" w:rsidRPr="00C47E86">
              <w:rPr>
                <w:rFonts w:ascii="NimbusRomNo9L-Regu" w:hAnsi="NimbusRomNo9L-Regu" w:cs="NimbusRomNo9L-Regu"/>
                <w:sz w:val="20"/>
                <w:szCs w:val="20"/>
                <w:lang w:val="en-US"/>
              </w:rPr>
              <w:t xml:space="preserve">number between 0 and 1 computed by rescaling </w:t>
            </w:r>
            <w:r w:rsidR="00C47E86" w:rsidRPr="00C47E86">
              <w:rPr>
                <w:rFonts w:ascii="Inconsolata-zi4r" w:hAnsi="Inconsolata-zi4r" w:cs="Inconsolata-zi4r"/>
                <w:sz w:val="20"/>
                <w:szCs w:val="20"/>
                <w:lang w:val="en-US"/>
              </w:rPr>
              <w:t xml:space="preserve">min_rank </w:t>
            </w:r>
            <w:r w:rsidR="00C47E86" w:rsidRPr="00C47E86">
              <w:rPr>
                <w:rFonts w:ascii="NimbusRomNo9L-Regu" w:hAnsi="NimbusRomNo9L-Regu" w:cs="NimbusRomNo9L-Regu"/>
                <w:sz w:val="20"/>
                <w:szCs w:val="20"/>
                <w:lang w:val="en-US"/>
              </w:rPr>
              <w:t xml:space="preserve">to </w:t>
            </w:r>
            <w:r w:rsidR="00C47E86" w:rsidRPr="00C47E86">
              <w:rPr>
                <w:rFonts w:ascii="Inconsolata-zi4r" w:hAnsi="Inconsolata-zi4r" w:cs="Inconsolata-zi4r"/>
                <w:sz w:val="20"/>
                <w:szCs w:val="20"/>
                <w:lang w:val="en-US"/>
              </w:rPr>
              <w:t>[0, 1]</w:t>
            </w:r>
            <w:r w:rsidR="00E9231F">
              <w:rPr>
                <w:rFonts w:ascii="Inconsolata-zi4r" w:hAnsi="Inconsolata-zi4r" w:cs="Inconsolata-zi4r"/>
                <w:sz w:val="20"/>
                <w:szCs w:val="20"/>
                <w:lang w:val="en-US"/>
              </w:rPr>
              <w:br/>
            </w:r>
          </w:p>
          <w:p w14:paraId="0476E30C" w14:textId="77777777" w:rsidR="000617C9" w:rsidRDefault="000617C9" w:rsidP="002506B6">
            <w:pPr>
              <w:rPr>
                <w:lang w:val="en-US"/>
              </w:rPr>
            </w:pPr>
            <w:r>
              <w:rPr>
                <w:noProof/>
              </w:rPr>
              <w:drawing>
                <wp:inline distT="0" distB="0" distL="0" distR="0" wp14:anchorId="6EB625CE" wp14:editId="5CD543F9">
                  <wp:extent cx="2186940" cy="328863"/>
                  <wp:effectExtent l="0" t="0" r="3810" b="0"/>
                  <wp:docPr id="2285" name="Grafik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67578" cy="340989"/>
                          </a:xfrm>
                          <a:prstGeom prst="rect">
                            <a:avLst/>
                          </a:prstGeom>
                        </pic:spPr>
                      </pic:pic>
                    </a:graphicData>
                  </a:graphic>
                </wp:inline>
              </w:drawing>
            </w:r>
          </w:p>
          <w:p w14:paraId="5FF0F26A" w14:textId="77777777" w:rsidR="000617C9" w:rsidRDefault="000617C9" w:rsidP="008320D8">
            <w:pPr>
              <w:pStyle w:val="Listenabsatz"/>
              <w:numPr>
                <w:ilvl w:val="0"/>
                <w:numId w:val="43"/>
              </w:numPr>
            </w:pPr>
            <w:r>
              <w:t xml:space="preserve">NA does not count </w:t>
            </w:r>
          </w:p>
          <w:p w14:paraId="3990A90C" w14:textId="77777777" w:rsidR="000617C9" w:rsidRDefault="000617C9" w:rsidP="008320D8">
            <w:pPr>
              <w:pStyle w:val="Listenabsatz"/>
              <w:numPr>
                <w:ilvl w:val="0"/>
                <w:numId w:val="43"/>
              </w:numPr>
              <w:rPr>
                <w:lang w:val="en-US"/>
              </w:rPr>
            </w:pPr>
            <w:r>
              <w:rPr>
                <w:lang w:val="en-US"/>
              </w:rPr>
              <w:t>smallest always gets perc. rank 0, biggest perc. rank 1</w:t>
            </w:r>
          </w:p>
          <w:p w14:paraId="7DB1F158" w14:textId="77777777" w:rsidR="000617C9" w:rsidRDefault="000617C9" w:rsidP="008320D8">
            <w:pPr>
              <w:pStyle w:val="Listenabsatz"/>
              <w:numPr>
                <w:ilvl w:val="0"/>
                <w:numId w:val="43"/>
              </w:numPr>
              <w:rPr>
                <w:lang w:val="en-US"/>
              </w:rPr>
            </w:pPr>
            <w:r>
              <w:rPr>
                <w:lang w:val="en-US"/>
              </w:rPr>
              <w:lastRenderedPageBreak/>
              <w:t>following ranks are given by 1/(n-1) interval; it is n-1 because the first value is always supposed to be 0; e.g. for vector above: 1/(5-1)</w:t>
            </w:r>
          </w:p>
          <w:p w14:paraId="2E84C1D1" w14:textId="27D1375D" w:rsidR="000617C9" w:rsidRDefault="00156884" w:rsidP="008320D8">
            <w:pPr>
              <w:pStyle w:val="Listenabsatz"/>
              <w:numPr>
                <w:ilvl w:val="0"/>
                <w:numId w:val="43"/>
              </w:numPr>
              <w:rPr>
                <w:lang w:val="en-US"/>
              </w:rPr>
            </w:pPr>
            <w:r>
              <w:rPr>
                <w:lang w:val="en-US"/>
              </w:rPr>
              <w:t xml:space="preserve">with this interval ranking is done the same was as for min_rank </w:t>
            </w:r>
            <w:r w:rsidR="000617C9">
              <w:rPr>
                <w:lang w:val="en-US"/>
              </w:rPr>
              <w:t xml:space="preserve"> </w:t>
            </w:r>
          </w:p>
          <w:p w14:paraId="360C4AB7" w14:textId="77777777" w:rsidR="000617C9" w:rsidRPr="0058725B" w:rsidRDefault="000617C9" w:rsidP="002506B6">
            <w:pPr>
              <w:rPr>
                <w:lang w:val="en-US"/>
              </w:rPr>
            </w:pPr>
            <w:r>
              <w:rPr>
                <w:noProof/>
              </w:rPr>
              <w:drawing>
                <wp:inline distT="0" distB="0" distL="0" distR="0" wp14:anchorId="7C9D9646" wp14:editId="449AEE12">
                  <wp:extent cx="2057400" cy="443017"/>
                  <wp:effectExtent l="0" t="0" r="0" b="0"/>
                  <wp:docPr id="2288" name="Grafik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7569" cy="449513"/>
                          </a:xfrm>
                          <a:prstGeom prst="rect">
                            <a:avLst/>
                          </a:prstGeom>
                        </pic:spPr>
                      </pic:pic>
                    </a:graphicData>
                  </a:graphic>
                </wp:inline>
              </w:drawing>
            </w:r>
            <w:r w:rsidRPr="0058725B">
              <w:rPr>
                <w:lang w:val="en-US"/>
              </w:rPr>
              <w:t xml:space="preserve"> </w:t>
            </w:r>
          </w:p>
          <w:p w14:paraId="109B1584" w14:textId="77777777" w:rsidR="000617C9" w:rsidRDefault="000617C9" w:rsidP="002506B6">
            <w:pPr>
              <w:rPr>
                <w:lang w:val="en-US"/>
              </w:rPr>
            </w:pPr>
          </w:p>
          <w:p w14:paraId="6F6CE4A4" w14:textId="77777777" w:rsidR="000617C9" w:rsidRPr="00F8727E" w:rsidRDefault="000617C9" w:rsidP="002506B6">
            <w:pPr>
              <w:rPr>
                <w:rFonts w:ascii="NimbusRomNo9L-Regu" w:hAnsi="NimbusRomNo9L-Regu" w:cs="NimbusRomNo9L-Regu"/>
                <w:lang w:val="en-US"/>
              </w:rPr>
            </w:pPr>
            <w:r w:rsidRPr="00F8727E">
              <w:rPr>
                <w:rFonts w:ascii="Consolas" w:hAnsi="Consolas"/>
                <w:highlight w:val="yellow"/>
                <w:lang w:val="en-US"/>
              </w:rPr>
              <w:t>&gt; ntile()</w:t>
            </w:r>
            <w:r w:rsidR="003E6B21" w:rsidRPr="00F8727E">
              <w:rPr>
                <w:rFonts w:ascii="Consolas" w:hAnsi="Consolas"/>
                <w:lang w:val="en-US"/>
              </w:rPr>
              <w:t>:</w:t>
            </w:r>
            <w:r w:rsidR="003E6B21" w:rsidRPr="00F8727E">
              <w:rPr>
                <w:rFonts w:ascii="NimbusRomNo9L-Regu" w:hAnsi="NimbusRomNo9L-Regu" w:cs="NimbusRomNo9L-Regu"/>
                <w:lang w:val="en-US"/>
              </w:rPr>
              <w:t xml:space="preserve">a rough rank, which breaks the input vector into </w:t>
            </w:r>
            <w:r w:rsidR="003E6B21" w:rsidRPr="00F8727E">
              <w:rPr>
                <w:rFonts w:ascii="Inconsolata-zi4r" w:hAnsi="Inconsolata-zi4r" w:cs="Inconsolata-zi4r"/>
                <w:lang w:val="en-US"/>
              </w:rPr>
              <w:t xml:space="preserve">n </w:t>
            </w:r>
            <w:r w:rsidR="003E6B21" w:rsidRPr="00F8727E">
              <w:rPr>
                <w:rFonts w:ascii="NimbusRomNo9L-Regu" w:hAnsi="NimbusRomNo9L-Regu" w:cs="NimbusRomNo9L-Regu"/>
                <w:lang w:val="en-US"/>
              </w:rPr>
              <w:t>buckets</w:t>
            </w:r>
          </w:p>
          <w:p w14:paraId="35464CF9" w14:textId="77777777" w:rsidR="003E6B21" w:rsidRDefault="003E6B21" w:rsidP="002506B6">
            <w:pPr>
              <w:rPr>
                <w:rFonts w:ascii="Consolas" w:hAnsi="Consolas"/>
                <w:lang w:val="en-US"/>
              </w:rPr>
            </w:pPr>
            <w:r>
              <w:rPr>
                <w:noProof/>
              </w:rPr>
              <w:drawing>
                <wp:inline distT="0" distB="0" distL="0" distR="0" wp14:anchorId="48D87AA0" wp14:editId="33E51568">
                  <wp:extent cx="1762125" cy="314325"/>
                  <wp:effectExtent l="0" t="0" r="9525" b="9525"/>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62125" cy="314325"/>
                          </a:xfrm>
                          <a:prstGeom prst="rect">
                            <a:avLst/>
                          </a:prstGeom>
                        </pic:spPr>
                      </pic:pic>
                    </a:graphicData>
                  </a:graphic>
                </wp:inline>
              </w:drawing>
            </w:r>
          </w:p>
          <w:p w14:paraId="289523EC" w14:textId="38AA0137" w:rsidR="003E6B21" w:rsidRPr="003E6B21" w:rsidRDefault="003E6B21" w:rsidP="002506B6">
            <w:pPr>
              <w:rPr>
                <w:rFonts w:ascii="Consolas" w:hAnsi="Consolas"/>
                <w:lang w:val="en-US"/>
              </w:rPr>
            </w:pPr>
            <w:r>
              <w:rPr>
                <w:noProof/>
              </w:rPr>
              <w:drawing>
                <wp:inline distT="0" distB="0" distL="0" distR="0" wp14:anchorId="6CFD7BDC" wp14:editId="5385A1CE">
                  <wp:extent cx="1600200" cy="381000"/>
                  <wp:effectExtent l="0" t="0" r="0" b="0"/>
                  <wp:docPr id="2278" name="Grafik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0200" cy="381000"/>
                          </a:xfrm>
                          <a:prstGeom prst="rect">
                            <a:avLst/>
                          </a:prstGeom>
                        </pic:spPr>
                      </pic:pic>
                    </a:graphicData>
                  </a:graphic>
                </wp:inline>
              </w:drawing>
            </w:r>
          </w:p>
        </w:tc>
      </w:tr>
      <w:tr w:rsidR="00C67542" w:rsidRPr="003E6B21" w14:paraId="299CA699" w14:textId="77777777" w:rsidTr="00585739">
        <w:tc>
          <w:tcPr>
            <w:tcW w:w="3091" w:type="dxa"/>
          </w:tcPr>
          <w:p w14:paraId="164D4767" w14:textId="77777777" w:rsidR="00C67542" w:rsidRPr="00585739" w:rsidRDefault="00C67542" w:rsidP="002506B6">
            <w:pPr>
              <w:rPr>
                <w:b/>
              </w:rPr>
            </w:pPr>
          </w:p>
        </w:tc>
        <w:tc>
          <w:tcPr>
            <w:tcW w:w="7824" w:type="dxa"/>
          </w:tcPr>
          <w:p w14:paraId="2DB8E7AD" w14:textId="77777777" w:rsidR="00C67542" w:rsidRDefault="00C67542" w:rsidP="002506B6"/>
        </w:tc>
      </w:tr>
    </w:tbl>
    <w:p w14:paraId="3878724F" w14:textId="648A7BE2" w:rsidR="000617C9" w:rsidRDefault="000617C9" w:rsidP="000617C9">
      <w:pPr>
        <w:rPr>
          <w:lang w:val="en-US"/>
        </w:rPr>
      </w:pPr>
    </w:p>
    <w:p w14:paraId="314B503A" w14:textId="17FECA5B" w:rsidR="007072E6" w:rsidRPr="001B57E9" w:rsidRDefault="00A328A6" w:rsidP="007072E6">
      <w:pPr>
        <w:pStyle w:val="berschrift3"/>
        <w:rPr>
          <w:b/>
          <w:lang w:val="en-US"/>
        </w:rPr>
      </w:pPr>
      <w:r>
        <w:rPr>
          <w:b/>
          <w:lang w:val="en-US"/>
        </w:rPr>
        <w:t>3.5</w:t>
      </w:r>
      <w:r w:rsidR="007072E6" w:rsidRPr="001B57E9">
        <w:rPr>
          <w:b/>
          <w:lang w:val="en-US"/>
        </w:rPr>
        <w:t xml:space="preserve">.3 Exercise 5.5.2 p. 83 </w:t>
      </w:r>
      <w:r w:rsidR="00EB191B" w:rsidRPr="001B57E9">
        <w:rPr>
          <w:b/>
          <w:lang w:val="en-US"/>
        </w:rPr>
        <w:br/>
      </w:r>
    </w:p>
    <w:p w14:paraId="31519225" w14:textId="242822D3" w:rsidR="007072E6" w:rsidRDefault="00BA6B8A" w:rsidP="007072E6">
      <w:pPr>
        <w:rPr>
          <w:lang w:val="en-US"/>
        </w:rPr>
      </w:pPr>
      <w:r>
        <w:rPr>
          <w:noProof/>
        </w:rPr>
        <w:drawing>
          <wp:inline distT="0" distB="0" distL="0" distR="0" wp14:anchorId="47DD9F09" wp14:editId="64A11DCE">
            <wp:extent cx="5989320" cy="2014926"/>
            <wp:effectExtent l="0" t="0" r="0" b="4445"/>
            <wp:docPr id="2352" name="Grafik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98737" cy="2018094"/>
                    </a:xfrm>
                    <a:prstGeom prst="rect">
                      <a:avLst/>
                    </a:prstGeom>
                  </pic:spPr>
                </pic:pic>
              </a:graphicData>
            </a:graphic>
          </wp:inline>
        </w:drawing>
      </w:r>
    </w:p>
    <w:p w14:paraId="21605D73" w14:textId="686BFB7F" w:rsidR="007072E6" w:rsidRDefault="00EB698F" w:rsidP="007072E6">
      <w:pPr>
        <w:rPr>
          <w:lang w:val="en-US"/>
        </w:rPr>
      </w:pPr>
      <w:r>
        <w:rPr>
          <w:noProof/>
        </w:rPr>
        <mc:AlternateContent>
          <mc:Choice Requires="wps">
            <w:drawing>
              <wp:anchor distT="0" distB="0" distL="114300" distR="114300" simplePos="0" relativeHeight="251766784" behindDoc="0" locked="0" layoutInCell="1" allowOverlap="1" wp14:anchorId="119C2848" wp14:editId="4696E0A3">
                <wp:simplePos x="0" y="0"/>
                <wp:positionH relativeFrom="column">
                  <wp:posOffset>3055620</wp:posOffset>
                </wp:positionH>
                <wp:positionV relativeFrom="paragraph">
                  <wp:posOffset>1191433</wp:posOffset>
                </wp:positionV>
                <wp:extent cx="2506980" cy="270164"/>
                <wp:effectExtent l="0" t="0" r="26670" b="15875"/>
                <wp:wrapNone/>
                <wp:docPr id="2287" name="Textfeld 2287"/>
                <wp:cNvGraphicFramePr/>
                <a:graphic xmlns:a="http://schemas.openxmlformats.org/drawingml/2006/main">
                  <a:graphicData uri="http://schemas.microsoft.com/office/word/2010/wordprocessingShape">
                    <wps:wsp>
                      <wps:cNvSpPr txBox="1"/>
                      <wps:spPr>
                        <a:xfrm>
                          <a:off x="0" y="0"/>
                          <a:ext cx="2506980" cy="270164"/>
                        </a:xfrm>
                        <a:prstGeom prst="rect">
                          <a:avLst/>
                        </a:prstGeom>
                        <a:solidFill>
                          <a:schemeClr val="lt1"/>
                        </a:solidFill>
                        <a:ln w="6350">
                          <a:solidFill>
                            <a:prstClr val="black"/>
                          </a:solidFill>
                        </a:ln>
                      </wps:spPr>
                      <wps:txbx>
                        <w:txbxContent>
                          <w:p w14:paraId="53404F8B" w14:textId="30B7CF92" w:rsidR="00670539" w:rsidRPr="00EB698F" w:rsidRDefault="00670539">
                            <w:pPr>
                              <w:rPr>
                                <w:lang w:val="en-US"/>
                              </w:rPr>
                            </w:pPr>
                            <w:r>
                              <w:rPr>
                                <w:lang w:val="en-US"/>
                              </w:rPr>
                              <w:t>as airtime is stated in minu</w:t>
                            </w:r>
                            <w:r w:rsidRPr="00EB698F">
                              <w:rPr>
                                <w:lang w:val="en-US"/>
                              </w:rPr>
                              <w:t xml:space="preserve">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C2848" id="Textfeld 2287" o:spid="_x0000_s1036" type="#_x0000_t202" style="position:absolute;margin-left:240.6pt;margin-top:93.8pt;width:197.4pt;height:2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" fillcolor="white [3201]" strokeweight=".5pt">
                <v:textbox>
                  <w:txbxContent>
                    <w:p w14:paraId="53404F8B" w14:textId="30B7CF92" w:rsidR="00670539" w:rsidRPr="00EB698F" w:rsidRDefault="00670539">
                      <w:pPr>
                        <w:rPr>
                          <w:lang w:val="en-US"/>
                        </w:rPr>
                      </w:pPr>
                      <w:r>
                        <w:rPr>
                          <w:lang w:val="en-US"/>
                        </w:rPr>
                        <w:t>as airtime is stated in minu</w:t>
                      </w:r>
                      <w:r w:rsidRPr="00EB698F">
                        <w:rPr>
                          <w:lang w:val="en-US"/>
                        </w:rPr>
                        <w:t xml:space="preserve">tes </w:t>
                      </w:r>
                    </w:p>
                  </w:txbxContent>
                </v:textbox>
              </v:shape>
            </w:pict>
          </mc:Fallback>
        </mc:AlternateContent>
      </w:r>
      <w:r w:rsidR="007072E6">
        <w:rPr>
          <w:noProof/>
        </w:rPr>
        <w:drawing>
          <wp:inline distT="0" distB="0" distL="0" distR="0" wp14:anchorId="2FD587E8" wp14:editId="2DCBA740">
            <wp:extent cx="5760720" cy="2305685"/>
            <wp:effectExtent l="0" t="0" r="0" b="0"/>
            <wp:docPr id="2290" name="Grafik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305685"/>
                    </a:xfrm>
                    <a:prstGeom prst="rect">
                      <a:avLst/>
                    </a:prstGeom>
                  </pic:spPr>
                </pic:pic>
              </a:graphicData>
            </a:graphic>
          </wp:inline>
        </w:drawing>
      </w:r>
    </w:p>
    <w:p w14:paraId="08EDCD9D" w14:textId="77777777" w:rsidR="007072E6" w:rsidRDefault="007072E6" w:rsidP="007072E6">
      <w:pPr>
        <w:rPr>
          <w:lang w:val="en-US"/>
        </w:rPr>
      </w:pPr>
      <w:r>
        <w:rPr>
          <w:noProof/>
        </w:rPr>
        <w:lastRenderedPageBreak/>
        <w:drawing>
          <wp:inline distT="0" distB="0" distL="0" distR="0" wp14:anchorId="78DBFF2A" wp14:editId="2AD8E1F3">
            <wp:extent cx="5760720" cy="2047875"/>
            <wp:effectExtent l="0" t="0" r="0" b="9525"/>
            <wp:docPr id="2291" name="Grafik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047875"/>
                    </a:xfrm>
                    <a:prstGeom prst="rect">
                      <a:avLst/>
                    </a:prstGeom>
                  </pic:spPr>
                </pic:pic>
              </a:graphicData>
            </a:graphic>
          </wp:inline>
        </w:drawing>
      </w:r>
    </w:p>
    <w:p w14:paraId="25F5A26E" w14:textId="77777777" w:rsidR="007072E6" w:rsidRDefault="007072E6" w:rsidP="007072E6">
      <w:pPr>
        <w:rPr>
          <w:lang w:val="en-US"/>
        </w:rPr>
      </w:pPr>
      <w:r>
        <w:rPr>
          <w:noProof/>
        </w:rPr>
        <w:drawing>
          <wp:inline distT="0" distB="0" distL="0" distR="0" wp14:anchorId="5D60EC23" wp14:editId="70CE4B13">
            <wp:extent cx="5701146" cy="1821180"/>
            <wp:effectExtent l="0" t="0" r="0" b="7620"/>
            <wp:docPr id="2292" name="Grafik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1034"/>
                    <a:stretch/>
                  </pic:blipFill>
                  <pic:spPr bwMode="auto">
                    <a:xfrm>
                      <a:off x="0" y="0"/>
                      <a:ext cx="5701146" cy="1821180"/>
                    </a:xfrm>
                    <a:prstGeom prst="rect">
                      <a:avLst/>
                    </a:prstGeom>
                    <a:ln>
                      <a:noFill/>
                    </a:ln>
                    <a:extLst>
                      <a:ext uri="{53640926-AAD7-44D8-BBD7-CCE9431645EC}">
                        <a14:shadowObscured xmlns:a14="http://schemas.microsoft.com/office/drawing/2010/main"/>
                      </a:ext>
                    </a:extLst>
                  </pic:spPr>
                </pic:pic>
              </a:graphicData>
            </a:graphic>
          </wp:inline>
        </w:drawing>
      </w:r>
    </w:p>
    <w:p w14:paraId="5B6517BF" w14:textId="46C0E631" w:rsidR="007072E6" w:rsidRDefault="008E6AFA" w:rsidP="007072E6">
      <w:pPr>
        <w:rPr>
          <w:lang w:val="en-US"/>
        </w:rPr>
      </w:pPr>
      <w:r>
        <w:rPr>
          <w:noProof/>
        </w:rPr>
        <w:drawing>
          <wp:inline distT="0" distB="0" distL="0" distR="0" wp14:anchorId="2E2FFA18" wp14:editId="7234CC1F">
            <wp:extent cx="5760720" cy="768985"/>
            <wp:effectExtent l="0" t="0" r="0" b="0"/>
            <wp:docPr id="2355" name="Grafik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768985"/>
                    </a:xfrm>
                    <a:prstGeom prst="rect">
                      <a:avLst/>
                    </a:prstGeom>
                  </pic:spPr>
                </pic:pic>
              </a:graphicData>
            </a:graphic>
          </wp:inline>
        </w:drawing>
      </w:r>
    </w:p>
    <w:p w14:paraId="714BB572" w14:textId="6FA86434" w:rsidR="00AA15A6" w:rsidRDefault="00AA15A6" w:rsidP="007072E6">
      <w:pPr>
        <w:rPr>
          <w:rFonts w:ascii="Consolas" w:hAnsi="Consolas"/>
          <w:lang w:val="en-US"/>
        </w:rPr>
      </w:pPr>
      <w:r>
        <w:rPr>
          <w:lang w:val="en-US"/>
        </w:rPr>
        <w:t xml:space="preserve">easier way to filter out top_n values: </w:t>
      </w:r>
      <w:r>
        <w:rPr>
          <w:rFonts w:ascii="Consolas" w:hAnsi="Consolas"/>
          <w:lang w:val="en-US"/>
        </w:rPr>
        <w:t>top_n() function</w:t>
      </w:r>
    </w:p>
    <w:p w14:paraId="2A19120F" w14:textId="38D827D7" w:rsidR="00AA15A6" w:rsidRPr="001475BA" w:rsidRDefault="001475BA" w:rsidP="008320D8">
      <w:pPr>
        <w:pStyle w:val="Listenabsatz"/>
        <w:numPr>
          <w:ilvl w:val="0"/>
          <w:numId w:val="37"/>
        </w:numPr>
        <w:rPr>
          <w:rFonts w:ascii="Consolas" w:hAnsi="Consolas"/>
          <w:lang w:val="en-US"/>
        </w:rPr>
      </w:pPr>
      <w:r>
        <w:rPr>
          <w:rFonts w:cstheme="minorHAnsi"/>
          <w:lang w:val="en-US"/>
        </w:rPr>
        <w:t>filters out the top n values of a variable starting from the highest value (hence it has naturally a descending approach)</w:t>
      </w:r>
    </w:p>
    <w:p w14:paraId="577D45B6" w14:textId="70510C20" w:rsidR="001475BA" w:rsidRPr="00E71AFB" w:rsidRDefault="001475BA" w:rsidP="008320D8">
      <w:pPr>
        <w:pStyle w:val="Listenabsatz"/>
        <w:numPr>
          <w:ilvl w:val="0"/>
          <w:numId w:val="37"/>
        </w:numPr>
        <w:rPr>
          <w:rFonts w:ascii="Consolas" w:hAnsi="Consolas"/>
          <w:lang w:val="en-US"/>
        </w:rPr>
      </w:pPr>
      <w:r>
        <w:rPr>
          <w:rFonts w:cstheme="minorHAnsi"/>
          <w:lang w:val="en-US"/>
        </w:rPr>
        <w:t xml:space="preserve">syntax: </w:t>
      </w:r>
      <w:r>
        <w:rPr>
          <w:rFonts w:cstheme="minorHAnsi"/>
          <w:lang w:val="en-US"/>
        </w:rPr>
        <w:br/>
      </w:r>
      <w:r w:rsidRPr="00E71AFB">
        <w:rPr>
          <w:rFonts w:ascii="Consolas" w:hAnsi="Consolas" w:cstheme="minorHAnsi"/>
          <w:lang w:val="en-US"/>
        </w:rPr>
        <w:t>&gt; top_n</w:t>
      </w:r>
      <w:r w:rsidR="002D1F51" w:rsidRPr="00E71AFB">
        <w:rPr>
          <w:rFonts w:ascii="Consolas" w:hAnsi="Consolas" w:cstheme="minorHAnsi"/>
          <w:lang w:val="en-US"/>
        </w:rPr>
        <w:t>(</w:t>
      </w:r>
      <w:r w:rsidR="0043057D" w:rsidRPr="00E71AFB">
        <w:rPr>
          <w:rFonts w:ascii="Consolas" w:hAnsi="Consolas" w:cstheme="minorHAnsi"/>
          <w:lang w:val="en-US"/>
        </w:rPr>
        <w:t>&lt;# of values to be filtered out&gt;</w:t>
      </w:r>
      <w:r w:rsidR="002D1F51" w:rsidRPr="00E71AFB">
        <w:rPr>
          <w:rFonts w:ascii="Consolas" w:hAnsi="Consolas" w:cstheme="minorHAnsi"/>
          <w:lang w:val="en-US"/>
        </w:rPr>
        <w:t>, &lt;</w:t>
      </w:r>
      <w:r w:rsidR="00E71AFB" w:rsidRPr="00E71AFB">
        <w:rPr>
          <w:rFonts w:ascii="Consolas" w:hAnsi="Consolas" w:cstheme="minorHAnsi"/>
          <w:lang w:val="en-US"/>
        </w:rPr>
        <w:t>VARIABLE</w:t>
      </w:r>
      <w:r w:rsidR="002E15C8">
        <w:rPr>
          <w:rFonts w:ascii="Consolas" w:hAnsi="Consolas" w:cstheme="minorHAnsi"/>
          <w:lang w:val="en-US"/>
        </w:rPr>
        <w:t xml:space="preserve"> to use for ordering</w:t>
      </w:r>
      <w:r w:rsidR="00E71AFB" w:rsidRPr="00E71AFB">
        <w:rPr>
          <w:rFonts w:ascii="Consolas" w:hAnsi="Consolas" w:cstheme="minorHAnsi"/>
          <w:lang w:val="en-US"/>
        </w:rPr>
        <w:t>&gt;</w:t>
      </w:r>
      <w:r w:rsidR="0043057D" w:rsidRPr="00E71AFB">
        <w:rPr>
          <w:rFonts w:ascii="Consolas" w:hAnsi="Consolas" w:cstheme="minorHAnsi"/>
          <w:lang w:val="en-US"/>
        </w:rPr>
        <w:t>)</w:t>
      </w:r>
    </w:p>
    <w:p w14:paraId="392B790B" w14:textId="45AD1726" w:rsidR="00E71AFB" w:rsidRPr="0008362E" w:rsidRDefault="00E71AFB" w:rsidP="008320D8">
      <w:pPr>
        <w:pStyle w:val="Listenabsatz"/>
        <w:numPr>
          <w:ilvl w:val="1"/>
          <w:numId w:val="37"/>
        </w:numPr>
        <w:rPr>
          <w:rFonts w:ascii="Consolas" w:hAnsi="Consolas"/>
          <w:lang w:val="en-US"/>
        </w:rPr>
      </w:pPr>
      <w:r>
        <w:rPr>
          <w:rFonts w:cstheme="minorHAnsi"/>
          <w:lang w:val="en-US"/>
        </w:rPr>
        <w:t xml:space="preserve">if no variable is specified, by default R takes </w:t>
      </w:r>
      <w:r w:rsidR="002E15C8">
        <w:rPr>
          <w:rFonts w:cstheme="minorHAnsi"/>
          <w:lang w:val="en-US"/>
        </w:rPr>
        <w:t>the last variable of the dataset for ordering/filtering the top_n values</w:t>
      </w:r>
    </w:p>
    <w:p w14:paraId="6E300A50" w14:textId="77777777" w:rsidR="0008362E" w:rsidRPr="0008362E" w:rsidRDefault="0008362E" w:rsidP="008320D8">
      <w:pPr>
        <w:pStyle w:val="Listenabsatz"/>
        <w:numPr>
          <w:ilvl w:val="0"/>
          <w:numId w:val="37"/>
        </w:numPr>
        <w:rPr>
          <w:rFonts w:ascii="Consolas" w:hAnsi="Consolas"/>
          <w:lang w:val="en-US"/>
        </w:rPr>
      </w:pPr>
      <w:r>
        <w:rPr>
          <w:rFonts w:cstheme="minorHAnsi"/>
          <w:lang w:val="en-US"/>
        </w:rPr>
        <w:t xml:space="preserve">note: </w:t>
      </w:r>
    </w:p>
    <w:p w14:paraId="1C5DE705" w14:textId="5015C4E9" w:rsidR="0008362E" w:rsidRPr="0008362E" w:rsidRDefault="0008362E" w:rsidP="008320D8">
      <w:pPr>
        <w:pStyle w:val="Listenabsatz"/>
        <w:numPr>
          <w:ilvl w:val="1"/>
          <w:numId w:val="37"/>
        </w:numPr>
        <w:rPr>
          <w:rFonts w:ascii="Consolas" w:hAnsi="Consolas"/>
          <w:lang w:val="en-US"/>
        </w:rPr>
      </w:pPr>
      <w:r>
        <w:rPr>
          <w:rFonts w:cstheme="minorHAnsi"/>
          <w:lang w:val="en-US"/>
        </w:rPr>
        <w:t xml:space="preserve">values are not arranged </w:t>
      </w:r>
    </w:p>
    <w:p w14:paraId="0F231628" w14:textId="6D8F79BD" w:rsidR="0008362E" w:rsidRPr="0008362E" w:rsidRDefault="0008362E" w:rsidP="008320D8">
      <w:pPr>
        <w:pStyle w:val="Listenabsatz"/>
        <w:numPr>
          <w:ilvl w:val="1"/>
          <w:numId w:val="37"/>
        </w:numPr>
        <w:rPr>
          <w:rFonts w:ascii="Consolas" w:hAnsi="Consolas"/>
          <w:lang w:val="en-US"/>
        </w:rPr>
      </w:pPr>
      <w:r>
        <w:rPr>
          <w:rFonts w:cstheme="minorHAnsi"/>
          <w:lang w:val="en-US"/>
        </w:rPr>
        <w:t>if there are ties, R proceeds as follows: if the tied value is in top_n order, then R will deliver all of this same value; thereby it can happen that we don’t receive only 10  but 20 values, if there are that many ties</w:t>
      </w:r>
    </w:p>
    <w:p w14:paraId="0314FF03" w14:textId="77777777" w:rsidR="0008362E" w:rsidRPr="0008362E" w:rsidRDefault="0008362E" w:rsidP="0008362E">
      <w:pPr>
        <w:rPr>
          <w:rFonts w:ascii="Consolas" w:hAnsi="Consolas"/>
          <w:lang w:val="en-US"/>
        </w:rPr>
      </w:pPr>
    </w:p>
    <w:p w14:paraId="661B12A2" w14:textId="3FBC323D" w:rsidR="00E16842" w:rsidRPr="00E16842" w:rsidRDefault="00563381" w:rsidP="007072E6">
      <w:pPr>
        <w:rPr>
          <w:b/>
          <w:lang w:val="en-US"/>
        </w:rPr>
      </w:pPr>
      <w:r>
        <w:rPr>
          <w:b/>
          <w:lang w:val="en-US"/>
        </w:rPr>
        <w:t>Brea</w:t>
      </w:r>
      <w:r w:rsidR="00E16842">
        <w:rPr>
          <w:b/>
          <w:lang w:val="en-US"/>
        </w:rPr>
        <w:t>k the ties with order function:</w:t>
      </w:r>
    </w:p>
    <w:p w14:paraId="577E934E" w14:textId="0C1D9648" w:rsidR="00563381" w:rsidRDefault="003A4CD3" w:rsidP="007072E6">
      <w:pPr>
        <w:rPr>
          <w:b/>
          <w:lang w:val="en-US"/>
        </w:rPr>
      </w:pPr>
      <w:r>
        <w:rPr>
          <w:noProof/>
        </w:rPr>
        <w:drawing>
          <wp:inline distT="0" distB="0" distL="0" distR="0" wp14:anchorId="210B0028" wp14:editId="3A488B87">
            <wp:extent cx="5719156" cy="856615"/>
            <wp:effectExtent l="0" t="0" r="0" b="635"/>
            <wp:docPr id="2354" name="Grafik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721"/>
                    <a:stretch/>
                  </pic:blipFill>
                  <pic:spPr bwMode="auto">
                    <a:xfrm>
                      <a:off x="0" y="0"/>
                      <a:ext cx="5719156" cy="856615"/>
                    </a:xfrm>
                    <a:prstGeom prst="rect">
                      <a:avLst/>
                    </a:prstGeom>
                    <a:ln>
                      <a:noFill/>
                    </a:ln>
                    <a:extLst>
                      <a:ext uri="{53640926-AAD7-44D8-BBD7-CCE9431645EC}">
                        <a14:shadowObscured xmlns:a14="http://schemas.microsoft.com/office/drawing/2010/main"/>
                      </a:ext>
                    </a:extLst>
                  </pic:spPr>
                </pic:pic>
              </a:graphicData>
            </a:graphic>
          </wp:inline>
        </w:drawing>
      </w:r>
    </w:p>
    <w:p w14:paraId="3995861A" w14:textId="65501DD2" w:rsidR="00EF21CD" w:rsidRPr="001A2432" w:rsidRDefault="00EF21CD" w:rsidP="008320D8">
      <w:pPr>
        <w:pStyle w:val="Listenabsatz"/>
        <w:numPr>
          <w:ilvl w:val="0"/>
          <w:numId w:val="22"/>
        </w:numPr>
        <w:rPr>
          <w:b/>
          <w:lang w:val="en-US"/>
        </w:rPr>
      </w:pPr>
      <w:r>
        <w:rPr>
          <w:lang w:val="en-US"/>
        </w:rPr>
        <w:lastRenderedPageBreak/>
        <w:t xml:space="preserve">first one creates a new column in which the highest </w:t>
      </w:r>
      <w:r w:rsidR="001A2432">
        <w:rPr>
          <w:lang w:val="en-US"/>
        </w:rPr>
        <w:t>value gets rank on</w:t>
      </w:r>
      <w:r w:rsidR="00FD1D13">
        <w:rPr>
          <w:lang w:val="en-US"/>
        </w:rPr>
        <w:t>e</w:t>
      </w:r>
      <w:r w:rsidR="001A2432">
        <w:rPr>
          <w:lang w:val="en-US"/>
        </w:rPr>
        <w:t xml:space="preserve"> (same as in first version</w:t>
      </w:r>
      <w:r w:rsidR="00460DCC">
        <w:rPr>
          <w:lang w:val="en-US"/>
        </w:rPr>
        <w:t xml:space="preserve"> above</w:t>
      </w:r>
      <w:r w:rsidR="001A2432">
        <w:rPr>
          <w:lang w:val="en-US"/>
        </w:rPr>
        <w:t>)</w:t>
      </w:r>
    </w:p>
    <w:p w14:paraId="4832B2AA" w14:textId="570D5997" w:rsidR="001A2432" w:rsidRPr="00CD701B" w:rsidRDefault="00460DCC" w:rsidP="008320D8">
      <w:pPr>
        <w:pStyle w:val="Listenabsatz"/>
        <w:numPr>
          <w:ilvl w:val="0"/>
          <w:numId w:val="22"/>
        </w:numPr>
        <w:rPr>
          <w:b/>
          <w:lang w:val="en-US"/>
        </w:rPr>
      </w:pPr>
      <w:r>
        <w:rPr>
          <w:lang w:val="en-US"/>
        </w:rPr>
        <w:t xml:space="preserve">then one orders the column </w:t>
      </w:r>
      <w:r w:rsidR="00CD701B">
        <w:rPr>
          <w:lang w:val="en-US"/>
        </w:rPr>
        <w:t xml:space="preserve">with the arrange function in an ascending order </w:t>
      </w:r>
    </w:p>
    <w:p w14:paraId="3632E294" w14:textId="2ED00BBF" w:rsidR="00CD701B" w:rsidRPr="00CD701B" w:rsidRDefault="00CD701B" w:rsidP="008320D8">
      <w:pPr>
        <w:pStyle w:val="Listenabsatz"/>
        <w:numPr>
          <w:ilvl w:val="0"/>
          <w:numId w:val="22"/>
        </w:numPr>
        <w:rPr>
          <w:b/>
          <w:lang w:val="en-US"/>
        </w:rPr>
      </w:pPr>
      <w:r>
        <w:rPr>
          <w:lang w:val="en-US"/>
        </w:rPr>
        <w:t xml:space="preserve">then one creates an additional column using the </w:t>
      </w:r>
      <w:r>
        <w:rPr>
          <w:b/>
          <w:lang w:val="en-US"/>
        </w:rPr>
        <w:t>order function</w:t>
      </w:r>
    </w:p>
    <w:p w14:paraId="7E5F5C6D" w14:textId="415AAB28" w:rsidR="00CD701B" w:rsidRPr="007F60CC" w:rsidRDefault="0020556E" w:rsidP="008320D8">
      <w:pPr>
        <w:pStyle w:val="Listenabsatz"/>
        <w:numPr>
          <w:ilvl w:val="1"/>
          <w:numId w:val="22"/>
        </w:numPr>
        <w:rPr>
          <w:b/>
          <w:lang w:val="en-US"/>
        </w:rPr>
      </w:pPr>
      <w:r>
        <w:rPr>
          <w:lang w:val="en-US"/>
        </w:rPr>
        <w:t xml:space="preserve">the order function </w:t>
      </w:r>
      <w:r>
        <w:rPr>
          <w:b/>
          <w:lang w:val="en-US"/>
        </w:rPr>
        <w:t>order</w:t>
      </w:r>
      <w:r w:rsidR="001E51FE">
        <w:rPr>
          <w:b/>
          <w:lang w:val="en-US"/>
        </w:rPr>
        <w:t>s</w:t>
      </w:r>
      <w:r>
        <w:rPr>
          <w:b/>
          <w:lang w:val="en-US"/>
        </w:rPr>
        <w:t xml:space="preserve"> the values of</w:t>
      </w:r>
      <w:r w:rsidR="00CD701B">
        <w:rPr>
          <w:lang w:val="en-US"/>
        </w:rPr>
        <w:t xml:space="preserve"> a column/vector </w:t>
      </w:r>
      <w:r w:rsidR="003A38C3">
        <w:rPr>
          <w:lang w:val="en-US"/>
        </w:rPr>
        <w:t xml:space="preserve">and provides their indices in the vector </w:t>
      </w:r>
    </w:p>
    <w:p w14:paraId="264383E4" w14:textId="677B492E" w:rsidR="003622E9" w:rsidRDefault="007F60CC" w:rsidP="008320D8">
      <w:pPr>
        <w:pStyle w:val="Listenabsatz"/>
        <w:numPr>
          <w:ilvl w:val="1"/>
          <w:numId w:val="22"/>
        </w:numPr>
        <w:rPr>
          <w:b/>
          <w:lang w:val="en-US"/>
        </w:rPr>
      </w:pPr>
      <w:r>
        <w:rPr>
          <w:lang w:val="en-US"/>
        </w:rPr>
        <w:t>hence order (x) with x&lt;-</w:t>
      </w:r>
      <w:r w:rsidR="004D0348">
        <w:rPr>
          <w:lang w:val="en-US"/>
        </w:rPr>
        <w:t>c(1,3,4,2</w:t>
      </w:r>
      <w:r w:rsidRPr="007F60CC">
        <w:rPr>
          <w:lang w:val="en-US"/>
        </w:rPr>
        <w:t xml:space="preserve">) </w:t>
      </w:r>
      <w:r w:rsidR="001D273C">
        <w:rPr>
          <w:lang w:val="en-US"/>
        </w:rPr>
        <w:t>gives the following results</w:t>
      </w:r>
      <w:r w:rsidR="003A38C3">
        <w:rPr>
          <w:b/>
          <w:lang w:val="en-US"/>
        </w:rPr>
        <w:t>:</w:t>
      </w:r>
      <w:r w:rsidR="00C20199">
        <w:rPr>
          <w:b/>
          <w:lang w:val="en-US"/>
        </w:rPr>
        <w:t xml:space="preserve"> 1, 4, 2, 3</w:t>
      </w:r>
      <w:r w:rsidR="003A38C3">
        <w:rPr>
          <w:b/>
          <w:lang w:val="en-US"/>
        </w:rPr>
        <w:t xml:space="preserve"> </w:t>
      </w:r>
      <w:r w:rsidR="003622E9">
        <w:rPr>
          <w:b/>
          <w:lang w:val="en-US"/>
        </w:rPr>
        <w:br/>
      </w:r>
      <w:r w:rsidR="003622E9" w:rsidRPr="003622E9">
        <w:rPr>
          <w:b/>
          <w:lang w:val="en-US"/>
        </w:rPr>
        <w:sym w:font="Wingdings" w:char="F0E0"/>
      </w:r>
      <w:r w:rsidR="003622E9">
        <w:rPr>
          <w:b/>
          <w:lang w:val="en-US"/>
        </w:rPr>
        <w:t xml:space="preserve"> those are the indices</w:t>
      </w:r>
    </w:p>
    <w:p w14:paraId="5C560F18" w14:textId="696B3E30" w:rsidR="00514329" w:rsidRPr="00021611" w:rsidRDefault="007712FE" w:rsidP="008320D8">
      <w:pPr>
        <w:pStyle w:val="Listenabsatz"/>
        <w:numPr>
          <w:ilvl w:val="0"/>
          <w:numId w:val="22"/>
        </w:numPr>
        <w:rPr>
          <w:b/>
          <w:lang w:val="en-US"/>
        </w:rPr>
      </w:pPr>
      <w:r>
        <w:rPr>
          <w:lang w:val="en-US"/>
        </w:rPr>
        <w:t>so</w:t>
      </w:r>
      <w:r w:rsidR="00881980">
        <w:rPr>
          <w:lang w:val="en-US"/>
        </w:rPr>
        <w:t>,</w:t>
      </w:r>
      <w:r>
        <w:rPr>
          <w:lang w:val="en-US"/>
        </w:rPr>
        <w:t xml:space="preserve"> by creating an additional column with the indices </w:t>
      </w:r>
      <w:r w:rsidR="00351652">
        <w:rPr>
          <w:lang w:val="en-US"/>
        </w:rPr>
        <w:t>of th</w:t>
      </w:r>
      <w:r w:rsidR="001E51FE">
        <w:rPr>
          <w:lang w:val="en-US"/>
        </w:rPr>
        <w:t>e arranged rank, also values that</w:t>
      </w:r>
      <w:r w:rsidR="00351652">
        <w:rPr>
          <w:lang w:val="en-US"/>
        </w:rPr>
        <w:t xml:space="preserve"> </w:t>
      </w:r>
      <w:r w:rsidR="00535CC0">
        <w:rPr>
          <w:lang w:val="en-US"/>
        </w:rPr>
        <w:t>oc</w:t>
      </w:r>
      <w:r w:rsidR="00351652">
        <w:rPr>
          <w:lang w:val="en-US"/>
        </w:rPr>
        <w:t xml:space="preserve">cur twice </w:t>
      </w:r>
      <w:r w:rsidR="00535CC0">
        <w:rPr>
          <w:lang w:val="en-US"/>
        </w:rPr>
        <w:t>and more</w:t>
      </w:r>
      <w:r w:rsidR="00351652">
        <w:rPr>
          <w:lang w:val="en-US"/>
        </w:rPr>
        <w:t xml:space="preserve"> </w:t>
      </w:r>
      <w:r w:rsidR="00311ACC">
        <w:rPr>
          <w:lang w:val="en-US"/>
        </w:rPr>
        <w:t>get a diffe</w:t>
      </w:r>
      <w:r w:rsidR="00021611">
        <w:rPr>
          <w:lang w:val="en-US"/>
        </w:rPr>
        <w:t>rent rank before we filter them</w:t>
      </w:r>
    </w:p>
    <w:p w14:paraId="17BA5B82" w14:textId="5A70AAE5" w:rsidR="00021611" w:rsidRPr="00D92AE1" w:rsidRDefault="00021611" w:rsidP="008320D8">
      <w:pPr>
        <w:pStyle w:val="Listenabsatz"/>
        <w:numPr>
          <w:ilvl w:val="0"/>
          <w:numId w:val="22"/>
        </w:numPr>
        <w:rPr>
          <w:b/>
          <w:lang w:val="en-US"/>
        </w:rPr>
      </w:pPr>
      <w:r>
        <w:rPr>
          <w:lang w:val="en-US"/>
        </w:rPr>
        <w:t xml:space="preserve">if the same value occurs multiple times, we </w:t>
      </w:r>
      <w:r w:rsidR="004C0903">
        <w:rPr>
          <w:lang w:val="en-US"/>
        </w:rPr>
        <w:t>might</w:t>
      </w:r>
      <w:r>
        <w:rPr>
          <w:lang w:val="en-US"/>
        </w:rPr>
        <w:t xml:space="preserve"> therefore have </w:t>
      </w:r>
      <w:r w:rsidR="00D92AE1">
        <w:rPr>
          <w:lang w:val="en-US"/>
        </w:rPr>
        <w:t xml:space="preserve">less values filtered in the result, as those same values are treated </w:t>
      </w:r>
      <w:r w:rsidR="00947C8F">
        <w:rPr>
          <w:lang w:val="en-US"/>
        </w:rPr>
        <w:t>separately</w:t>
      </w:r>
      <w:r w:rsidR="00D92AE1">
        <w:rPr>
          <w:lang w:val="en-US"/>
        </w:rPr>
        <w:t xml:space="preserve"> </w:t>
      </w:r>
    </w:p>
    <w:p w14:paraId="45C87927" w14:textId="3F5C4D59" w:rsidR="00D92AE1" w:rsidRPr="00514329" w:rsidRDefault="00D92AE1" w:rsidP="008320D8">
      <w:pPr>
        <w:pStyle w:val="Listenabsatz"/>
        <w:numPr>
          <w:ilvl w:val="0"/>
          <w:numId w:val="22"/>
        </w:numPr>
        <w:rPr>
          <w:b/>
          <w:lang w:val="en-US"/>
        </w:rPr>
      </w:pPr>
      <w:r>
        <w:rPr>
          <w:lang w:val="en-US"/>
        </w:rPr>
        <w:t>table for illustration:</w:t>
      </w:r>
    </w:p>
    <w:tbl>
      <w:tblPr>
        <w:tblStyle w:val="Tabellenraster"/>
        <w:tblW w:w="0" w:type="auto"/>
        <w:tblInd w:w="720" w:type="dxa"/>
        <w:tblLook w:val="04A0" w:firstRow="1" w:lastRow="0" w:firstColumn="1" w:lastColumn="0" w:noHBand="0" w:noVBand="1"/>
      </w:tblPr>
      <w:tblGrid>
        <w:gridCol w:w="782"/>
        <w:gridCol w:w="1058"/>
        <w:gridCol w:w="860"/>
      </w:tblGrid>
      <w:tr w:rsidR="00D92AE1" w14:paraId="60FFADB5" w14:textId="77777777" w:rsidTr="00E24A96">
        <w:tc>
          <w:tcPr>
            <w:tcW w:w="782" w:type="dxa"/>
          </w:tcPr>
          <w:p w14:paraId="39D451DE" w14:textId="480B6978" w:rsidR="00D92AE1" w:rsidRPr="00D92AE1" w:rsidRDefault="00E24A96" w:rsidP="00D92AE1">
            <w:pPr>
              <w:rPr>
                <w:b/>
                <w:lang w:val="en-US"/>
              </w:rPr>
            </w:pPr>
            <w:r>
              <w:rPr>
                <w:b/>
                <w:lang w:val="en-US"/>
              </w:rPr>
              <w:t>Rank</w:t>
            </w:r>
          </w:p>
        </w:tc>
        <w:tc>
          <w:tcPr>
            <w:tcW w:w="1058" w:type="dxa"/>
          </w:tcPr>
          <w:p w14:paraId="21557516" w14:textId="053425D9" w:rsidR="00D92AE1" w:rsidRPr="00D92AE1" w:rsidRDefault="00E24A96" w:rsidP="00D92AE1">
            <w:pPr>
              <w:rPr>
                <w:b/>
                <w:lang w:val="en-US"/>
              </w:rPr>
            </w:pPr>
            <w:r>
              <w:rPr>
                <w:b/>
                <w:lang w:val="en-US"/>
              </w:rPr>
              <w:t>Arrange</w:t>
            </w:r>
          </w:p>
        </w:tc>
        <w:tc>
          <w:tcPr>
            <w:tcW w:w="860" w:type="dxa"/>
          </w:tcPr>
          <w:p w14:paraId="667992C0" w14:textId="5216DB1E" w:rsidR="00D92AE1" w:rsidRPr="00D92AE1" w:rsidRDefault="00E24A96" w:rsidP="00D92AE1">
            <w:pPr>
              <w:rPr>
                <w:b/>
                <w:lang w:val="en-US"/>
              </w:rPr>
            </w:pPr>
            <w:r>
              <w:rPr>
                <w:b/>
                <w:lang w:val="en-US"/>
              </w:rPr>
              <w:t>Order</w:t>
            </w:r>
          </w:p>
        </w:tc>
      </w:tr>
      <w:tr w:rsidR="00D92AE1" w14:paraId="4137C945" w14:textId="77777777" w:rsidTr="00E24A96">
        <w:tc>
          <w:tcPr>
            <w:tcW w:w="782" w:type="dxa"/>
          </w:tcPr>
          <w:p w14:paraId="4BB7F06A" w14:textId="78AAC78C" w:rsidR="00D92AE1" w:rsidRPr="00D92AE1" w:rsidRDefault="007250B3" w:rsidP="00D92AE1">
            <w:pPr>
              <w:rPr>
                <w:b/>
                <w:lang w:val="en-US"/>
              </w:rPr>
            </w:pPr>
            <w:r>
              <w:rPr>
                <w:b/>
                <w:lang w:val="en-US"/>
              </w:rPr>
              <w:t>2.5</w:t>
            </w:r>
            <w:r w:rsidR="002B7BE3">
              <w:rPr>
                <w:b/>
                <w:lang w:val="en-US"/>
              </w:rPr>
              <w:t>*</w:t>
            </w:r>
          </w:p>
        </w:tc>
        <w:tc>
          <w:tcPr>
            <w:tcW w:w="1058" w:type="dxa"/>
          </w:tcPr>
          <w:p w14:paraId="6A8EEF6B" w14:textId="6DB90DA0" w:rsidR="00D92AE1" w:rsidRPr="00D92AE1" w:rsidRDefault="00E24A96" w:rsidP="00D92AE1">
            <w:pPr>
              <w:rPr>
                <w:b/>
                <w:lang w:val="en-US"/>
              </w:rPr>
            </w:pPr>
            <w:r>
              <w:rPr>
                <w:b/>
                <w:lang w:val="en-US"/>
              </w:rPr>
              <w:t>1</w:t>
            </w:r>
          </w:p>
        </w:tc>
        <w:tc>
          <w:tcPr>
            <w:tcW w:w="860" w:type="dxa"/>
          </w:tcPr>
          <w:p w14:paraId="0883BEB5" w14:textId="3AF1FA77" w:rsidR="00D92AE1" w:rsidRPr="00D92AE1" w:rsidRDefault="00E24A96" w:rsidP="00D92AE1">
            <w:pPr>
              <w:rPr>
                <w:b/>
                <w:lang w:val="en-US"/>
              </w:rPr>
            </w:pPr>
            <w:r>
              <w:rPr>
                <w:b/>
                <w:lang w:val="en-US"/>
              </w:rPr>
              <w:t>1</w:t>
            </w:r>
          </w:p>
        </w:tc>
      </w:tr>
      <w:tr w:rsidR="00D92AE1" w14:paraId="20603346" w14:textId="77777777" w:rsidTr="00E24A96">
        <w:tc>
          <w:tcPr>
            <w:tcW w:w="782" w:type="dxa"/>
          </w:tcPr>
          <w:p w14:paraId="143139A8" w14:textId="5B5B1199" w:rsidR="00D92AE1" w:rsidRPr="00D92AE1" w:rsidRDefault="00E24A96" w:rsidP="00D92AE1">
            <w:pPr>
              <w:rPr>
                <w:b/>
                <w:lang w:val="en-US"/>
              </w:rPr>
            </w:pPr>
            <w:r>
              <w:rPr>
                <w:b/>
                <w:lang w:val="en-US"/>
              </w:rPr>
              <w:t>1</w:t>
            </w:r>
          </w:p>
        </w:tc>
        <w:tc>
          <w:tcPr>
            <w:tcW w:w="1058" w:type="dxa"/>
          </w:tcPr>
          <w:p w14:paraId="3F7D907D" w14:textId="6F3C1EA9" w:rsidR="00D92AE1" w:rsidRPr="00D92AE1" w:rsidRDefault="00E24A96" w:rsidP="00D92AE1">
            <w:pPr>
              <w:rPr>
                <w:b/>
                <w:lang w:val="en-US"/>
              </w:rPr>
            </w:pPr>
            <w:r>
              <w:rPr>
                <w:b/>
                <w:lang w:val="en-US"/>
              </w:rPr>
              <w:t>3</w:t>
            </w:r>
          </w:p>
        </w:tc>
        <w:tc>
          <w:tcPr>
            <w:tcW w:w="860" w:type="dxa"/>
          </w:tcPr>
          <w:p w14:paraId="4F1CD690" w14:textId="70227CA5" w:rsidR="00D92AE1" w:rsidRPr="00D92AE1" w:rsidRDefault="00E24A96" w:rsidP="00D92AE1">
            <w:pPr>
              <w:rPr>
                <w:b/>
                <w:lang w:val="en-US"/>
              </w:rPr>
            </w:pPr>
            <w:r>
              <w:rPr>
                <w:b/>
                <w:lang w:val="en-US"/>
              </w:rPr>
              <w:t>2</w:t>
            </w:r>
          </w:p>
        </w:tc>
      </w:tr>
      <w:tr w:rsidR="00D92AE1" w14:paraId="76ABF797" w14:textId="77777777" w:rsidTr="00E24A96">
        <w:tc>
          <w:tcPr>
            <w:tcW w:w="782" w:type="dxa"/>
          </w:tcPr>
          <w:p w14:paraId="259BB98E" w14:textId="13251401" w:rsidR="00D92AE1" w:rsidRPr="00D92AE1" w:rsidRDefault="00E24A96" w:rsidP="00D92AE1">
            <w:pPr>
              <w:rPr>
                <w:b/>
                <w:lang w:val="en-US"/>
              </w:rPr>
            </w:pPr>
            <w:r>
              <w:rPr>
                <w:b/>
                <w:lang w:val="en-US"/>
              </w:rPr>
              <w:t>4</w:t>
            </w:r>
          </w:p>
        </w:tc>
        <w:tc>
          <w:tcPr>
            <w:tcW w:w="1058" w:type="dxa"/>
          </w:tcPr>
          <w:p w14:paraId="622A4E1B" w14:textId="70711BC6" w:rsidR="00D92AE1" w:rsidRPr="00D92AE1" w:rsidRDefault="00E24A96" w:rsidP="00D92AE1">
            <w:pPr>
              <w:rPr>
                <w:b/>
                <w:lang w:val="en-US"/>
              </w:rPr>
            </w:pPr>
            <w:r>
              <w:rPr>
                <w:b/>
                <w:lang w:val="en-US"/>
              </w:rPr>
              <w:t>3</w:t>
            </w:r>
          </w:p>
        </w:tc>
        <w:tc>
          <w:tcPr>
            <w:tcW w:w="860" w:type="dxa"/>
          </w:tcPr>
          <w:p w14:paraId="0C0353A1" w14:textId="7614C8D7" w:rsidR="00D92AE1" w:rsidRPr="00D92AE1" w:rsidRDefault="00E24A96" w:rsidP="00D92AE1">
            <w:pPr>
              <w:rPr>
                <w:b/>
                <w:lang w:val="en-US"/>
              </w:rPr>
            </w:pPr>
            <w:r>
              <w:rPr>
                <w:b/>
                <w:lang w:val="en-US"/>
              </w:rPr>
              <w:t>3</w:t>
            </w:r>
          </w:p>
        </w:tc>
      </w:tr>
      <w:tr w:rsidR="00E24A96" w14:paraId="6D402AC9" w14:textId="77777777" w:rsidTr="00E24A96">
        <w:tc>
          <w:tcPr>
            <w:tcW w:w="782" w:type="dxa"/>
          </w:tcPr>
          <w:p w14:paraId="31424A3B" w14:textId="4AE4A56D" w:rsidR="00E24A96" w:rsidRDefault="007250B3" w:rsidP="00D92AE1">
            <w:pPr>
              <w:rPr>
                <w:b/>
                <w:lang w:val="en-US"/>
              </w:rPr>
            </w:pPr>
            <w:r>
              <w:rPr>
                <w:b/>
                <w:lang w:val="en-US"/>
              </w:rPr>
              <w:t>2.5</w:t>
            </w:r>
            <w:r w:rsidR="002B7BE3">
              <w:rPr>
                <w:b/>
                <w:lang w:val="en-US"/>
              </w:rPr>
              <w:t>*</w:t>
            </w:r>
          </w:p>
        </w:tc>
        <w:tc>
          <w:tcPr>
            <w:tcW w:w="1058" w:type="dxa"/>
          </w:tcPr>
          <w:p w14:paraId="5726960B" w14:textId="3E4367CD" w:rsidR="00E24A96" w:rsidRPr="00D92AE1" w:rsidRDefault="00E24A96" w:rsidP="00D92AE1">
            <w:pPr>
              <w:rPr>
                <w:b/>
                <w:lang w:val="en-US"/>
              </w:rPr>
            </w:pPr>
            <w:r>
              <w:rPr>
                <w:b/>
                <w:lang w:val="en-US"/>
              </w:rPr>
              <w:t>4</w:t>
            </w:r>
          </w:p>
        </w:tc>
        <w:tc>
          <w:tcPr>
            <w:tcW w:w="860" w:type="dxa"/>
          </w:tcPr>
          <w:p w14:paraId="7E571150" w14:textId="1669C689" w:rsidR="00E24A96" w:rsidRPr="00D92AE1" w:rsidRDefault="00E24A96" w:rsidP="00D92AE1">
            <w:pPr>
              <w:rPr>
                <w:b/>
                <w:lang w:val="en-US"/>
              </w:rPr>
            </w:pPr>
            <w:r>
              <w:rPr>
                <w:b/>
                <w:lang w:val="en-US"/>
              </w:rPr>
              <w:t>4</w:t>
            </w:r>
          </w:p>
        </w:tc>
      </w:tr>
    </w:tbl>
    <w:p w14:paraId="54C64FE8" w14:textId="1B721A99" w:rsidR="00D92AE1" w:rsidRPr="00186064" w:rsidRDefault="002B0BE3" w:rsidP="008320D8">
      <w:pPr>
        <w:pStyle w:val="Listenabsatz"/>
        <w:numPr>
          <w:ilvl w:val="0"/>
          <w:numId w:val="36"/>
        </w:numPr>
        <w:rPr>
          <w:b/>
          <w:color w:val="FF0000"/>
          <w:lang w:val="en-US"/>
        </w:rPr>
      </w:pPr>
      <w:r w:rsidRPr="00186064">
        <w:rPr>
          <w:b/>
          <w:color w:val="FF0000"/>
          <w:lang w:val="en-US"/>
        </w:rPr>
        <w:t xml:space="preserve">note: this should also work w_ </w:t>
      </w:r>
      <w:r w:rsidRPr="00186064">
        <w:rPr>
          <w:rFonts w:ascii="Consolas" w:hAnsi="Consolas"/>
          <w:b/>
          <w:color w:val="FF0000"/>
          <w:lang w:val="en-US"/>
        </w:rPr>
        <w:t>row_number</w:t>
      </w:r>
    </w:p>
    <w:p w14:paraId="3139A6EE" w14:textId="5DDABD85" w:rsidR="007072E6" w:rsidRDefault="0004652B" w:rsidP="00B30E82">
      <w:pPr>
        <w:pStyle w:val="berschrift3"/>
        <w:rPr>
          <w:lang w:val="en-US"/>
        </w:rPr>
      </w:pPr>
      <w:r>
        <w:rPr>
          <w:lang w:val="en-US"/>
        </w:rPr>
        <w:t>3.5</w:t>
      </w:r>
      <w:r w:rsidR="00B30E82">
        <w:rPr>
          <w:lang w:val="en-US"/>
        </w:rPr>
        <w:t xml:space="preserve">.4 Learnings and notes on </w:t>
      </w:r>
      <w:r w:rsidR="00E12891">
        <w:rPr>
          <w:lang w:val="en-US"/>
        </w:rPr>
        <w:t>mutate() Function</w:t>
      </w:r>
    </w:p>
    <w:p w14:paraId="0078F5FF" w14:textId="6F103756" w:rsidR="002611F5" w:rsidRDefault="002611F5" w:rsidP="005D7C4D">
      <w:pPr>
        <w:rPr>
          <w:lang w:val="en-US"/>
        </w:rPr>
      </w:pPr>
    </w:p>
    <w:p w14:paraId="35C151EF" w14:textId="733D5BA8" w:rsidR="004169DC" w:rsidRDefault="0004652B" w:rsidP="004169DC">
      <w:pPr>
        <w:pStyle w:val="berschrift2"/>
        <w:numPr>
          <w:ilvl w:val="0"/>
          <w:numId w:val="0"/>
        </w:numPr>
        <w:rPr>
          <w:lang w:val="en-US"/>
        </w:rPr>
      </w:pPr>
      <w:r>
        <w:rPr>
          <w:lang w:val="en-US"/>
        </w:rPr>
        <w:t>3.6</w:t>
      </w:r>
      <w:r w:rsidR="004169DC">
        <w:rPr>
          <w:lang w:val="en-US"/>
        </w:rPr>
        <w:t xml:space="preserve"> </w:t>
      </w:r>
      <w:r w:rsidR="004C0511">
        <w:rPr>
          <w:lang w:val="en-US"/>
        </w:rPr>
        <w:t>Summarise () Function</w:t>
      </w:r>
    </w:p>
    <w:p w14:paraId="54711D5B" w14:textId="11314D25" w:rsidR="004169DC" w:rsidRDefault="004169DC" w:rsidP="008320D8">
      <w:pPr>
        <w:pStyle w:val="Listenabsatz"/>
        <w:numPr>
          <w:ilvl w:val="0"/>
          <w:numId w:val="20"/>
        </w:numPr>
        <w:rPr>
          <w:lang w:val="en-US"/>
        </w:rPr>
      </w:pPr>
      <w:r>
        <w:rPr>
          <w:lang w:val="en-US"/>
        </w:rPr>
        <w:t xml:space="preserve">collapses a data frame to a single row </w:t>
      </w:r>
      <w:r w:rsidR="00A67CAC">
        <w:rPr>
          <w:lang w:val="en-US"/>
        </w:rPr>
        <w:t>(when used without group_by() function)</w:t>
      </w:r>
    </w:p>
    <w:p w14:paraId="3503D491" w14:textId="0C30156D" w:rsidR="001809CD" w:rsidRDefault="00A66338" w:rsidP="008320D8">
      <w:pPr>
        <w:pStyle w:val="Listenabsatz"/>
        <w:numPr>
          <w:ilvl w:val="0"/>
          <w:numId w:val="20"/>
        </w:numPr>
        <w:rPr>
          <w:lang w:val="en-US"/>
        </w:rPr>
      </w:pPr>
      <w:r>
        <w:rPr>
          <w:lang w:val="en-US"/>
        </w:rPr>
        <w:t xml:space="preserve">has to be used, </w:t>
      </w:r>
      <w:r>
        <w:rPr>
          <w:b/>
          <w:lang w:val="en-US"/>
        </w:rPr>
        <w:t xml:space="preserve">everytime </w:t>
      </w:r>
      <w:r>
        <w:rPr>
          <w:lang w:val="en-US"/>
        </w:rPr>
        <w:t xml:space="preserve">when </w:t>
      </w:r>
      <w:r w:rsidR="00825AF6">
        <w:rPr>
          <w:lang w:val="en-US"/>
        </w:rPr>
        <w:t>a statistic function or any kind of other aggregate function is used</w:t>
      </w:r>
    </w:p>
    <w:p w14:paraId="3F9F0247" w14:textId="4B00E38B" w:rsidR="002E1BDE" w:rsidRPr="002E1BDE" w:rsidRDefault="00C979B3" w:rsidP="008320D8">
      <w:pPr>
        <w:pStyle w:val="Listenabsatz"/>
        <w:numPr>
          <w:ilvl w:val="0"/>
          <w:numId w:val="20"/>
        </w:numPr>
        <w:rPr>
          <w:lang w:val="en-US"/>
        </w:rPr>
      </w:pPr>
      <w:r>
        <w:rPr>
          <w:lang w:val="en-US"/>
        </w:rPr>
        <w:t>Illustration of “collapsing”-characteristic</w:t>
      </w:r>
      <w:r w:rsidR="00287407">
        <w:rPr>
          <w:lang w:val="en-US"/>
        </w:rPr>
        <w:t xml:space="preserve"> using a pipe</w:t>
      </w:r>
      <w:r w:rsidR="00663F1D">
        <w:rPr>
          <w:lang w:val="en-US"/>
        </w:rPr>
        <w:t xml:space="preserve"> (see 2.7.3 for more details on the pipe)</w:t>
      </w:r>
      <w:r>
        <w:rPr>
          <w:lang w:val="en-US"/>
        </w:rPr>
        <w:t xml:space="preserve">: </w:t>
      </w:r>
    </w:p>
    <w:p w14:paraId="2BB2A13C" w14:textId="5FB86246" w:rsidR="00C979B3" w:rsidRPr="002E1BDE" w:rsidRDefault="00C979B3" w:rsidP="002E1BDE">
      <w:pPr>
        <w:rPr>
          <w:lang w:val="en-US"/>
        </w:rPr>
      </w:pPr>
      <w:r>
        <w:rPr>
          <w:noProof/>
        </w:rPr>
        <w:drawing>
          <wp:inline distT="0" distB="0" distL="0" distR="0" wp14:anchorId="1CF3D1D0" wp14:editId="2A34BCD6">
            <wp:extent cx="6447231" cy="822960"/>
            <wp:effectExtent l="0" t="0" r="0" b="0"/>
            <wp:docPr id="2330" name="Grafik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49197" cy="823211"/>
                    </a:xfrm>
                    <a:prstGeom prst="rect">
                      <a:avLst/>
                    </a:prstGeom>
                  </pic:spPr>
                </pic:pic>
              </a:graphicData>
            </a:graphic>
          </wp:inline>
        </w:drawing>
      </w:r>
    </w:p>
    <w:p w14:paraId="3B56E903" w14:textId="79806845" w:rsidR="000318AA" w:rsidRDefault="00C979B3" w:rsidP="002E1BDE">
      <w:pPr>
        <w:ind w:left="360"/>
        <w:rPr>
          <w:lang w:val="en-US"/>
        </w:rPr>
      </w:pPr>
      <w:r>
        <w:rPr>
          <w:noProof/>
        </w:rPr>
        <w:drawing>
          <wp:inline distT="0" distB="0" distL="0" distR="0" wp14:anchorId="3036238A" wp14:editId="085B2BEA">
            <wp:extent cx="2331720" cy="1658273"/>
            <wp:effectExtent l="0" t="0" r="0" b="0"/>
            <wp:docPr id="2334" name="Grafik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0725" cy="1664677"/>
                    </a:xfrm>
                    <a:prstGeom prst="rect">
                      <a:avLst/>
                    </a:prstGeom>
                  </pic:spPr>
                </pic:pic>
              </a:graphicData>
            </a:graphic>
          </wp:inline>
        </w:drawing>
      </w:r>
    </w:p>
    <w:p w14:paraId="4F419F81" w14:textId="1FC792E1" w:rsidR="00C979B3" w:rsidRDefault="00287407" w:rsidP="002E1BDE">
      <w:pPr>
        <w:rPr>
          <w:lang w:val="en-US"/>
        </w:rPr>
      </w:pPr>
      <w:r>
        <w:rPr>
          <w:noProof/>
        </w:rPr>
        <w:lastRenderedPageBreak/>
        <w:drawing>
          <wp:inline distT="0" distB="0" distL="0" distR="0" wp14:anchorId="27E2A52F" wp14:editId="78AE9649">
            <wp:extent cx="6683959" cy="1668780"/>
            <wp:effectExtent l="0" t="0" r="3175" b="7620"/>
            <wp:docPr id="2336" name="Grafik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00090" cy="1672808"/>
                    </a:xfrm>
                    <a:prstGeom prst="rect">
                      <a:avLst/>
                    </a:prstGeom>
                  </pic:spPr>
                </pic:pic>
              </a:graphicData>
            </a:graphic>
          </wp:inline>
        </w:drawing>
      </w:r>
    </w:p>
    <w:p w14:paraId="465A78A9" w14:textId="3CE2BC94" w:rsidR="00663F1D" w:rsidRDefault="00663F1D" w:rsidP="002E1BDE">
      <w:pPr>
        <w:rPr>
          <w:lang w:val="en-US"/>
        </w:rPr>
      </w:pPr>
      <w:r>
        <w:rPr>
          <w:noProof/>
        </w:rPr>
        <w:drawing>
          <wp:inline distT="0" distB="0" distL="0" distR="0" wp14:anchorId="60FDF679" wp14:editId="09E5718D">
            <wp:extent cx="2466975" cy="2200275"/>
            <wp:effectExtent l="0" t="0" r="9525" b="9525"/>
            <wp:docPr id="2337" name="Grafik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66975" cy="2200275"/>
                    </a:xfrm>
                    <a:prstGeom prst="rect">
                      <a:avLst/>
                    </a:prstGeom>
                  </pic:spPr>
                </pic:pic>
              </a:graphicData>
            </a:graphic>
          </wp:inline>
        </w:drawing>
      </w:r>
    </w:p>
    <w:p w14:paraId="61693DCC" w14:textId="6570EF58" w:rsidR="001315BA" w:rsidRPr="002E1BDE" w:rsidRDefault="001315BA" w:rsidP="002E1BDE">
      <w:pPr>
        <w:rPr>
          <w:lang w:val="en-US"/>
        </w:rPr>
      </w:pPr>
      <w:r>
        <w:rPr>
          <w:noProof/>
        </w:rPr>
        <w:drawing>
          <wp:inline distT="0" distB="0" distL="0" distR="0" wp14:anchorId="67696916" wp14:editId="51F15BC4">
            <wp:extent cx="5699760" cy="1002030"/>
            <wp:effectExtent l="0" t="0" r="0" b="7620"/>
            <wp:docPr id="2314" name="Grafik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059"/>
                    <a:stretch/>
                  </pic:blipFill>
                  <pic:spPr bwMode="auto">
                    <a:xfrm>
                      <a:off x="0" y="0"/>
                      <a:ext cx="5699760" cy="1002030"/>
                    </a:xfrm>
                    <a:prstGeom prst="rect">
                      <a:avLst/>
                    </a:prstGeom>
                    <a:ln>
                      <a:noFill/>
                    </a:ln>
                    <a:extLst>
                      <a:ext uri="{53640926-AAD7-44D8-BBD7-CCE9431645EC}">
                        <a14:shadowObscured xmlns:a14="http://schemas.microsoft.com/office/drawing/2010/main"/>
                      </a:ext>
                    </a:extLst>
                  </pic:spPr>
                </pic:pic>
              </a:graphicData>
            </a:graphic>
          </wp:inline>
        </w:drawing>
      </w:r>
      <w:r w:rsidRPr="001315BA">
        <w:rPr>
          <w:noProof/>
        </w:rPr>
        <w:t xml:space="preserve"> </w:t>
      </w:r>
      <w:r>
        <w:rPr>
          <w:noProof/>
        </w:rPr>
        <w:drawing>
          <wp:inline distT="0" distB="0" distL="0" distR="0" wp14:anchorId="2BFC925F" wp14:editId="13880D3F">
            <wp:extent cx="1752600" cy="695325"/>
            <wp:effectExtent l="0" t="0" r="0" b="9525"/>
            <wp:docPr id="2315" name="Grafik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600" cy="695325"/>
                    </a:xfrm>
                    <a:prstGeom prst="rect">
                      <a:avLst/>
                    </a:prstGeom>
                  </pic:spPr>
                </pic:pic>
              </a:graphicData>
            </a:graphic>
          </wp:inline>
        </w:drawing>
      </w:r>
    </w:p>
    <w:p w14:paraId="6957B9E5" w14:textId="5DF08E3A" w:rsidR="006419C8" w:rsidRDefault="007C01E1" w:rsidP="009B7D9D">
      <w:pPr>
        <w:pStyle w:val="berschrift3"/>
        <w:rPr>
          <w:lang w:val="en-US"/>
        </w:rPr>
      </w:pPr>
      <w:r>
        <w:rPr>
          <w:lang w:val="en-US"/>
        </w:rPr>
        <w:t>3.6</w:t>
      </w:r>
      <w:r w:rsidR="006419C8">
        <w:rPr>
          <w:lang w:val="en-US"/>
        </w:rPr>
        <w:t>.1 Template for summarise</w:t>
      </w:r>
      <w:r w:rsidR="00774C4C">
        <w:rPr>
          <w:lang w:val="en-US"/>
        </w:rPr>
        <w:t xml:space="preserve"> </w:t>
      </w:r>
      <w:r w:rsidR="006419C8">
        <w:rPr>
          <w:lang w:val="en-US"/>
        </w:rPr>
        <w:t>() Function</w:t>
      </w:r>
    </w:p>
    <w:p w14:paraId="5EEA4AF8" w14:textId="6A0BDD4E" w:rsidR="00B52B73" w:rsidRDefault="007F1268" w:rsidP="008320D8">
      <w:pPr>
        <w:pStyle w:val="Listenabsatz"/>
        <w:numPr>
          <w:ilvl w:val="0"/>
          <w:numId w:val="20"/>
        </w:numPr>
        <w:rPr>
          <w:lang w:val="en-US"/>
        </w:rPr>
      </w:pPr>
      <w:r w:rsidRPr="007F1268">
        <w:rPr>
          <w:lang w:val="en-US"/>
        </w:rPr>
        <w:t>Summarise works in an analogous way to mutate, except instead of adding columns to an existing data frame, it creates a new data frame</w:t>
      </w:r>
    </w:p>
    <w:p w14:paraId="6435F1AB" w14:textId="27B82781" w:rsidR="00787DAE" w:rsidRPr="00E047DA" w:rsidRDefault="00787DAE" w:rsidP="008320D8">
      <w:pPr>
        <w:pStyle w:val="Listenabsatz"/>
        <w:numPr>
          <w:ilvl w:val="0"/>
          <w:numId w:val="20"/>
        </w:numPr>
        <w:rPr>
          <w:lang w:val="en-US"/>
        </w:rPr>
      </w:pPr>
      <w:r>
        <w:rPr>
          <w:lang w:val="en-US"/>
        </w:rPr>
        <w:t>makes a data frame collapse to a single row or to the number of groups</w:t>
      </w:r>
    </w:p>
    <w:p w14:paraId="1FFEB57F" w14:textId="23F87893" w:rsidR="00B52B73" w:rsidRPr="00A91CE7" w:rsidRDefault="00B52B73" w:rsidP="00B52B73">
      <w:pPr>
        <w:rPr>
          <w:rFonts w:ascii="Consolas" w:hAnsi="Consolas"/>
          <w:lang w:val="en-US"/>
        </w:rPr>
      </w:pPr>
      <w:r w:rsidRPr="00A91CE7">
        <w:rPr>
          <w:rFonts w:ascii="Consolas" w:hAnsi="Consolas"/>
          <w:lang w:val="en-US"/>
        </w:rPr>
        <w:t>&gt; summarise(&lt;DATAFRAME&gt;,</w:t>
      </w:r>
      <w:r w:rsidR="007F1268">
        <w:rPr>
          <w:rFonts w:ascii="Consolas" w:hAnsi="Consolas"/>
          <w:lang w:val="en-US"/>
        </w:rPr>
        <w:t>&lt;function 1</w:t>
      </w:r>
      <w:r w:rsidR="004A5604">
        <w:rPr>
          <w:rFonts w:ascii="Consolas" w:hAnsi="Consolas"/>
          <w:lang w:val="en-US"/>
        </w:rPr>
        <w:t xml:space="preserve">, na.rm =TRUE </w:t>
      </w:r>
      <w:r w:rsidR="007F1268">
        <w:rPr>
          <w:rFonts w:ascii="Consolas" w:hAnsi="Consolas"/>
          <w:lang w:val="en-US"/>
        </w:rPr>
        <w:t>&gt;, (…), &lt;function n</w:t>
      </w:r>
      <w:r w:rsidR="004A5604">
        <w:rPr>
          <w:rFonts w:ascii="Consolas" w:hAnsi="Consolas"/>
          <w:lang w:val="en-US"/>
        </w:rPr>
        <w:t>, na.rm = TRUE</w:t>
      </w:r>
      <w:r w:rsidR="007F1268">
        <w:rPr>
          <w:rFonts w:ascii="Consolas" w:hAnsi="Consolas"/>
          <w:lang w:val="en-US"/>
        </w:rPr>
        <w:t>&gt;)</w:t>
      </w:r>
      <w:r w:rsidR="00847052">
        <w:rPr>
          <w:rFonts w:ascii="Consolas" w:hAnsi="Consolas"/>
          <w:lang w:val="en-US"/>
        </w:rPr>
        <w:t xml:space="preserve"> </w:t>
      </w:r>
      <w:r w:rsidR="009B71A0">
        <w:rPr>
          <w:rFonts w:ascii="Consolas" w:hAnsi="Consolas"/>
          <w:lang w:val="en-US"/>
        </w:rPr>
        <w:t xml:space="preserve"> </w:t>
      </w:r>
      <w:r w:rsidR="002506B6">
        <w:rPr>
          <w:rFonts w:ascii="Consolas" w:hAnsi="Consolas"/>
          <w:lang w:val="en-US"/>
        </w:rPr>
        <w:t xml:space="preserve"> </w:t>
      </w:r>
      <w:r w:rsidR="00A91CE7">
        <w:rPr>
          <w:rFonts w:ascii="Consolas" w:hAnsi="Consolas"/>
          <w:lang w:val="en-US"/>
        </w:rPr>
        <w:t xml:space="preserve"> </w:t>
      </w:r>
      <w:r w:rsidRPr="00A91CE7">
        <w:rPr>
          <w:rFonts w:ascii="Consolas" w:hAnsi="Consolas"/>
          <w:lang w:val="en-US"/>
        </w:rPr>
        <w:t xml:space="preserve"> </w:t>
      </w:r>
    </w:p>
    <w:p w14:paraId="1AE1C969" w14:textId="6D1C27BF" w:rsidR="009B71A0" w:rsidRPr="009B71A0" w:rsidRDefault="009B71A0" w:rsidP="008320D8">
      <w:pPr>
        <w:pStyle w:val="Listenabsatz"/>
        <w:numPr>
          <w:ilvl w:val="0"/>
          <w:numId w:val="20"/>
        </w:numPr>
        <w:rPr>
          <w:lang w:val="en-US"/>
        </w:rPr>
      </w:pPr>
      <w:r>
        <w:rPr>
          <w:lang w:val="en-US"/>
        </w:rPr>
        <w:t xml:space="preserve">for example: </w:t>
      </w:r>
    </w:p>
    <w:p w14:paraId="57D6130A" w14:textId="463FDBD8" w:rsidR="004169DC" w:rsidRPr="009B71A0" w:rsidRDefault="004169DC" w:rsidP="004A5604">
      <w:pPr>
        <w:rPr>
          <w:lang w:val="en-US"/>
        </w:rPr>
      </w:pPr>
      <w:r>
        <w:rPr>
          <w:noProof/>
        </w:rPr>
        <w:drawing>
          <wp:inline distT="0" distB="0" distL="0" distR="0" wp14:anchorId="765ABEFD" wp14:editId="66CB10F2">
            <wp:extent cx="3954780" cy="634085"/>
            <wp:effectExtent l="0" t="0" r="0" b="0"/>
            <wp:docPr id="2298" name="Grafik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6581"/>
                    <a:stretch/>
                  </pic:blipFill>
                  <pic:spPr bwMode="auto">
                    <a:xfrm>
                      <a:off x="0" y="0"/>
                      <a:ext cx="4082797" cy="654610"/>
                    </a:xfrm>
                    <a:prstGeom prst="rect">
                      <a:avLst/>
                    </a:prstGeom>
                    <a:ln>
                      <a:noFill/>
                    </a:ln>
                    <a:extLst>
                      <a:ext uri="{53640926-AAD7-44D8-BBD7-CCE9431645EC}">
                        <a14:shadowObscured xmlns:a14="http://schemas.microsoft.com/office/drawing/2010/main"/>
                      </a:ext>
                    </a:extLst>
                  </pic:spPr>
                </pic:pic>
              </a:graphicData>
            </a:graphic>
          </wp:inline>
        </w:drawing>
      </w:r>
    </w:p>
    <w:p w14:paraId="4AA55155" w14:textId="555501F3" w:rsidR="004169DC" w:rsidRDefault="004169DC" w:rsidP="008320D8">
      <w:pPr>
        <w:pStyle w:val="Listenabsatz"/>
        <w:numPr>
          <w:ilvl w:val="0"/>
          <w:numId w:val="20"/>
        </w:numPr>
        <w:rPr>
          <w:lang w:val="en-US"/>
        </w:rPr>
      </w:pPr>
      <w:r>
        <w:rPr>
          <w:lang w:val="en-US"/>
        </w:rPr>
        <w:t xml:space="preserve">summarise() function is often used </w:t>
      </w:r>
      <w:r w:rsidR="00BA1D01">
        <w:rPr>
          <w:lang w:val="en-US"/>
        </w:rPr>
        <w:t>in conjunction</w:t>
      </w:r>
      <w:r w:rsidR="00C06E90">
        <w:rPr>
          <w:lang w:val="en-US"/>
        </w:rPr>
        <w:t xml:space="preserve"> w/ group_</w:t>
      </w:r>
      <w:r>
        <w:rPr>
          <w:lang w:val="en-US"/>
        </w:rPr>
        <w:t xml:space="preserve">by function </w:t>
      </w:r>
    </w:p>
    <w:p w14:paraId="3938A96F" w14:textId="7A61E113" w:rsidR="00031E55" w:rsidRDefault="00031E55" w:rsidP="008320D8">
      <w:pPr>
        <w:pStyle w:val="Listenabsatz"/>
        <w:numPr>
          <w:ilvl w:val="0"/>
          <w:numId w:val="20"/>
        </w:numPr>
        <w:rPr>
          <w:lang w:val="en-US"/>
        </w:rPr>
      </w:pPr>
      <w:r>
        <w:rPr>
          <w:lang w:val="en-US"/>
        </w:rPr>
        <w:t>the output will have one row per group</w:t>
      </w:r>
    </w:p>
    <w:p w14:paraId="432DF688" w14:textId="77777777" w:rsidR="004169DC" w:rsidRDefault="004169DC" w:rsidP="008320D8">
      <w:pPr>
        <w:pStyle w:val="Listenabsatz"/>
        <w:numPr>
          <w:ilvl w:val="0"/>
          <w:numId w:val="20"/>
        </w:numPr>
        <w:rPr>
          <w:lang w:val="en-US"/>
        </w:rPr>
      </w:pPr>
      <w:r>
        <w:rPr>
          <w:lang w:val="en-US"/>
        </w:rPr>
        <w:t xml:space="preserve">for example: </w:t>
      </w:r>
    </w:p>
    <w:p w14:paraId="55579247" w14:textId="77777777" w:rsidR="004169DC" w:rsidRPr="00B64702" w:rsidRDefault="004169DC" w:rsidP="004169DC">
      <w:pPr>
        <w:rPr>
          <w:lang w:val="en-US"/>
        </w:rPr>
      </w:pPr>
      <w:r>
        <w:rPr>
          <w:noProof/>
        </w:rPr>
        <w:lastRenderedPageBreak/>
        <w:drawing>
          <wp:inline distT="0" distB="0" distL="0" distR="0" wp14:anchorId="34D20853" wp14:editId="6D119B6A">
            <wp:extent cx="4306978" cy="1965960"/>
            <wp:effectExtent l="0" t="0" r="0" b="0"/>
            <wp:docPr id="2297" name="Grafik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35186" cy="1978836"/>
                    </a:xfrm>
                    <a:prstGeom prst="rect">
                      <a:avLst/>
                    </a:prstGeom>
                  </pic:spPr>
                </pic:pic>
              </a:graphicData>
            </a:graphic>
          </wp:inline>
        </w:drawing>
      </w:r>
    </w:p>
    <w:p w14:paraId="1B938397" w14:textId="6D7CFCF5" w:rsidR="004169DC" w:rsidRPr="008A55F6" w:rsidRDefault="00644B82" w:rsidP="008320D8">
      <w:pPr>
        <w:pStyle w:val="Listenabsatz"/>
        <w:numPr>
          <w:ilvl w:val="0"/>
          <w:numId w:val="20"/>
        </w:numPr>
        <w:rPr>
          <w:lang w:val="en-US"/>
        </w:rPr>
      </w:pPr>
      <w:r>
        <w:rPr>
          <w:b/>
          <w:noProof/>
          <w:lang w:val="en-US"/>
        </w:rPr>
        <mc:AlternateContent>
          <mc:Choice Requires="wps">
            <w:drawing>
              <wp:anchor distT="0" distB="0" distL="114300" distR="114300" simplePos="0" relativeHeight="251767808" behindDoc="0" locked="0" layoutInCell="1" allowOverlap="1" wp14:anchorId="6F0123CF" wp14:editId="43C3DEF2">
                <wp:simplePos x="0" y="0"/>
                <wp:positionH relativeFrom="column">
                  <wp:posOffset>67945</wp:posOffset>
                </wp:positionH>
                <wp:positionV relativeFrom="paragraph">
                  <wp:posOffset>-84455</wp:posOffset>
                </wp:positionV>
                <wp:extent cx="5974080" cy="1295400"/>
                <wp:effectExtent l="0" t="0" r="26670" b="19050"/>
                <wp:wrapNone/>
                <wp:docPr id="2300" name="Rechteck 2300"/>
                <wp:cNvGraphicFramePr/>
                <a:graphic xmlns:a="http://schemas.openxmlformats.org/drawingml/2006/main">
                  <a:graphicData uri="http://schemas.microsoft.com/office/word/2010/wordprocessingShape">
                    <wps:wsp>
                      <wps:cNvSpPr/>
                      <wps:spPr>
                        <a:xfrm>
                          <a:off x="0" y="0"/>
                          <a:ext cx="5974080" cy="1295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F70E7" id="Rechteck 2300" o:spid="_x0000_s1026" style="position:absolute;margin-left:5.35pt;margin-top:-6.65pt;width:470.4pt;height:10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" filled="f" strokecolor="black [3213]" strokeweight="1pt"/>
            </w:pict>
          </mc:Fallback>
        </mc:AlternateContent>
      </w:r>
      <w:r w:rsidR="004169DC">
        <w:rPr>
          <w:b/>
          <w:lang w:val="en-US"/>
        </w:rPr>
        <w:t xml:space="preserve">note: </w:t>
      </w:r>
      <w:r w:rsidR="004169DC" w:rsidRPr="00097CBC">
        <w:rPr>
          <w:lang w:val="en-US"/>
        </w:rPr>
        <w:t>it is</w:t>
      </w:r>
      <w:r w:rsidR="004169DC">
        <w:rPr>
          <w:b/>
          <w:lang w:val="en-US"/>
        </w:rPr>
        <w:t xml:space="preserve"> important </w:t>
      </w:r>
      <w:r w:rsidR="004169DC" w:rsidRPr="004A6244">
        <w:rPr>
          <w:lang w:val="en-US"/>
        </w:rPr>
        <w:t>to use the</w:t>
      </w:r>
      <w:r w:rsidR="004169DC">
        <w:rPr>
          <w:b/>
          <w:lang w:val="en-US"/>
        </w:rPr>
        <w:t xml:space="preserve"> na.rm=TRUE expression in the summarize function </w:t>
      </w:r>
    </w:p>
    <w:p w14:paraId="052BEA83" w14:textId="77777777" w:rsidR="004169DC" w:rsidRPr="00127D1F" w:rsidRDefault="004169DC" w:rsidP="008320D8">
      <w:pPr>
        <w:pStyle w:val="Listenabsatz"/>
        <w:numPr>
          <w:ilvl w:val="1"/>
          <w:numId w:val="20"/>
        </w:numPr>
        <w:rPr>
          <w:lang w:val="en-US"/>
        </w:rPr>
      </w:pPr>
      <w:r>
        <w:rPr>
          <w:b/>
          <w:lang w:val="en-US"/>
        </w:rPr>
        <w:t>aggregate functions obey the usual rules of missing values!</w:t>
      </w:r>
    </w:p>
    <w:p w14:paraId="00D04EFA" w14:textId="77777777" w:rsidR="004169DC" w:rsidRDefault="004169DC" w:rsidP="008320D8">
      <w:pPr>
        <w:pStyle w:val="Listenabsatz"/>
        <w:numPr>
          <w:ilvl w:val="1"/>
          <w:numId w:val="20"/>
        </w:numPr>
        <w:rPr>
          <w:lang w:val="en-US"/>
        </w:rPr>
      </w:pPr>
      <w:r w:rsidRPr="00B06412">
        <w:rPr>
          <w:b/>
          <w:lang w:val="en-US"/>
        </w:rPr>
        <w:sym w:font="Wingdings" w:char="F0E0"/>
      </w:r>
      <w:r w:rsidRPr="00B06412">
        <w:rPr>
          <w:b/>
          <w:lang w:val="en-US"/>
        </w:rPr>
        <w:t xml:space="preserve"> instead</w:t>
      </w:r>
      <w:r>
        <w:rPr>
          <w:lang w:val="en-US"/>
        </w:rPr>
        <w:t xml:space="preserve">: </w:t>
      </w:r>
      <w:r w:rsidRPr="00B06412">
        <w:rPr>
          <w:b/>
          <w:i/>
          <w:lang w:val="en-US"/>
        </w:rPr>
        <w:t>if</w:t>
      </w:r>
      <w:r>
        <w:rPr>
          <w:lang w:val="en-US"/>
        </w:rPr>
        <w:t xml:space="preserve"> there is </w:t>
      </w:r>
      <w:r w:rsidRPr="00B06412">
        <w:rPr>
          <w:b/>
          <w:i/>
          <w:lang w:val="en-US"/>
        </w:rPr>
        <w:t>any missing value in the input</w:t>
      </w:r>
      <w:r>
        <w:rPr>
          <w:lang w:val="en-US"/>
        </w:rPr>
        <w:t xml:space="preserve">, </w:t>
      </w:r>
      <w:r w:rsidRPr="00B06412">
        <w:rPr>
          <w:b/>
          <w:i/>
          <w:lang w:val="en-US"/>
        </w:rPr>
        <w:t>the output will be a missing value as well</w:t>
      </w:r>
      <w:r>
        <w:rPr>
          <w:lang w:val="en-US"/>
        </w:rPr>
        <w:t xml:space="preserve"> </w:t>
      </w:r>
    </w:p>
    <w:p w14:paraId="6831A73D" w14:textId="186D43CC" w:rsidR="005F7476" w:rsidRDefault="004169DC" w:rsidP="008320D8">
      <w:pPr>
        <w:pStyle w:val="Listenabsatz"/>
        <w:numPr>
          <w:ilvl w:val="1"/>
          <w:numId w:val="20"/>
        </w:numPr>
        <w:rPr>
          <w:lang w:val="en-US"/>
        </w:rPr>
      </w:pPr>
      <w:r>
        <w:rPr>
          <w:lang w:val="en-US"/>
        </w:rPr>
        <w:t xml:space="preserve">therefore, all aggregate functions have the </w:t>
      </w:r>
      <w:r w:rsidRPr="00D10D55">
        <w:rPr>
          <w:b/>
          <w:lang w:val="en-US"/>
        </w:rPr>
        <w:t>na.rm argument</w:t>
      </w:r>
      <w:r>
        <w:rPr>
          <w:lang w:val="en-US"/>
        </w:rPr>
        <w:t xml:space="preserve"> that </w:t>
      </w:r>
      <w:r w:rsidRPr="00D10D55">
        <w:rPr>
          <w:b/>
          <w:lang w:val="en-US"/>
        </w:rPr>
        <w:t xml:space="preserve">removes </w:t>
      </w:r>
      <w:r w:rsidRPr="00D10D55">
        <w:rPr>
          <w:lang w:val="en-US"/>
        </w:rPr>
        <w:t>t</w:t>
      </w:r>
      <w:r>
        <w:rPr>
          <w:lang w:val="en-US"/>
        </w:rPr>
        <w:t xml:space="preserve">he </w:t>
      </w:r>
      <w:r w:rsidRPr="00D10D55">
        <w:rPr>
          <w:b/>
          <w:lang w:val="en-US"/>
        </w:rPr>
        <w:t>missing values</w:t>
      </w:r>
      <w:r>
        <w:rPr>
          <w:lang w:val="en-US"/>
        </w:rPr>
        <w:t xml:space="preserve"> from the computation</w:t>
      </w:r>
    </w:p>
    <w:p w14:paraId="32CEB516" w14:textId="77777777" w:rsidR="00A71476" w:rsidRPr="00A71476" w:rsidRDefault="00A71476" w:rsidP="00A71476">
      <w:pPr>
        <w:pStyle w:val="Listenabsatz"/>
        <w:ind w:left="1440"/>
        <w:rPr>
          <w:lang w:val="en-US"/>
        </w:rPr>
      </w:pPr>
    </w:p>
    <w:p w14:paraId="711A5517" w14:textId="1C0741FF" w:rsidR="0042651C" w:rsidRPr="007C01E1" w:rsidRDefault="005F7476" w:rsidP="009B7D9D">
      <w:pPr>
        <w:pStyle w:val="berschrift3"/>
        <w:rPr>
          <w:b/>
          <w:lang w:val="en-US"/>
        </w:rPr>
      </w:pPr>
      <w:r w:rsidRPr="007C01E1">
        <w:rPr>
          <w:b/>
          <w:lang w:val="en-US"/>
        </w:rPr>
        <w:t>3</w:t>
      </w:r>
      <w:r w:rsidR="0042651C" w:rsidRPr="007C01E1">
        <w:rPr>
          <w:b/>
          <w:lang w:val="en-US"/>
        </w:rPr>
        <w:t>.</w:t>
      </w:r>
      <w:r w:rsidRPr="007C01E1">
        <w:rPr>
          <w:b/>
          <w:lang w:val="en-US"/>
        </w:rPr>
        <w:t>6</w:t>
      </w:r>
      <w:r w:rsidR="0042651C" w:rsidRPr="007C01E1">
        <w:rPr>
          <w:b/>
          <w:lang w:val="en-US"/>
        </w:rPr>
        <w:t xml:space="preserve">.2 Useful summary statistics </w:t>
      </w:r>
      <w:r w:rsidR="00230798" w:rsidRPr="007C01E1">
        <w:rPr>
          <w:b/>
          <w:lang w:val="en-US"/>
        </w:rPr>
        <w:t>to use in the summarise () Function</w:t>
      </w:r>
      <w:r w:rsidR="00347F7B" w:rsidRPr="007C01E1">
        <w:rPr>
          <w:b/>
          <w:lang w:val="en-US"/>
        </w:rPr>
        <w:br/>
      </w:r>
    </w:p>
    <w:tbl>
      <w:tblPr>
        <w:tblStyle w:val="Tabellenraster"/>
        <w:tblW w:w="10065" w:type="dxa"/>
        <w:tblInd w:w="-431" w:type="dxa"/>
        <w:tblLook w:val="04A0" w:firstRow="1" w:lastRow="0" w:firstColumn="1" w:lastColumn="0" w:noHBand="0" w:noVBand="1"/>
      </w:tblPr>
      <w:tblGrid>
        <w:gridCol w:w="4962"/>
        <w:gridCol w:w="5103"/>
      </w:tblGrid>
      <w:tr w:rsidR="0042651C" w14:paraId="56D87F16" w14:textId="77777777" w:rsidTr="003B7C18">
        <w:tc>
          <w:tcPr>
            <w:tcW w:w="4962" w:type="dxa"/>
          </w:tcPr>
          <w:p w14:paraId="1A3F5642" w14:textId="77777777" w:rsidR="0042651C" w:rsidRPr="0077134C" w:rsidRDefault="0042651C" w:rsidP="00B47658">
            <w:pPr>
              <w:rPr>
                <w:b/>
                <w:lang w:val="en-US"/>
              </w:rPr>
            </w:pPr>
            <w:r w:rsidRPr="0077134C">
              <w:rPr>
                <w:b/>
                <w:lang w:val="en-US"/>
              </w:rPr>
              <w:t>Stats</w:t>
            </w:r>
          </w:p>
        </w:tc>
        <w:tc>
          <w:tcPr>
            <w:tcW w:w="5103" w:type="dxa"/>
          </w:tcPr>
          <w:p w14:paraId="0ADCE20B" w14:textId="77777777" w:rsidR="0042651C" w:rsidRPr="0077134C" w:rsidRDefault="0042651C" w:rsidP="00B47658">
            <w:pPr>
              <w:rPr>
                <w:b/>
                <w:lang w:val="en-US"/>
              </w:rPr>
            </w:pPr>
            <w:r w:rsidRPr="0077134C">
              <w:rPr>
                <w:b/>
                <w:lang w:val="en-US"/>
              </w:rPr>
              <w:t>Code</w:t>
            </w:r>
          </w:p>
        </w:tc>
      </w:tr>
      <w:tr w:rsidR="0042651C" w14:paraId="7A8D9464" w14:textId="77777777" w:rsidTr="003B7C18">
        <w:tc>
          <w:tcPr>
            <w:tcW w:w="4962" w:type="dxa"/>
          </w:tcPr>
          <w:p w14:paraId="4A904695" w14:textId="77777777" w:rsidR="0042651C" w:rsidRDefault="0042651C" w:rsidP="00B47658">
            <w:pPr>
              <w:rPr>
                <w:lang w:val="en-US"/>
              </w:rPr>
            </w:pPr>
            <w:r>
              <w:rPr>
                <w:lang w:val="en-US"/>
              </w:rPr>
              <w:t>Mean</w:t>
            </w:r>
          </w:p>
        </w:tc>
        <w:tc>
          <w:tcPr>
            <w:tcW w:w="5103" w:type="dxa"/>
          </w:tcPr>
          <w:p w14:paraId="1BF0A8EF" w14:textId="77777777" w:rsidR="0042651C" w:rsidRPr="008C4CF1" w:rsidRDefault="0042651C" w:rsidP="00B47658">
            <w:pPr>
              <w:rPr>
                <w:lang w:val="en-US"/>
              </w:rPr>
            </w:pPr>
            <w:r>
              <w:rPr>
                <w:lang w:val="en-US"/>
              </w:rPr>
              <w:t>mean(&lt;VARIABLE&gt;)</w:t>
            </w:r>
          </w:p>
        </w:tc>
      </w:tr>
      <w:tr w:rsidR="0042651C" w14:paraId="743BB6BE" w14:textId="77777777" w:rsidTr="003B7C18">
        <w:tc>
          <w:tcPr>
            <w:tcW w:w="4962" w:type="dxa"/>
          </w:tcPr>
          <w:p w14:paraId="2482A9AE" w14:textId="77777777" w:rsidR="0042651C" w:rsidRDefault="0042651C" w:rsidP="00B47658">
            <w:pPr>
              <w:rPr>
                <w:lang w:val="en-US"/>
              </w:rPr>
            </w:pPr>
            <w:r>
              <w:rPr>
                <w:lang w:val="en-US"/>
              </w:rPr>
              <w:t>Median</w:t>
            </w:r>
          </w:p>
        </w:tc>
        <w:tc>
          <w:tcPr>
            <w:tcW w:w="5103" w:type="dxa"/>
          </w:tcPr>
          <w:p w14:paraId="43B43AAC" w14:textId="77777777" w:rsidR="0042651C" w:rsidRDefault="0042651C" w:rsidP="00B47658">
            <w:pPr>
              <w:rPr>
                <w:lang w:val="en-US"/>
              </w:rPr>
            </w:pPr>
            <w:r>
              <w:rPr>
                <w:lang w:val="en-US"/>
              </w:rPr>
              <w:t>median(&lt;VARIABLE&gt;)</w:t>
            </w:r>
          </w:p>
        </w:tc>
      </w:tr>
      <w:tr w:rsidR="0042651C" w:rsidRPr="00670539" w14:paraId="52AE7C2D" w14:textId="77777777" w:rsidTr="003B7C18">
        <w:tc>
          <w:tcPr>
            <w:tcW w:w="4962" w:type="dxa"/>
          </w:tcPr>
          <w:p w14:paraId="31DE8432" w14:textId="77777777" w:rsidR="0042651C" w:rsidRDefault="0042651C" w:rsidP="00B47658">
            <w:pPr>
              <w:rPr>
                <w:lang w:val="en-US"/>
              </w:rPr>
            </w:pPr>
            <w:r>
              <w:rPr>
                <w:lang w:val="en-US"/>
              </w:rPr>
              <w:t>Absolut frequencies</w:t>
            </w:r>
          </w:p>
        </w:tc>
        <w:tc>
          <w:tcPr>
            <w:tcW w:w="5103" w:type="dxa"/>
          </w:tcPr>
          <w:p w14:paraId="312B73AA" w14:textId="77777777" w:rsidR="00754955" w:rsidRDefault="004B56AE" w:rsidP="008320D8">
            <w:pPr>
              <w:pStyle w:val="Listenabsatz"/>
              <w:numPr>
                <w:ilvl w:val="0"/>
                <w:numId w:val="20"/>
              </w:numPr>
              <w:rPr>
                <w:lang w:val="en-US"/>
              </w:rPr>
            </w:pPr>
            <w:r w:rsidRPr="00754955">
              <w:rPr>
                <w:lang w:val="en-US"/>
              </w:rPr>
              <w:t>With counts one can very well check that one is not drawing conclusions on a very small dataset</w:t>
            </w:r>
            <w:r w:rsidR="00754955">
              <w:rPr>
                <w:lang w:val="en-US"/>
              </w:rPr>
              <w:t xml:space="preserve"> </w:t>
            </w:r>
          </w:p>
          <w:p w14:paraId="58C59E5F" w14:textId="17F73307" w:rsidR="004B56AE" w:rsidRPr="00754955" w:rsidRDefault="00754955" w:rsidP="008320D8">
            <w:pPr>
              <w:pStyle w:val="Listenabsatz"/>
              <w:numPr>
                <w:ilvl w:val="0"/>
                <w:numId w:val="20"/>
              </w:numPr>
              <w:rPr>
                <w:lang w:val="en-US"/>
              </w:rPr>
            </w:pPr>
            <w:r>
              <w:rPr>
                <w:lang w:val="en-US"/>
              </w:rPr>
              <w:t xml:space="preserve">whenever one is doing any kind of aggregation it is always a good idea to include a measurement stating the number of values </w:t>
            </w:r>
          </w:p>
          <w:p w14:paraId="40823EAB" w14:textId="14714736" w:rsidR="0042651C" w:rsidRDefault="0042651C" w:rsidP="00B47658">
            <w:pPr>
              <w:rPr>
                <w:lang w:val="en-US"/>
              </w:rPr>
            </w:pPr>
            <w:r>
              <w:rPr>
                <w:lang w:val="en-US"/>
              </w:rPr>
              <w:t>n()</w:t>
            </w:r>
          </w:p>
          <w:p w14:paraId="0B939373" w14:textId="77777777" w:rsidR="00EC6E3C" w:rsidRDefault="00EC6E3C" w:rsidP="008320D8">
            <w:pPr>
              <w:pStyle w:val="Listenabsatz"/>
              <w:numPr>
                <w:ilvl w:val="0"/>
                <w:numId w:val="20"/>
              </w:numPr>
              <w:rPr>
                <w:lang w:val="en-US"/>
              </w:rPr>
            </w:pPr>
            <w:r>
              <w:rPr>
                <w:lang w:val="en-US"/>
              </w:rPr>
              <w:t xml:space="preserve">n() does not take any arguments </w:t>
            </w:r>
          </w:p>
          <w:p w14:paraId="3F500FCE" w14:textId="77777777" w:rsidR="001E2AEA" w:rsidRDefault="00EC6E3C" w:rsidP="008320D8">
            <w:pPr>
              <w:pStyle w:val="Listenabsatz"/>
              <w:numPr>
                <w:ilvl w:val="0"/>
                <w:numId w:val="20"/>
              </w:numPr>
              <w:rPr>
                <w:b/>
                <w:lang w:val="en-US"/>
              </w:rPr>
            </w:pPr>
            <w:r w:rsidRPr="00347F7B">
              <w:rPr>
                <w:b/>
                <w:lang w:val="en-US"/>
              </w:rPr>
              <w:t>returns the size of the current group</w:t>
            </w:r>
          </w:p>
          <w:p w14:paraId="3B08561F" w14:textId="568DADA0" w:rsidR="0042651C" w:rsidRPr="0005197F" w:rsidRDefault="00EC6E3C" w:rsidP="008320D8">
            <w:pPr>
              <w:pStyle w:val="Listenabsatz"/>
              <w:numPr>
                <w:ilvl w:val="0"/>
                <w:numId w:val="20"/>
              </w:numPr>
              <w:rPr>
                <w:b/>
                <w:lang w:val="en-US"/>
              </w:rPr>
            </w:pPr>
            <w:r>
              <w:rPr>
                <w:lang w:val="en-US"/>
              </w:rPr>
              <w:t>can only be used from within summarize(), mutate() and filter ()</w:t>
            </w:r>
          </w:p>
          <w:p w14:paraId="144AA7DF" w14:textId="77777777" w:rsidR="0005197F" w:rsidRPr="00347F7B" w:rsidRDefault="0005197F" w:rsidP="003B5275">
            <w:pPr>
              <w:pStyle w:val="Listenabsatz"/>
              <w:rPr>
                <w:b/>
                <w:lang w:val="en-US"/>
              </w:rPr>
            </w:pPr>
          </w:p>
          <w:p w14:paraId="49DCBB87" w14:textId="77777777" w:rsidR="0042651C" w:rsidRDefault="0042651C" w:rsidP="00B47658">
            <w:pPr>
              <w:rPr>
                <w:lang w:val="en-US"/>
              </w:rPr>
            </w:pPr>
            <w:r>
              <w:rPr>
                <w:lang w:val="en-US"/>
              </w:rPr>
              <w:t>sum(!is.na(&lt;VARIABLE&gt;))</w:t>
            </w:r>
          </w:p>
          <w:p w14:paraId="776FDADC" w14:textId="77777777" w:rsidR="00080339" w:rsidRDefault="0042651C" w:rsidP="008320D8">
            <w:pPr>
              <w:pStyle w:val="Listenabsatz"/>
              <w:numPr>
                <w:ilvl w:val="0"/>
                <w:numId w:val="20"/>
              </w:numPr>
              <w:rPr>
                <w:lang w:val="en-US"/>
              </w:rPr>
            </w:pPr>
            <w:r>
              <w:rPr>
                <w:lang w:val="en-US"/>
              </w:rPr>
              <w:t>counts non-missing values</w:t>
            </w:r>
          </w:p>
          <w:p w14:paraId="2E51EB14" w14:textId="77777777" w:rsidR="00080339" w:rsidRDefault="00080339" w:rsidP="008320D8">
            <w:pPr>
              <w:pStyle w:val="Listenabsatz"/>
              <w:numPr>
                <w:ilvl w:val="0"/>
                <w:numId w:val="20"/>
              </w:numPr>
              <w:rPr>
                <w:lang w:val="en-US"/>
              </w:rPr>
            </w:pPr>
            <w:r>
              <w:rPr>
                <w:lang w:val="en-US"/>
              </w:rPr>
              <w:t>this is due to is.na returns a logical vector</w:t>
            </w:r>
          </w:p>
          <w:p w14:paraId="341302D6" w14:textId="1F9AE5DE" w:rsidR="0042651C" w:rsidRPr="004B56AE" w:rsidRDefault="00080339" w:rsidP="008320D8">
            <w:pPr>
              <w:pStyle w:val="Listenabsatz"/>
              <w:numPr>
                <w:ilvl w:val="0"/>
                <w:numId w:val="20"/>
              </w:numPr>
              <w:rPr>
                <w:lang w:val="en-US"/>
              </w:rPr>
            </w:pPr>
            <w:r>
              <w:rPr>
                <w:lang w:val="en-US"/>
              </w:rPr>
              <w:t>sum() functions coerces this vector into 0</w:t>
            </w:r>
            <w:r w:rsidR="009A1D72">
              <w:rPr>
                <w:lang w:val="en-US"/>
              </w:rPr>
              <w:t>s</w:t>
            </w:r>
            <w:r>
              <w:rPr>
                <w:lang w:val="en-US"/>
              </w:rPr>
              <w:t xml:space="preserve"> and 1s</w:t>
            </w:r>
            <w:r w:rsidR="0042651C" w:rsidRPr="004B56AE">
              <w:rPr>
                <w:lang w:val="en-US"/>
              </w:rPr>
              <w:br/>
            </w:r>
          </w:p>
          <w:p w14:paraId="58608895" w14:textId="77777777" w:rsidR="0042651C" w:rsidRDefault="0042651C" w:rsidP="00B47658">
            <w:pPr>
              <w:rPr>
                <w:lang w:val="en-US"/>
              </w:rPr>
            </w:pPr>
            <w:r>
              <w:rPr>
                <w:lang w:val="en-US"/>
              </w:rPr>
              <w:t>n_distinct(&lt;VARIABLE&gt;)</w:t>
            </w:r>
          </w:p>
          <w:p w14:paraId="772EFAB4" w14:textId="29F72A9B" w:rsidR="00E6733B" w:rsidRDefault="0042651C" w:rsidP="008320D8">
            <w:pPr>
              <w:pStyle w:val="Listenabsatz"/>
              <w:numPr>
                <w:ilvl w:val="0"/>
                <w:numId w:val="20"/>
              </w:numPr>
              <w:rPr>
                <w:lang w:val="en-US"/>
              </w:rPr>
            </w:pPr>
            <w:r>
              <w:rPr>
                <w:lang w:val="en-US"/>
              </w:rPr>
              <w:t xml:space="preserve">counts the number of distinct values </w:t>
            </w:r>
          </w:p>
          <w:p w14:paraId="0A64A8DA" w14:textId="13C3BE07" w:rsidR="00E6733B" w:rsidRPr="00F25234" w:rsidRDefault="00F25234" w:rsidP="008320D8">
            <w:pPr>
              <w:pStyle w:val="Listenabsatz"/>
              <w:numPr>
                <w:ilvl w:val="0"/>
                <w:numId w:val="20"/>
              </w:numPr>
              <w:rPr>
                <w:lang w:val="en-US"/>
              </w:rPr>
            </w:pPr>
            <w:r>
              <w:rPr>
                <w:b/>
                <w:lang w:val="en-US"/>
              </w:rPr>
              <w:t>does also work with character vectors</w:t>
            </w:r>
          </w:p>
        </w:tc>
      </w:tr>
      <w:tr w:rsidR="00A234A2" w14:paraId="18856614" w14:textId="77777777" w:rsidTr="003B7C18">
        <w:tc>
          <w:tcPr>
            <w:tcW w:w="4962" w:type="dxa"/>
          </w:tcPr>
          <w:p w14:paraId="4A625F95" w14:textId="3C32A4FD" w:rsidR="00A234A2" w:rsidRDefault="00A234A2" w:rsidP="00B47658">
            <w:pPr>
              <w:rPr>
                <w:lang w:val="en-US"/>
              </w:rPr>
            </w:pPr>
            <w:r>
              <w:rPr>
                <w:lang w:val="en-US"/>
              </w:rPr>
              <w:t xml:space="preserve">May be useful </w:t>
            </w:r>
            <w:r w:rsidR="009C2909">
              <w:rPr>
                <w:lang w:val="en-US"/>
              </w:rPr>
              <w:t>to calculate the relative frequency</w:t>
            </w:r>
          </w:p>
        </w:tc>
        <w:tc>
          <w:tcPr>
            <w:tcW w:w="5103" w:type="dxa"/>
          </w:tcPr>
          <w:p w14:paraId="3AF9B444" w14:textId="35A51C0A" w:rsidR="00A234A2" w:rsidRDefault="00985C07" w:rsidP="00B47658">
            <w:pPr>
              <w:rPr>
                <w:lang w:val="en-US"/>
              </w:rPr>
            </w:pPr>
            <w:r>
              <w:rPr>
                <w:lang w:val="en-US"/>
              </w:rPr>
              <w:t>nr</w:t>
            </w:r>
            <w:r w:rsidR="009C2909">
              <w:rPr>
                <w:lang w:val="en-US"/>
              </w:rPr>
              <w:t>o</w:t>
            </w:r>
            <w:r>
              <w:rPr>
                <w:lang w:val="en-US"/>
              </w:rPr>
              <w:t>w</w:t>
            </w:r>
            <w:r w:rsidR="009C2909">
              <w:rPr>
                <w:lang w:val="en-US"/>
              </w:rPr>
              <w:t>(&lt;VARIABLE&gt;)</w:t>
            </w:r>
          </w:p>
        </w:tc>
      </w:tr>
      <w:tr w:rsidR="0042651C" w:rsidRPr="00670539" w14:paraId="6A4C1692" w14:textId="77777777" w:rsidTr="003B7C18">
        <w:tc>
          <w:tcPr>
            <w:tcW w:w="4962" w:type="dxa"/>
          </w:tcPr>
          <w:p w14:paraId="0ADEA10B" w14:textId="77777777" w:rsidR="0042651C" w:rsidRDefault="0042651C" w:rsidP="00B47658">
            <w:pPr>
              <w:rPr>
                <w:lang w:val="en-US"/>
              </w:rPr>
            </w:pPr>
            <w:r>
              <w:rPr>
                <w:lang w:val="en-US"/>
              </w:rPr>
              <w:t>Sum</w:t>
            </w:r>
          </w:p>
        </w:tc>
        <w:tc>
          <w:tcPr>
            <w:tcW w:w="5103" w:type="dxa"/>
          </w:tcPr>
          <w:p w14:paraId="19D4DC8B" w14:textId="07368E9B" w:rsidR="0042651C" w:rsidRDefault="0042651C" w:rsidP="00B47658">
            <w:pPr>
              <w:rPr>
                <w:lang w:val="en-US"/>
              </w:rPr>
            </w:pPr>
            <w:r>
              <w:rPr>
                <w:lang w:val="en-US"/>
              </w:rPr>
              <w:t>sum(</w:t>
            </w:r>
            <w:r w:rsidR="00BD62E5">
              <w:rPr>
                <w:lang w:val="en-US"/>
              </w:rPr>
              <w:t>&lt;VARIABLE&gt;</w:t>
            </w:r>
            <w:r>
              <w:rPr>
                <w:lang w:val="en-US"/>
              </w:rPr>
              <w:t>)</w:t>
            </w:r>
          </w:p>
          <w:p w14:paraId="161D8728" w14:textId="7753D998" w:rsidR="0042651C" w:rsidRDefault="0042651C" w:rsidP="008320D8">
            <w:pPr>
              <w:pStyle w:val="Listenabsatz"/>
              <w:numPr>
                <w:ilvl w:val="0"/>
                <w:numId w:val="23"/>
              </w:numPr>
              <w:ind w:left="318" w:hanging="284"/>
              <w:rPr>
                <w:lang w:val="en-US"/>
              </w:rPr>
            </w:pPr>
            <w:r>
              <w:rPr>
                <w:lang w:val="en-US"/>
              </w:rPr>
              <w:t>note: sum() can NEVER be used for character string variables</w:t>
            </w:r>
            <w:r w:rsidR="00764616">
              <w:rPr>
                <w:lang w:val="en-US"/>
              </w:rPr>
              <w:br/>
            </w:r>
          </w:p>
          <w:p w14:paraId="05D6C806" w14:textId="638B43DB" w:rsidR="0042651C" w:rsidRPr="00764616" w:rsidRDefault="00764616" w:rsidP="008320D8">
            <w:pPr>
              <w:pStyle w:val="Listenabsatz"/>
              <w:numPr>
                <w:ilvl w:val="0"/>
                <w:numId w:val="23"/>
              </w:numPr>
              <w:ind w:left="318" w:hanging="284"/>
              <w:rPr>
                <w:b/>
                <w:lang w:val="en-US"/>
              </w:rPr>
            </w:pPr>
            <w:r>
              <w:rPr>
                <w:lang w:val="en-US"/>
              </w:rPr>
              <w:lastRenderedPageBreak/>
              <w:t xml:space="preserve">can </w:t>
            </w:r>
            <w:r w:rsidR="0042651C" w:rsidRPr="00764616">
              <w:rPr>
                <w:b/>
                <w:lang w:val="en-US"/>
              </w:rPr>
              <w:t>be used very well in conjunction w/ relational expressions</w:t>
            </w:r>
          </w:p>
          <w:p w14:paraId="1BC45464" w14:textId="77777777" w:rsidR="0042651C" w:rsidRDefault="0042651C" w:rsidP="008320D8">
            <w:pPr>
              <w:pStyle w:val="Listenabsatz"/>
              <w:numPr>
                <w:ilvl w:val="0"/>
                <w:numId w:val="23"/>
              </w:numPr>
              <w:ind w:left="318" w:hanging="284"/>
              <w:rPr>
                <w:lang w:val="en-US"/>
              </w:rPr>
            </w:pPr>
            <w:r>
              <w:rPr>
                <w:lang w:val="en-US"/>
              </w:rPr>
              <w:t>the relational expression creates a logical vector which is TRUE for every value the relational expressions holds true</w:t>
            </w:r>
          </w:p>
          <w:p w14:paraId="55E63B5F" w14:textId="77777777" w:rsidR="0042651C" w:rsidRDefault="0042651C" w:rsidP="008320D8">
            <w:pPr>
              <w:pStyle w:val="Listenabsatz"/>
              <w:numPr>
                <w:ilvl w:val="0"/>
                <w:numId w:val="23"/>
              </w:numPr>
              <w:ind w:left="318" w:hanging="284"/>
              <w:rPr>
                <w:lang w:val="en-US"/>
              </w:rPr>
            </w:pPr>
            <w:r>
              <w:rPr>
                <w:lang w:val="en-US"/>
              </w:rPr>
              <w:t>the sum function coerces those in 1 (resp. 0) and takes the sum of it</w:t>
            </w:r>
          </w:p>
          <w:p w14:paraId="7C808A71" w14:textId="55087269" w:rsidR="0042651C" w:rsidRPr="00AA366B" w:rsidRDefault="0042651C" w:rsidP="008320D8">
            <w:pPr>
              <w:pStyle w:val="Listenabsatz"/>
              <w:numPr>
                <w:ilvl w:val="0"/>
                <w:numId w:val="23"/>
              </w:numPr>
              <w:ind w:left="318" w:hanging="284"/>
              <w:rPr>
                <w:lang w:val="en-US"/>
              </w:rPr>
            </w:pPr>
            <w:r>
              <w:rPr>
                <w:lang w:val="en-US"/>
              </w:rPr>
              <w:t xml:space="preserve">thus, using the sum function with a relational expression does not provide the sum of the values for which relational expression holds true, but the </w:t>
            </w:r>
            <w:r w:rsidRPr="009C55B9">
              <w:rPr>
                <w:b/>
                <w:lang w:val="en-US"/>
              </w:rPr>
              <w:t>number of values</w:t>
            </w:r>
            <w:r>
              <w:rPr>
                <w:lang w:val="en-US"/>
              </w:rPr>
              <w:t xml:space="preserve"> for which</w:t>
            </w:r>
            <w:r w:rsidR="009C55B9">
              <w:rPr>
                <w:lang w:val="en-US"/>
              </w:rPr>
              <w:t xml:space="preserve"> the</w:t>
            </w:r>
            <w:r>
              <w:rPr>
                <w:lang w:val="en-US"/>
              </w:rPr>
              <w:t xml:space="preserve"> expression holds true </w:t>
            </w:r>
          </w:p>
        </w:tc>
      </w:tr>
      <w:tr w:rsidR="0042651C" w14:paraId="2E5733E4" w14:textId="77777777" w:rsidTr="003B7C18">
        <w:tc>
          <w:tcPr>
            <w:tcW w:w="10065" w:type="dxa"/>
            <w:gridSpan w:val="2"/>
          </w:tcPr>
          <w:p w14:paraId="040AD342" w14:textId="77777777" w:rsidR="0042651C" w:rsidRPr="00184B76" w:rsidRDefault="0042651C" w:rsidP="00B47658">
            <w:pPr>
              <w:rPr>
                <w:b/>
                <w:lang w:val="en-US"/>
              </w:rPr>
            </w:pPr>
            <w:r>
              <w:rPr>
                <w:b/>
                <w:lang w:val="en-US"/>
              </w:rPr>
              <w:lastRenderedPageBreak/>
              <w:t>Streu</w:t>
            </w:r>
            <w:r w:rsidRPr="00184B76">
              <w:rPr>
                <w:b/>
                <w:lang w:val="en-US"/>
              </w:rPr>
              <w:t>ungsmaße</w:t>
            </w:r>
          </w:p>
        </w:tc>
      </w:tr>
      <w:tr w:rsidR="000A69AA" w:rsidRPr="00895CA7" w14:paraId="4F8B2283" w14:textId="77777777" w:rsidTr="003B7C18">
        <w:tc>
          <w:tcPr>
            <w:tcW w:w="4962" w:type="dxa"/>
          </w:tcPr>
          <w:p w14:paraId="0AF746A0" w14:textId="68EF7435" w:rsidR="000A69AA" w:rsidRDefault="000A69AA" w:rsidP="00B47658">
            <w:pPr>
              <w:rPr>
                <w:lang w:val="en-US"/>
              </w:rPr>
            </w:pPr>
            <w:r>
              <w:rPr>
                <w:lang w:val="en-US"/>
              </w:rPr>
              <w:t>Spannweite</w:t>
            </w:r>
          </w:p>
        </w:tc>
        <w:tc>
          <w:tcPr>
            <w:tcW w:w="5103" w:type="dxa"/>
          </w:tcPr>
          <w:p w14:paraId="4B5D2617" w14:textId="21222795" w:rsidR="000A69AA" w:rsidRDefault="00C96C71" w:rsidP="00B47658">
            <w:pPr>
              <w:rPr>
                <w:lang w:val="en-US"/>
              </w:rPr>
            </w:pPr>
            <w:r>
              <w:rPr>
                <w:lang w:val="en-US"/>
              </w:rPr>
              <w:t xml:space="preserve">max(&lt;VARIABLE&gt;) </w:t>
            </w:r>
            <w:r w:rsidR="00F147F7">
              <w:rPr>
                <w:lang w:val="en-US"/>
              </w:rPr>
              <w:t>-</w:t>
            </w:r>
            <w:r w:rsidR="00205B73">
              <w:rPr>
                <w:lang w:val="en-US"/>
              </w:rPr>
              <w:t>s</w:t>
            </w:r>
            <w:r>
              <w:rPr>
                <w:lang w:val="en-US"/>
              </w:rPr>
              <w:t xml:space="preserve"> min(&lt;VARIABLE&gt;)</w:t>
            </w:r>
          </w:p>
        </w:tc>
      </w:tr>
      <w:tr w:rsidR="0042651C" w14:paraId="7F3FE746" w14:textId="77777777" w:rsidTr="003B7C18">
        <w:tc>
          <w:tcPr>
            <w:tcW w:w="4962" w:type="dxa"/>
          </w:tcPr>
          <w:p w14:paraId="626E6C0C" w14:textId="77777777" w:rsidR="0042651C" w:rsidRDefault="0042651C" w:rsidP="00B47658">
            <w:pPr>
              <w:rPr>
                <w:lang w:val="en-US"/>
              </w:rPr>
            </w:pPr>
            <w:r>
              <w:rPr>
                <w:lang w:val="en-US"/>
              </w:rPr>
              <w:t>Standard deviation</w:t>
            </w:r>
          </w:p>
        </w:tc>
        <w:tc>
          <w:tcPr>
            <w:tcW w:w="5103" w:type="dxa"/>
          </w:tcPr>
          <w:p w14:paraId="4133E75E" w14:textId="77777777" w:rsidR="0042651C" w:rsidRDefault="0042651C" w:rsidP="00B47658">
            <w:pPr>
              <w:rPr>
                <w:lang w:val="en-US"/>
              </w:rPr>
            </w:pPr>
            <w:r>
              <w:rPr>
                <w:lang w:val="en-US"/>
              </w:rPr>
              <w:t>sd(&lt;VARIABLE&gt;)</w:t>
            </w:r>
          </w:p>
        </w:tc>
      </w:tr>
      <w:tr w:rsidR="0042651C" w:rsidRPr="00A60AC3" w14:paraId="2918845D" w14:textId="77777777" w:rsidTr="003B7C18">
        <w:tc>
          <w:tcPr>
            <w:tcW w:w="4962" w:type="dxa"/>
          </w:tcPr>
          <w:p w14:paraId="6648AE8B" w14:textId="77777777" w:rsidR="0042651C" w:rsidRPr="004169DC" w:rsidRDefault="0042651C" w:rsidP="00B47658">
            <w:r w:rsidRPr="004169DC">
              <w:t>Interquartile range (Interquartilsabstand)</w:t>
            </w:r>
          </w:p>
          <w:p w14:paraId="0D5CFA4B" w14:textId="77777777" w:rsidR="0042651C" w:rsidRPr="00A60AC3" w:rsidRDefault="0042651C" w:rsidP="00B47658">
            <w:r w:rsidRPr="004169DC">
              <w:t>Quart</w:t>
            </w:r>
            <w:r w:rsidRPr="00A60AC3">
              <w:t>il, dass den</w:t>
            </w:r>
            <w:r>
              <w:t xml:space="preserve"> Bereich angibt, indem die mittleren 50% der Stichprobe liegen</w:t>
            </w:r>
          </w:p>
        </w:tc>
        <w:tc>
          <w:tcPr>
            <w:tcW w:w="5103" w:type="dxa"/>
          </w:tcPr>
          <w:p w14:paraId="42FAC306" w14:textId="77777777" w:rsidR="0042651C" w:rsidRPr="00A60AC3" w:rsidRDefault="0042651C" w:rsidP="00B47658">
            <w:r>
              <w:t>IQR(&lt;VARIABLE&gt;)</w:t>
            </w:r>
          </w:p>
        </w:tc>
      </w:tr>
      <w:tr w:rsidR="0042651C" w:rsidRPr="00A60AC3" w14:paraId="59891435" w14:textId="77777777" w:rsidTr="003B7C18">
        <w:tc>
          <w:tcPr>
            <w:tcW w:w="4962" w:type="dxa"/>
          </w:tcPr>
          <w:p w14:paraId="2C9AACB1" w14:textId="77777777" w:rsidR="0042651C" w:rsidRPr="00A60AC3" w:rsidRDefault="0042651C" w:rsidP="00B47658">
            <w:r>
              <w:t>Mittlere Absolute Abweichung vom Median (median absolute deviation)</w:t>
            </w:r>
          </w:p>
        </w:tc>
        <w:tc>
          <w:tcPr>
            <w:tcW w:w="5103" w:type="dxa"/>
          </w:tcPr>
          <w:p w14:paraId="44DFD206" w14:textId="77777777" w:rsidR="0042651C" w:rsidRPr="00A60AC3" w:rsidRDefault="0042651C" w:rsidP="00B47658">
            <w:r>
              <w:t>mad (&lt;VARIABLE&gt;)</w:t>
            </w:r>
          </w:p>
        </w:tc>
      </w:tr>
      <w:tr w:rsidR="0042651C" w:rsidRPr="00A60AC3" w14:paraId="76F65CED" w14:textId="77777777" w:rsidTr="003B7C18">
        <w:tc>
          <w:tcPr>
            <w:tcW w:w="10065" w:type="dxa"/>
            <w:gridSpan w:val="2"/>
          </w:tcPr>
          <w:p w14:paraId="7AD921E6" w14:textId="77777777" w:rsidR="0042651C" w:rsidRPr="003E282A" w:rsidRDefault="0042651C" w:rsidP="00B47658">
            <w:pPr>
              <w:rPr>
                <w:b/>
              </w:rPr>
            </w:pPr>
            <w:r>
              <w:rPr>
                <w:b/>
              </w:rPr>
              <w:t>Lagemaß (</w:t>
            </w:r>
            <w:r w:rsidRPr="003E282A">
              <w:rPr>
                <w:b/>
              </w:rPr>
              <w:t>Measures of rank</w:t>
            </w:r>
            <w:r>
              <w:rPr>
                <w:b/>
              </w:rPr>
              <w:t>)</w:t>
            </w:r>
          </w:p>
        </w:tc>
      </w:tr>
      <w:tr w:rsidR="0042651C" w:rsidRPr="00A60AC3" w14:paraId="478AE1D5" w14:textId="77777777" w:rsidTr="003B7C18">
        <w:trPr>
          <w:trHeight w:val="276"/>
        </w:trPr>
        <w:tc>
          <w:tcPr>
            <w:tcW w:w="4962" w:type="dxa"/>
          </w:tcPr>
          <w:p w14:paraId="6457F159" w14:textId="77777777" w:rsidR="0042651C" w:rsidRPr="003E282A" w:rsidRDefault="0042651C" w:rsidP="00B47658">
            <w:r>
              <w:t>Min/Max</w:t>
            </w:r>
          </w:p>
        </w:tc>
        <w:tc>
          <w:tcPr>
            <w:tcW w:w="5103" w:type="dxa"/>
          </w:tcPr>
          <w:p w14:paraId="1CD2C9E9" w14:textId="77777777" w:rsidR="0042651C" w:rsidRDefault="0042651C" w:rsidP="00B47658">
            <w:r>
              <w:t>min(&lt;VARIABLE&gt;)</w:t>
            </w:r>
          </w:p>
          <w:p w14:paraId="5D98BCAB" w14:textId="77777777" w:rsidR="0042651C" w:rsidRPr="003E282A" w:rsidRDefault="0042651C" w:rsidP="00B47658">
            <w:r>
              <w:t>max(&lt;VARIABLE&gt;)</w:t>
            </w:r>
          </w:p>
        </w:tc>
      </w:tr>
      <w:tr w:rsidR="0042651C" w:rsidRPr="008B5285" w14:paraId="3A031AF2" w14:textId="77777777" w:rsidTr="003B7C18">
        <w:trPr>
          <w:trHeight w:val="276"/>
        </w:trPr>
        <w:tc>
          <w:tcPr>
            <w:tcW w:w="4962" w:type="dxa"/>
          </w:tcPr>
          <w:p w14:paraId="36068FEE" w14:textId="77777777" w:rsidR="0042651C" w:rsidRPr="00805182" w:rsidRDefault="0042651C" w:rsidP="00B47658">
            <w:r>
              <w:t>Quantil</w:t>
            </w:r>
          </w:p>
        </w:tc>
        <w:tc>
          <w:tcPr>
            <w:tcW w:w="5103" w:type="dxa"/>
          </w:tcPr>
          <w:p w14:paraId="34CC785A" w14:textId="77777777" w:rsidR="0042651C" w:rsidRPr="004169DC" w:rsidRDefault="0042651C" w:rsidP="00B47658">
            <w:r w:rsidRPr="004169DC">
              <w:t>quantile(&lt;VARIABLE&gt;, p)</w:t>
            </w:r>
          </w:p>
          <w:p w14:paraId="2331D4D6" w14:textId="4FA3A5A2" w:rsidR="0042651C" w:rsidRPr="008B5285" w:rsidRDefault="0042651C" w:rsidP="00B47658">
            <w:r w:rsidRPr="008B5285">
              <w:t xml:space="preserve">mit dieser Funktion lassen sich die Quartile, d.g. </w:t>
            </w:r>
            <w:r w:rsidR="00033DAA">
              <w:t>das 0.25-</w:t>
            </w:r>
            <w:r>
              <w:t>, 0.5- und 0.75-Quantil bestimmen</w:t>
            </w:r>
          </w:p>
          <w:p w14:paraId="49BEDBCD" w14:textId="77777777" w:rsidR="0042651C" w:rsidRPr="008B5285" w:rsidRDefault="0042651C" w:rsidP="00B47658">
            <w:r>
              <w:t>z</w:t>
            </w:r>
            <w:r w:rsidRPr="008B5285">
              <w:t>.</w:t>
            </w:r>
            <w:r>
              <w:t>B.</w:t>
            </w:r>
            <w:r w:rsidRPr="008B5285">
              <w:t xml:space="preserve"> quantile(x, 0.25) gibt das 25% Quantil an</w:t>
            </w:r>
          </w:p>
        </w:tc>
      </w:tr>
      <w:tr w:rsidR="0042651C" w:rsidRPr="008B5285" w14:paraId="7F309BFA" w14:textId="77777777" w:rsidTr="003B7C18">
        <w:trPr>
          <w:trHeight w:val="276"/>
        </w:trPr>
        <w:tc>
          <w:tcPr>
            <w:tcW w:w="10065" w:type="dxa"/>
            <w:gridSpan w:val="2"/>
          </w:tcPr>
          <w:p w14:paraId="242D76BB" w14:textId="77777777" w:rsidR="0042651C" w:rsidRPr="008B5285" w:rsidRDefault="0042651C" w:rsidP="00B47658">
            <w:pPr>
              <w:rPr>
                <w:b/>
              </w:rPr>
            </w:pPr>
            <w:r>
              <w:rPr>
                <w:b/>
              </w:rPr>
              <w:t>Measures of position</w:t>
            </w:r>
          </w:p>
        </w:tc>
      </w:tr>
      <w:tr w:rsidR="0042651C" w:rsidRPr="007F3640" w14:paraId="492734E4" w14:textId="77777777" w:rsidTr="003B7C18">
        <w:trPr>
          <w:trHeight w:val="276"/>
        </w:trPr>
        <w:tc>
          <w:tcPr>
            <w:tcW w:w="4962" w:type="dxa"/>
          </w:tcPr>
          <w:p w14:paraId="06DCC0EE" w14:textId="77777777" w:rsidR="0042651C" w:rsidRPr="00DB663E" w:rsidRDefault="0042651C" w:rsidP="00B47658">
            <w:pPr>
              <w:rPr>
                <w:lang w:val="en-US"/>
              </w:rPr>
            </w:pPr>
            <w:r w:rsidRPr="00DB663E">
              <w:rPr>
                <w:lang w:val="en-US"/>
              </w:rPr>
              <w:t>First/last value in a column</w:t>
            </w:r>
          </w:p>
        </w:tc>
        <w:tc>
          <w:tcPr>
            <w:tcW w:w="5103" w:type="dxa"/>
          </w:tcPr>
          <w:p w14:paraId="5DE22EB8" w14:textId="6DA045BF" w:rsidR="0042651C" w:rsidRPr="00C25307" w:rsidRDefault="0042651C" w:rsidP="00B47658">
            <w:pPr>
              <w:rPr>
                <w:lang w:val="en-US"/>
              </w:rPr>
            </w:pPr>
            <w:r w:rsidRPr="00C25307">
              <w:rPr>
                <w:lang w:val="en-US"/>
              </w:rPr>
              <w:t>first(&lt;VARIABLE</w:t>
            </w:r>
            <w:r w:rsidR="00033DAA">
              <w:rPr>
                <w:lang w:val="en-US"/>
              </w:rPr>
              <w:t>&gt;</w:t>
            </w:r>
            <w:r w:rsidRPr="00C25307">
              <w:rPr>
                <w:lang w:val="en-US"/>
              </w:rPr>
              <w:t>)</w:t>
            </w:r>
            <w:r w:rsidRPr="00C25307">
              <w:rPr>
                <w:lang w:val="en-US"/>
              </w:rPr>
              <w:br/>
              <w:t>last(&lt;VARIABLE</w:t>
            </w:r>
            <w:r w:rsidR="00033DAA">
              <w:rPr>
                <w:lang w:val="en-US"/>
              </w:rPr>
              <w:t>&gt;</w:t>
            </w:r>
            <w:r w:rsidRPr="00C25307">
              <w:rPr>
                <w:lang w:val="en-US"/>
              </w:rPr>
              <w:t>)</w:t>
            </w:r>
          </w:p>
        </w:tc>
      </w:tr>
      <w:tr w:rsidR="0042651C" w:rsidRPr="00C25307" w14:paraId="7848859E" w14:textId="77777777" w:rsidTr="003B7C18">
        <w:tc>
          <w:tcPr>
            <w:tcW w:w="4962" w:type="dxa"/>
          </w:tcPr>
          <w:p w14:paraId="0024E5D3" w14:textId="77777777" w:rsidR="0042651C" w:rsidRPr="00C25307" w:rsidRDefault="0042651C" w:rsidP="00B47658">
            <w:pPr>
              <w:rPr>
                <w:lang w:val="en-US"/>
              </w:rPr>
            </w:pPr>
            <w:r>
              <w:rPr>
                <w:lang w:val="en-US"/>
              </w:rPr>
              <w:t>N-th value in a column</w:t>
            </w:r>
          </w:p>
        </w:tc>
        <w:tc>
          <w:tcPr>
            <w:tcW w:w="5103" w:type="dxa"/>
          </w:tcPr>
          <w:p w14:paraId="22917EB6" w14:textId="77777777" w:rsidR="0042651C" w:rsidRPr="00C25307" w:rsidRDefault="0042651C" w:rsidP="00B47658">
            <w:r w:rsidRPr="00C25307">
              <w:t>nth(&lt;VARIABLE&gt;, n)</w:t>
            </w:r>
          </w:p>
          <w:p w14:paraId="42B6C24B" w14:textId="77777777" w:rsidR="0042651C" w:rsidRPr="00C25307" w:rsidRDefault="0042651C" w:rsidP="00B47658">
            <w:r w:rsidRPr="00C25307">
              <w:t xml:space="preserve">z.B. nth(x, 2) gibt den zweiten Wert des Datensets wieder  </w:t>
            </w:r>
          </w:p>
        </w:tc>
      </w:tr>
      <w:tr w:rsidR="0042651C" w:rsidRPr="00C25307" w14:paraId="1F406BF4" w14:textId="77777777" w:rsidTr="003B7C18">
        <w:tc>
          <w:tcPr>
            <w:tcW w:w="10065" w:type="dxa"/>
            <w:gridSpan w:val="2"/>
          </w:tcPr>
          <w:p w14:paraId="113AFE74" w14:textId="77777777" w:rsidR="0042651C" w:rsidRPr="00C25307" w:rsidRDefault="0042651C" w:rsidP="00B47658"/>
        </w:tc>
      </w:tr>
      <w:tr w:rsidR="003C61B4" w:rsidRPr="00CD625A" w14:paraId="40731322" w14:textId="77777777" w:rsidTr="003B7C18">
        <w:tc>
          <w:tcPr>
            <w:tcW w:w="4962" w:type="dxa"/>
          </w:tcPr>
          <w:p w14:paraId="057A31E2" w14:textId="26FE4270" w:rsidR="003C61B4" w:rsidRDefault="003C61B4" w:rsidP="003C61B4">
            <w:pPr>
              <w:rPr>
                <w:lang w:val="en-US"/>
              </w:rPr>
            </w:pPr>
            <w:r>
              <w:rPr>
                <w:lang w:val="en-US"/>
              </w:rPr>
              <w:t>Korrelationskoeffizient</w:t>
            </w:r>
          </w:p>
        </w:tc>
        <w:tc>
          <w:tcPr>
            <w:tcW w:w="5103" w:type="dxa"/>
          </w:tcPr>
          <w:p w14:paraId="7438C1E3" w14:textId="67E616EB" w:rsidR="003C61B4" w:rsidRPr="00CD625A" w:rsidRDefault="003C61B4" w:rsidP="003C61B4">
            <w:pPr>
              <w:rPr>
                <w:lang w:val="en-US"/>
              </w:rPr>
            </w:pPr>
            <w:r>
              <w:rPr>
                <w:lang w:val="en-US"/>
              </w:rPr>
              <w:t>Cor(&lt;VARIABLE1&gt;, &lt;VARIABLE2&gt;)</w:t>
            </w:r>
          </w:p>
        </w:tc>
      </w:tr>
      <w:tr w:rsidR="0042651C" w:rsidRPr="00CD625A" w14:paraId="3D1D1E7F" w14:textId="77777777" w:rsidTr="003B7C18">
        <w:tc>
          <w:tcPr>
            <w:tcW w:w="4962" w:type="dxa"/>
          </w:tcPr>
          <w:p w14:paraId="19B1C7F6" w14:textId="77777777" w:rsidR="0042651C" w:rsidRDefault="0042651C" w:rsidP="00B47658">
            <w:pPr>
              <w:rPr>
                <w:lang w:val="en-US"/>
              </w:rPr>
            </w:pPr>
          </w:p>
        </w:tc>
        <w:tc>
          <w:tcPr>
            <w:tcW w:w="5103" w:type="dxa"/>
          </w:tcPr>
          <w:p w14:paraId="5450DC37" w14:textId="77777777" w:rsidR="0042651C" w:rsidRPr="00CD625A" w:rsidRDefault="0042651C" w:rsidP="00B47658">
            <w:pPr>
              <w:rPr>
                <w:lang w:val="en-US"/>
              </w:rPr>
            </w:pPr>
          </w:p>
        </w:tc>
      </w:tr>
    </w:tbl>
    <w:p w14:paraId="0D93D140" w14:textId="7ACF4BA7" w:rsidR="0080436C" w:rsidRDefault="0080436C" w:rsidP="0080436C">
      <w:pPr>
        <w:rPr>
          <w:b/>
          <w:color w:val="FF0000"/>
          <w:lang w:val="en-US"/>
        </w:rPr>
      </w:pPr>
    </w:p>
    <w:p w14:paraId="7D9649D7" w14:textId="2F377C1F" w:rsidR="0080436C" w:rsidRDefault="0080436C" w:rsidP="0080436C">
      <w:pPr>
        <w:rPr>
          <w:b/>
          <w:color w:val="FF0000"/>
          <w:lang w:val="en-US"/>
        </w:rPr>
      </w:pPr>
      <w:r>
        <w:rPr>
          <w:b/>
          <w:color w:val="FF0000"/>
          <w:lang w:val="en-US"/>
        </w:rPr>
        <w:t>BaseR Filter [] w/ logical expression vs</w:t>
      </w:r>
      <w:r w:rsidR="00862187">
        <w:rPr>
          <w:b/>
          <w:color w:val="FF0000"/>
          <w:lang w:val="en-US"/>
        </w:rPr>
        <w:t>. logical expression directly in function</w:t>
      </w:r>
    </w:p>
    <w:p w14:paraId="521C7558" w14:textId="2E79D41A" w:rsidR="002D5FD9" w:rsidRDefault="002D5FD9" w:rsidP="008320D8">
      <w:pPr>
        <w:pStyle w:val="Listenabsatz"/>
        <w:numPr>
          <w:ilvl w:val="0"/>
          <w:numId w:val="42"/>
        </w:numPr>
        <w:rPr>
          <w:b/>
          <w:color w:val="FF0000"/>
        </w:rPr>
      </w:pPr>
      <w:r w:rsidRPr="00E64716">
        <w:t xml:space="preserve">mindestens alle aggregierenden Funktionen können nat. auch mit </w:t>
      </w:r>
      <w:r w:rsidRPr="00E35145">
        <w:rPr>
          <w:b/>
          <w:color w:val="FF0000"/>
        </w:rPr>
        <w:t>relationalem Ausdruck verwendet werden</w:t>
      </w:r>
    </w:p>
    <w:p w14:paraId="12CAAB29" w14:textId="77777777" w:rsidR="002C742A" w:rsidRDefault="002C742A" w:rsidP="002C742A">
      <w:pPr>
        <w:pStyle w:val="Listenabsatz"/>
        <w:rPr>
          <w:b/>
          <w:color w:val="FF0000"/>
        </w:rPr>
      </w:pPr>
    </w:p>
    <w:p w14:paraId="5405AF66" w14:textId="1C953580" w:rsidR="00416AD2" w:rsidRPr="002D7676" w:rsidRDefault="002C742A" w:rsidP="008320D8">
      <w:pPr>
        <w:pStyle w:val="Listenabsatz"/>
        <w:numPr>
          <w:ilvl w:val="0"/>
          <w:numId w:val="42"/>
        </w:numPr>
      </w:pPr>
      <w:r>
        <w:t>wird der relationale Ausdruck</w:t>
      </w:r>
      <w:r w:rsidR="00342C57">
        <w:t xml:space="preserve"> direkt in der Funktion genutzt,</w:t>
      </w:r>
      <w:r w:rsidR="00416AD2">
        <w:t xml:space="preserve"> gilt es wieder zu beachten: der relationale Ausdruck liefert </w:t>
      </w:r>
      <w:r w:rsidR="00416AD2">
        <w:rPr>
          <w:b/>
        </w:rPr>
        <w:t>logischen Vektor</w:t>
      </w:r>
    </w:p>
    <w:p w14:paraId="23322407" w14:textId="6EA00555" w:rsidR="002D7676" w:rsidRDefault="002D7676" w:rsidP="008320D8">
      <w:pPr>
        <w:pStyle w:val="Listenabsatz"/>
        <w:numPr>
          <w:ilvl w:val="1"/>
          <w:numId w:val="42"/>
        </w:numPr>
      </w:pPr>
      <w:r>
        <w:t>sum(</w:t>
      </w:r>
      <w:r w:rsidR="008979F5">
        <w:t>&lt;relationaler Ausdruck&gt;) liefert absolute Häufigkeit aller Einträge</w:t>
      </w:r>
      <w:r w:rsidR="00764D0F">
        <w:t>,</w:t>
      </w:r>
      <w:r w:rsidR="008979F5">
        <w:t xml:space="preserve"> die diese Bedingung erfüllen</w:t>
      </w:r>
      <w:r w:rsidR="00764D0F">
        <w:t xml:space="preserve"> (Summe aller 1’en und 0’en = Anzahl 1’en)</w:t>
      </w:r>
    </w:p>
    <w:p w14:paraId="28C2C775" w14:textId="121A6AAE" w:rsidR="008979F5" w:rsidRPr="00416AD2" w:rsidRDefault="008979F5" w:rsidP="008320D8">
      <w:pPr>
        <w:pStyle w:val="Listenabsatz"/>
        <w:numPr>
          <w:ilvl w:val="1"/>
          <w:numId w:val="42"/>
        </w:numPr>
      </w:pPr>
      <w:r>
        <w:t>mean(&lt;relationaler Ausdruck&gt;) liefert relative Häufigkeit aller Einträge, die diese Bedingung erfüllen</w:t>
      </w:r>
      <w:r w:rsidR="00764D0F">
        <w:t xml:space="preserve"> (denn: (Summe aller 1’en und 0’en = Anzahl 1’en)/Anzahl aller Eintragungen)</w:t>
      </w:r>
    </w:p>
    <w:p w14:paraId="28CE8B1C" w14:textId="77777777" w:rsidR="002D5FD9" w:rsidRPr="00913A59" w:rsidRDefault="002D5FD9" w:rsidP="008320D8">
      <w:pPr>
        <w:pStyle w:val="Listenabsatz"/>
        <w:numPr>
          <w:ilvl w:val="0"/>
          <w:numId w:val="42"/>
        </w:numPr>
      </w:pPr>
      <w:r w:rsidRPr="00913A59">
        <w:t>z.B.:</w:t>
      </w:r>
    </w:p>
    <w:p w14:paraId="54A58A1F" w14:textId="1A6E829B" w:rsidR="002D5FD9" w:rsidRPr="0097223A" w:rsidRDefault="002D5FD9" w:rsidP="0097223A">
      <w:pPr>
        <w:ind w:left="360"/>
      </w:pPr>
      <w:r>
        <w:rPr>
          <w:noProof/>
        </w:rPr>
        <w:lastRenderedPageBreak/>
        <w:drawing>
          <wp:inline distT="0" distB="0" distL="0" distR="0" wp14:anchorId="2875EA75" wp14:editId="4EB0482B">
            <wp:extent cx="4184073" cy="3172144"/>
            <wp:effectExtent l="0" t="0" r="6985" b="9525"/>
            <wp:docPr id="2320" name="Grafik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1877" cy="3208387"/>
                    </a:xfrm>
                    <a:prstGeom prst="rect">
                      <a:avLst/>
                    </a:prstGeom>
                  </pic:spPr>
                </pic:pic>
              </a:graphicData>
            </a:graphic>
          </wp:inline>
        </w:drawing>
      </w:r>
      <w:r w:rsidR="00DD57FF">
        <w:br/>
      </w:r>
    </w:p>
    <w:p w14:paraId="026D3120" w14:textId="39000099" w:rsidR="0005686E" w:rsidRPr="00913A59" w:rsidRDefault="00575C4B" w:rsidP="008320D8">
      <w:pPr>
        <w:pStyle w:val="Listenabsatz"/>
        <w:numPr>
          <w:ilvl w:val="0"/>
          <w:numId w:val="30"/>
        </w:numPr>
        <w:rPr>
          <w:b/>
        </w:rPr>
      </w:pPr>
      <w:r w:rsidRPr="00913A59">
        <w:t xml:space="preserve">nutzen wir </w:t>
      </w:r>
      <w:r w:rsidR="00DE5400" w:rsidRPr="00913A59">
        <w:t xml:space="preserve">den </w:t>
      </w:r>
      <w:r w:rsidRPr="00913A59">
        <w:t xml:space="preserve">baseR Filter </w:t>
      </w:r>
      <w:r w:rsidR="00DE5400" w:rsidRPr="00913A59">
        <w:t xml:space="preserve">mit einem relationalen Ausdruck, </w:t>
      </w:r>
      <w:r w:rsidR="005F37FA" w:rsidRPr="00913A59">
        <w:t xml:space="preserve">ist das Ergebnis nicht ein logischer Vektor, sondern der numerische Vektor mit denjenigen Einträgen, die die Bedingung erfüllen </w:t>
      </w:r>
    </w:p>
    <w:p w14:paraId="5F596B08" w14:textId="73CA032A" w:rsidR="00371FA3" w:rsidRPr="00913A59" w:rsidRDefault="00371FA3" w:rsidP="008320D8">
      <w:pPr>
        <w:pStyle w:val="Listenabsatz"/>
        <w:numPr>
          <w:ilvl w:val="0"/>
          <w:numId w:val="30"/>
        </w:numPr>
        <w:rPr>
          <w:lang w:val="en-US"/>
        </w:rPr>
      </w:pPr>
      <w:r w:rsidRPr="00913A59">
        <w:t xml:space="preserve">z.B.: </w:t>
      </w:r>
    </w:p>
    <w:p w14:paraId="0CAE18D6" w14:textId="4CF5F4B8" w:rsidR="0005686E" w:rsidRPr="002118F2" w:rsidRDefault="00F65D99" w:rsidP="00841754">
      <w:pPr>
        <w:ind w:left="360"/>
      </w:pPr>
      <w:r>
        <w:rPr>
          <w:noProof/>
        </w:rPr>
        <w:drawing>
          <wp:inline distT="0" distB="0" distL="0" distR="0" wp14:anchorId="16DA237D" wp14:editId="085E8DC6">
            <wp:extent cx="5760720" cy="1054735"/>
            <wp:effectExtent l="0" t="0" r="0" b="0"/>
            <wp:docPr id="2395" name="Grafik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1054735"/>
                    </a:xfrm>
                    <a:prstGeom prst="rect">
                      <a:avLst/>
                    </a:prstGeom>
                  </pic:spPr>
                </pic:pic>
              </a:graphicData>
            </a:graphic>
          </wp:inline>
        </w:drawing>
      </w:r>
      <w:r w:rsidR="002118F2" w:rsidRPr="002118F2">
        <w:rPr>
          <w:b/>
          <w:color w:val="FF0000"/>
          <w:lang w:val="da-DK"/>
        </w:rPr>
        <w:br/>
      </w:r>
      <w:r w:rsidR="002118F2" w:rsidRPr="002118F2">
        <w:rPr>
          <w:lang w:val="da-DK"/>
        </w:rPr>
        <w:t>min_prince2 liefert den min</w:t>
      </w:r>
      <w:r w:rsidR="002118F2">
        <w:rPr>
          <w:lang w:val="da-DK"/>
        </w:rPr>
        <w:t xml:space="preserve">. </w:t>
      </w:r>
      <w:r w:rsidR="002118F2" w:rsidRPr="002118F2">
        <w:t>Preis für die einzelnen W</w:t>
      </w:r>
      <w:r w:rsidR="002118F2">
        <w:t xml:space="preserve">ochentage </w:t>
      </w:r>
    </w:p>
    <w:p w14:paraId="44717175" w14:textId="7B0C6F8F" w:rsidR="009B7D9D" w:rsidRPr="00A70381" w:rsidRDefault="007C01E1" w:rsidP="009B7D9D">
      <w:pPr>
        <w:pStyle w:val="berschrift3"/>
        <w:rPr>
          <w:b/>
          <w:lang w:val="en-US"/>
        </w:rPr>
      </w:pPr>
      <w:r w:rsidRPr="00A70381">
        <w:rPr>
          <w:b/>
          <w:lang w:val="en-US"/>
        </w:rPr>
        <w:t>3.6</w:t>
      </w:r>
      <w:r w:rsidR="00A44064" w:rsidRPr="00A70381">
        <w:rPr>
          <w:b/>
          <w:lang w:val="en-US"/>
        </w:rPr>
        <w:t>.3 Combining multiple operations with t</w:t>
      </w:r>
      <w:r w:rsidR="009B7D9D" w:rsidRPr="00A70381">
        <w:rPr>
          <w:b/>
          <w:lang w:val="en-US"/>
        </w:rPr>
        <w:t>he pipe %&gt;%</w:t>
      </w:r>
    </w:p>
    <w:p w14:paraId="4F1A7B7B" w14:textId="77777777" w:rsidR="009B7D9D" w:rsidRDefault="009B7D9D" w:rsidP="008320D8">
      <w:pPr>
        <w:pStyle w:val="Listenabsatz"/>
        <w:numPr>
          <w:ilvl w:val="0"/>
          <w:numId w:val="20"/>
        </w:numPr>
        <w:rPr>
          <w:lang w:val="en-US"/>
        </w:rPr>
      </w:pPr>
      <w:r>
        <w:rPr>
          <w:lang w:val="en-US"/>
        </w:rPr>
        <w:t xml:space="preserve">it can be quite a lot of work if you want to connect respectively build upon different data transformations </w:t>
      </w:r>
    </w:p>
    <w:p w14:paraId="45FFFFB1" w14:textId="77777777" w:rsidR="009B7D9D" w:rsidRDefault="009B7D9D" w:rsidP="008320D8">
      <w:pPr>
        <w:pStyle w:val="Listenabsatz"/>
        <w:numPr>
          <w:ilvl w:val="0"/>
          <w:numId w:val="20"/>
        </w:numPr>
        <w:rPr>
          <w:lang w:val="en-US"/>
        </w:rPr>
      </w:pPr>
      <w:r>
        <w:rPr>
          <w:lang w:val="en-US"/>
        </w:rPr>
        <w:t xml:space="preserve">this is where the pipe comes into play </w:t>
      </w:r>
    </w:p>
    <w:p w14:paraId="0900F342" w14:textId="77777777" w:rsidR="009B7D9D" w:rsidRDefault="009B7D9D" w:rsidP="008320D8">
      <w:pPr>
        <w:pStyle w:val="Listenabsatz"/>
        <w:numPr>
          <w:ilvl w:val="0"/>
          <w:numId w:val="20"/>
        </w:numPr>
        <w:rPr>
          <w:lang w:val="en-US"/>
        </w:rPr>
      </w:pPr>
      <w:r>
        <w:rPr>
          <w:lang w:val="en-US"/>
        </w:rPr>
        <w:t>for example: imagine you want to explore the relationship between the distance and average delay for each location</w:t>
      </w:r>
    </w:p>
    <w:p w14:paraId="0480E92C" w14:textId="77777777" w:rsidR="009B7D9D" w:rsidRDefault="009B7D9D" w:rsidP="008320D8">
      <w:pPr>
        <w:pStyle w:val="Listenabsatz"/>
        <w:numPr>
          <w:ilvl w:val="0"/>
          <w:numId w:val="20"/>
        </w:numPr>
        <w:rPr>
          <w:lang w:val="en-US"/>
        </w:rPr>
      </w:pPr>
      <w:r>
        <w:rPr>
          <w:lang w:val="en-US"/>
        </w:rPr>
        <w:t xml:space="preserve">Code without using the pipe could look as follows: </w:t>
      </w:r>
    </w:p>
    <w:p w14:paraId="607DE751" w14:textId="77777777" w:rsidR="009B7D9D" w:rsidRPr="005F1954" w:rsidRDefault="009B7D9D" w:rsidP="009B7D9D">
      <w:pPr>
        <w:rPr>
          <w:lang w:val="en-US"/>
        </w:rPr>
      </w:pPr>
      <w:r>
        <w:rPr>
          <w:noProof/>
        </w:rPr>
        <w:drawing>
          <wp:inline distT="0" distB="0" distL="0" distR="0" wp14:anchorId="63982C98" wp14:editId="5FF39C9B">
            <wp:extent cx="4419600" cy="1478228"/>
            <wp:effectExtent l="0" t="0" r="0" b="8255"/>
            <wp:docPr id="2303" name="Grafik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4678" cy="1483271"/>
                    </a:xfrm>
                    <a:prstGeom prst="rect">
                      <a:avLst/>
                    </a:prstGeom>
                  </pic:spPr>
                </pic:pic>
              </a:graphicData>
            </a:graphic>
          </wp:inline>
        </w:drawing>
      </w:r>
    </w:p>
    <w:p w14:paraId="59200051" w14:textId="77777777" w:rsidR="009B7D9D" w:rsidRPr="005F1954" w:rsidRDefault="009B7D9D" w:rsidP="009B7D9D">
      <w:pPr>
        <w:rPr>
          <w:lang w:val="en-US"/>
        </w:rPr>
      </w:pPr>
      <w:r>
        <w:rPr>
          <w:noProof/>
        </w:rPr>
        <w:lastRenderedPageBreak/>
        <w:drawing>
          <wp:inline distT="0" distB="0" distL="0" distR="0" wp14:anchorId="1FCBDAE6" wp14:editId="6A99754E">
            <wp:extent cx="4450080" cy="2209834"/>
            <wp:effectExtent l="0" t="0" r="7620" b="0"/>
            <wp:docPr id="2306" name="Grafik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8870" cy="2214199"/>
                    </a:xfrm>
                    <a:prstGeom prst="rect">
                      <a:avLst/>
                    </a:prstGeom>
                  </pic:spPr>
                </pic:pic>
              </a:graphicData>
            </a:graphic>
          </wp:inline>
        </w:drawing>
      </w:r>
    </w:p>
    <w:p w14:paraId="3BB900DD" w14:textId="77777777" w:rsidR="009B7D9D" w:rsidRPr="005F1954" w:rsidRDefault="009B7D9D" w:rsidP="009B7D9D">
      <w:pPr>
        <w:rPr>
          <w:lang w:val="en-US"/>
        </w:rPr>
      </w:pPr>
      <w:r>
        <w:rPr>
          <w:noProof/>
        </w:rPr>
        <w:drawing>
          <wp:inline distT="0" distB="0" distL="0" distR="0" wp14:anchorId="1C3623AE" wp14:editId="640384BA">
            <wp:extent cx="4754880" cy="1084892"/>
            <wp:effectExtent l="0" t="0" r="7620" b="1270"/>
            <wp:docPr id="2302" name="Grafik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7432" cy="1092319"/>
                    </a:xfrm>
                    <a:prstGeom prst="rect">
                      <a:avLst/>
                    </a:prstGeom>
                  </pic:spPr>
                </pic:pic>
              </a:graphicData>
            </a:graphic>
          </wp:inline>
        </w:drawing>
      </w:r>
    </w:p>
    <w:p w14:paraId="4362E52B" w14:textId="77777777" w:rsidR="009B7D9D" w:rsidRPr="005F1954" w:rsidRDefault="009B7D9D" w:rsidP="009B7D9D">
      <w:pPr>
        <w:rPr>
          <w:lang w:val="en-US"/>
        </w:rPr>
      </w:pPr>
      <w:r>
        <w:rPr>
          <w:noProof/>
        </w:rPr>
        <w:drawing>
          <wp:inline distT="0" distB="0" distL="0" distR="0" wp14:anchorId="7607CE73" wp14:editId="24880DC9">
            <wp:extent cx="5760720" cy="2797810"/>
            <wp:effectExtent l="0" t="0" r="0" b="2540"/>
            <wp:docPr id="2301" name="Grafik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797810"/>
                    </a:xfrm>
                    <a:prstGeom prst="rect">
                      <a:avLst/>
                    </a:prstGeom>
                  </pic:spPr>
                </pic:pic>
              </a:graphicData>
            </a:graphic>
          </wp:inline>
        </w:drawing>
      </w:r>
    </w:p>
    <w:p w14:paraId="43FE7604" w14:textId="77777777" w:rsidR="009B7D9D" w:rsidRDefault="009B7D9D" w:rsidP="008320D8">
      <w:pPr>
        <w:pStyle w:val="Listenabsatz"/>
        <w:numPr>
          <w:ilvl w:val="0"/>
          <w:numId w:val="20"/>
        </w:numPr>
        <w:rPr>
          <w:lang w:val="en-US"/>
        </w:rPr>
      </w:pPr>
      <w:r>
        <w:rPr>
          <w:lang w:val="en-US"/>
        </w:rPr>
        <w:t xml:space="preserve">we needed to name the grouping first, in order to use it in the summarise() function, and name the filtering result again in order to use it in the ggplot </w:t>
      </w:r>
    </w:p>
    <w:p w14:paraId="140257AA" w14:textId="77777777" w:rsidR="009B7D9D" w:rsidRDefault="009B7D9D" w:rsidP="008320D8">
      <w:pPr>
        <w:pStyle w:val="Listenabsatz"/>
        <w:numPr>
          <w:ilvl w:val="0"/>
          <w:numId w:val="20"/>
        </w:numPr>
        <w:rPr>
          <w:lang w:val="en-US"/>
        </w:rPr>
      </w:pPr>
      <w:r>
        <w:rPr>
          <w:lang w:val="en-US"/>
        </w:rPr>
        <w:t xml:space="preserve">this is especially unnecessary as we might not need the interim results of grouping and filtering for later stages after having done our ggplot </w:t>
      </w:r>
    </w:p>
    <w:p w14:paraId="38E9D0ED" w14:textId="77777777" w:rsidR="009B7D9D" w:rsidRDefault="009B7D9D" w:rsidP="008320D8">
      <w:pPr>
        <w:pStyle w:val="Listenabsatz"/>
        <w:numPr>
          <w:ilvl w:val="0"/>
          <w:numId w:val="20"/>
        </w:numPr>
        <w:rPr>
          <w:b/>
          <w:lang w:val="en-US"/>
        </w:rPr>
      </w:pPr>
      <w:r>
        <w:rPr>
          <w:b/>
          <w:lang w:val="en-US"/>
        </w:rPr>
        <w:t>the above naming stages</w:t>
      </w:r>
      <w:r w:rsidRPr="002605E8">
        <w:rPr>
          <w:b/>
          <w:lang w:val="en-US"/>
        </w:rPr>
        <w:t xml:space="preserve"> can be avoided by using a pipe</w:t>
      </w:r>
      <w:r>
        <w:rPr>
          <w:b/>
          <w:lang w:val="en-US"/>
        </w:rPr>
        <w:t xml:space="preserve">: </w:t>
      </w:r>
    </w:p>
    <w:p w14:paraId="26E30B4D" w14:textId="32115D0E" w:rsidR="009B7D9D" w:rsidRPr="004907C7" w:rsidRDefault="007907B0" w:rsidP="004907C7">
      <w:pPr>
        <w:pStyle w:val="berschrift4"/>
        <w:rPr>
          <w:i w:val="0"/>
          <w:sz w:val="24"/>
          <w:szCs w:val="24"/>
          <w:lang w:val="en-US"/>
        </w:rPr>
      </w:pPr>
      <w:r w:rsidRPr="00B82E0D">
        <w:rPr>
          <w:i w:val="0"/>
          <w:sz w:val="24"/>
          <w:szCs w:val="24"/>
          <w:lang w:val="en-US"/>
        </w:rPr>
        <w:t>Template for the pipe</w:t>
      </w:r>
      <w:r w:rsidR="009B7D9D" w:rsidRPr="00B82E0D">
        <w:rPr>
          <w:i w:val="0"/>
          <w:sz w:val="24"/>
          <w:szCs w:val="24"/>
          <w:lang w:val="en-US"/>
        </w:rPr>
        <w:t xml:space="preserve"> </w:t>
      </w:r>
    </w:p>
    <w:p w14:paraId="6F355C5E" w14:textId="7008D77D" w:rsidR="009B7D9D" w:rsidRDefault="009B7D9D" w:rsidP="009B7D9D">
      <w:pPr>
        <w:rPr>
          <w:rFonts w:ascii="Consolas" w:hAnsi="Consolas"/>
          <w:lang w:val="en-US"/>
        </w:rPr>
      </w:pPr>
      <w:r>
        <w:rPr>
          <w:rFonts w:ascii="Consolas" w:hAnsi="Consolas"/>
          <w:lang w:val="en-US"/>
        </w:rPr>
        <w:t xml:space="preserve">&lt;DATA FRAME&gt; %&gt;% </w:t>
      </w:r>
      <w:r w:rsidR="003C2C0C">
        <w:rPr>
          <w:rFonts w:ascii="Consolas" w:hAnsi="Consolas"/>
          <w:lang w:val="en-US"/>
        </w:rPr>
        <w:br/>
      </w:r>
      <w:r>
        <w:rPr>
          <w:rFonts w:ascii="Consolas" w:hAnsi="Consolas"/>
          <w:lang w:val="en-US"/>
        </w:rPr>
        <w:t xml:space="preserve">1. operation on data frame </w:t>
      </w:r>
      <w:r w:rsidR="003C2C0C">
        <w:rPr>
          <w:rFonts w:ascii="Consolas" w:hAnsi="Consolas"/>
          <w:lang w:val="en-US"/>
        </w:rPr>
        <w:t>%&gt;%</w:t>
      </w:r>
    </w:p>
    <w:p w14:paraId="6D25625B" w14:textId="75D4FC50" w:rsidR="009B7D9D" w:rsidRDefault="009B7D9D" w:rsidP="009B7D9D">
      <w:pPr>
        <w:rPr>
          <w:rFonts w:ascii="Consolas" w:hAnsi="Consolas"/>
          <w:lang w:val="en-US"/>
        </w:rPr>
      </w:pPr>
      <w:r>
        <w:rPr>
          <w:rFonts w:ascii="Consolas" w:hAnsi="Consolas"/>
          <w:lang w:val="en-US"/>
        </w:rPr>
        <w:t xml:space="preserve">2. operation on data frame building on 1. </w:t>
      </w:r>
      <w:r w:rsidR="003C2C0C">
        <w:rPr>
          <w:rFonts w:ascii="Consolas" w:hAnsi="Consolas"/>
          <w:lang w:val="en-US"/>
        </w:rPr>
        <w:t>%&gt;%</w:t>
      </w:r>
    </w:p>
    <w:p w14:paraId="4E3B1F97" w14:textId="04BE5030" w:rsidR="009B7D9D" w:rsidRDefault="009B7D9D" w:rsidP="009B7D9D">
      <w:pPr>
        <w:rPr>
          <w:lang w:val="en-US"/>
        </w:rPr>
      </w:pPr>
      <w:r>
        <w:rPr>
          <w:rFonts w:ascii="Consolas" w:hAnsi="Consolas"/>
          <w:lang w:val="en-US"/>
        </w:rPr>
        <w:t>… nth operation on data frame building on n-1</w:t>
      </w:r>
      <w:r w:rsidR="004907C7">
        <w:rPr>
          <w:lang w:val="en-US"/>
        </w:rPr>
        <w:br/>
      </w:r>
    </w:p>
    <w:p w14:paraId="4D37B84D" w14:textId="77777777" w:rsidR="009B7D9D" w:rsidRDefault="009B7D9D" w:rsidP="008320D8">
      <w:pPr>
        <w:pStyle w:val="Listenabsatz"/>
        <w:numPr>
          <w:ilvl w:val="0"/>
          <w:numId w:val="26"/>
        </w:numPr>
        <w:rPr>
          <w:lang w:val="en-US"/>
        </w:rPr>
      </w:pPr>
      <w:r>
        <w:rPr>
          <w:lang w:val="en-US"/>
        </w:rPr>
        <w:t xml:space="preserve">with the pipe one focuses on the transformation as a whole, not what is being transformed </w:t>
      </w:r>
    </w:p>
    <w:p w14:paraId="6DA630A5" w14:textId="77777777" w:rsidR="009B7D9D" w:rsidRDefault="009B7D9D" w:rsidP="008320D8">
      <w:pPr>
        <w:pStyle w:val="Listenabsatz"/>
        <w:numPr>
          <w:ilvl w:val="0"/>
          <w:numId w:val="26"/>
        </w:numPr>
        <w:rPr>
          <w:lang w:val="en-US"/>
        </w:rPr>
      </w:pPr>
      <w:r>
        <w:rPr>
          <w:lang w:val="en-US"/>
        </w:rPr>
        <w:lastRenderedPageBreak/>
        <w:t xml:space="preserve">as suggested in RfD book a good way to pronounce %&gt;% when reading code is </w:t>
      </w:r>
      <w:r w:rsidRPr="00F265DE">
        <w:rPr>
          <w:b/>
          <w:lang w:val="en-US"/>
        </w:rPr>
        <w:t>“then”</w:t>
      </w:r>
    </w:p>
    <w:p w14:paraId="1BA51F82" w14:textId="77777777" w:rsidR="009B7D9D" w:rsidRDefault="009B7D9D" w:rsidP="008320D8">
      <w:pPr>
        <w:pStyle w:val="Listenabsatz"/>
        <w:numPr>
          <w:ilvl w:val="0"/>
          <w:numId w:val="26"/>
        </w:numPr>
        <w:rPr>
          <w:lang w:val="en-US"/>
        </w:rPr>
      </w:pPr>
      <w:r>
        <w:rPr>
          <w:lang w:val="en-US"/>
        </w:rPr>
        <w:t xml:space="preserve">what happens behind the scenes is: </w:t>
      </w:r>
      <w:r>
        <w:rPr>
          <w:lang w:val="en-US"/>
        </w:rPr>
        <w:br/>
      </w:r>
      <w:r w:rsidRPr="00BC214B">
        <w:rPr>
          <w:rFonts w:ascii="Consolas" w:hAnsi="Consolas"/>
          <w:lang w:val="en-US"/>
        </w:rPr>
        <w:t xml:space="preserve">x%&gt;% f(y) </w:t>
      </w:r>
      <w:r>
        <w:rPr>
          <w:lang w:val="en-US"/>
        </w:rPr>
        <w:t xml:space="preserve">turns into </w:t>
      </w:r>
      <w:r w:rsidRPr="00BC214B">
        <w:rPr>
          <w:rFonts w:ascii="Consolas" w:hAnsi="Consolas"/>
          <w:lang w:val="en-US"/>
        </w:rPr>
        <w:t>f(x,y)</w:t>
      </w:r>
      <w:r>
        <w:rPr>
          <w:lang w:val="en-US"/>
        </w:rPr>
        <w:t xml:space="preserve"> </w:t>
      </w:r>
      <w:r>
        <w:rPr>
          <w:lang w:val="en-US"/>
        </w:rPr>
        <w:br/>
        <w:t xml:space="preserve">or </w:t>
      </w:r>
      <w:r w:rsidRPr="00BC214B">
        <w:rPr>
          <w:rFonts w:ascii="Consolas" w:hAnsi="Consolas"/>
          <w:lang w:val="en-US"/>
        </w:rPr>
        <w:t>x%&gt;% f(y)</w:t>
      </w:r>
      <w:r>
        <w:rPr>
          <w:rFonts w:ascii="Consolas" w:hAnsi="Consolas"/>
          <w:lang w:val="en-US"/>
        </w:rPr>
        <w:t xml:space="preserve"> </w:t>
      </w:r>
      <w:r w:rsidRPr="00BC214B">
        <w:rPr>
          <w:rFonts w:ascii="Consolas" w:hAnsi="Consolas"/>
          <w:lang w:val="en-US"/>
        </w:rPr>
        <w:t>%&gt;%</w:t>
      </w:r>
      <w:r>
        <w:rPr>
          <w:rFonts w:ascii="Consolas" w:hAnsi="Consolas"/>
          <w:lang w:val="en-US"/>
        </w:rPr>
        <w:t xml:space="preserve"> g(z) </w:t>
      </w:r>
      <w:r>
        <w:rPr>
          <w:lang w:val="en-US"/>
        </w:rPr>
        <w:t xml:space="preserve">turns into g(f(x,y), z) </w:t>
      </w:r>
      <w:r>
        <w:rPr>
          <w:lang w:val="en-US"/>
        </w:rPr>
        <w:br/>
        <w:t xml:space="preserve">etc. </w:t>
      </w:r>
    </w:p>
    <w:p w14:paraId="28B6718E" w14:textId="1C32786F" w:rsidR="009B7D9D" w:rsidRDefault="009B7D9D" w:rsidP="008320D8">
      <w:pPr>
        <w:pStyle w:val="Listenabsatz"/>
        <w:numPr>
          <w:ilvl w:val="0"/>
          <w:numId w:val="26"/>
        </w:numPr>
        <w:rPr>
          <w:lang w:val="en-US"/>
        </w:rPr>
      </w:pPr>
      <w:r>
        <w:rPr>
          <w:lang w:val="en-US"/>
        </w:rPr>
        <w:t>you can use the pipe to rewrite multiple operations in a way that you can read left-to-right</w:t>
      </w:r>
      <w:r w:rsidR="009917DB">
        <w:rPr>
          <w:lang w:val="en-US"/>
        </w:rPr>
        <w:t xml:space="preserve"> (write pipe row-wise)</w:t>
      </w:r>
      <w:r>
        <w:rPr>
          <w:lang w:val="en-US"/>
        </w:rPr>
        <w:t xml:space="preserve">, top-to-bottom </w:t>
      </w:r>
      <w:r w:rsidR="009917DB">
        <w:rPr>
          <w:lang w:val="en-US"/>
        </w:rPr>
        <w:t>(write pipe top-to-bottom)</w:t>
      </w:r>
    </w:p>
    <w:p w14:paraId="7A2F1851" w14:textId="77777777" w:rsidR="009B7D9D" w:rsidRDefault="009B7D9D" w:rsidP="008320D8">
      <w:pPr>
        <w:pStyle w:val="Listenabsatz"/>
        <w:numPr>
          <w:ilvl w:val="0"/>
          <w:numId w:val="26"/>
        </w:numPr>
        <w:rPr>
          <w:lang w:val="en-US"/>
        </w:rPr>
      </w:pPr>
      <w:r>
        <w:rPr>
          <w:lang w:val="en-US"/>
        </w:rPr>
        <w:t>working w/ the pipe is one of the key criteria belonging to the tidyverse</w:t>
      </w:r>
    </w:p>
    <w:p w14:paraId="7BC4E36B" w14:textId="77777777" w:rsidR="009B7D9D" w:rsidRDefault="009B7D9D" w:rsidP="008320D8">
      <w:pPr>
        <w:pStyle w:val="Listenabsatz"/>
        <w:numPr>
          <w:ilvl w:val="1"/>
          <w:numId w:val="26"/>
        </w:numPr>
        <w:rPr>
          <w:lang w:val="en-US"/>
        </w:rPr>
      </w:pPr>
      <w:r>
        <w:rPr>
          <w:b/>
          <w:lang w:val="en-US"/>
        </w:rPr>
        <w:t>the only exception is ggplot2</w:t>
      </w:r>
      <w:r>
        <w:rPr>
          <w:lang w:val="en-US"/>
        </w:rPr>
        <w:t>, which does not work w/ the pipe yet</w:t>
      </w:r>
    </w:p>
    <w:p w14:paraId="296C8D32" w14:textId="75F74D55" w:rsidR="009B7D9D" w:rsidRDefault="009B7D9D" w:rsidP="008320D8">
      <w:pPr>
        <w:pStyle w:val="Listenabsatz"/>
        <w:numPr>
          <w:ilvl w:val="1"/>
          <w:numId w:val="26"/>
        </w:numPr>
        <w:rPr>
          <w:lang w:val="en-US"/>
        </w:rPr>
      </w:pPr>
      <w:r>
        <w:rPr>
          <w:lang w:val="en-US"/>
        </w:rPr>
        <w:t xml:space="preserve">the next generation of ggplot2 (ggvis), which does use the pipe, is not quite ready for prime time, yet </w:t>
      </w:r>
    </w:p>
    <w:p w14:paraId="63EC0311" w14:textId="51CF576B" w:rsidR="003A0A93" w:rsidRPr="009C2721" w:rsidRDefault="003A0A93" w:rsidP="003A0A93">
      <w:pPr>
        <w:pStyle w:val="berschrift4"/>
        <w:rPr>
          <w:i w:val="0"/>
          <w:sz w:val="24"/>
          <w:szCs w:val="24"/>
          <w:lang w:val="en-US"/>
        </w:rPr>
      </w:pPr>
      <w:r>
        <w:rPr>
          <w:i w:val="0"/>
          <w:sz w:val="24"/>
          <w:szCs w:val="24"/>
          <w:lang w:val="en-US"/>
        </w:rPr>
        <w:t>Exercises with counts n()</w:t>
      </w:r>
    </w:p>
    <w:p w14:paraId="703E9657" w14:textId="77777777" w:rsidR="003A0A93" w:rsidRPr="00B81B7E" w:rsidRDefault="003A0A93" w:rsidP="003A0A93">
      <w:pPr>
        <w:rPr>
          <w:noProof/>
          <w:lang w:val="en-US"/>
        </w:rPr>
      </w:pPr>
      <w:r w:rsidRPr="00B81B7E">
        <w:rPr>
          <w:noProof/>
          <w:lang w:val="en-US"/>
        </w:rPr>
        <w:t>1. u</w:t>
      </w:r>
      <w:r>
        <w:rPr>
          <w:noProof/>
          <w:lang w:val="en-US"/>
        </w:rPr>
        <w:t xml:space="preserve">sing </w:t>
      </w:r>
      <w:r w:rsidRPr="00B81B7E">
        <w:rPr>
          <w:noProof/>
          <w:lang w:val="en-US"/>
        </w:rPr>
        <w:t>nycflights library</w:t>
      </w:r>
    </w:p>
    <w:p w14:paraId="2C1A686A" w14:textId="77777777" w:rsidR="003A0A93" w:rsidRDefault="003A0A93" w:rsidP="003A0A93">
      <w:pPr>
        <w:rPr>
          <w:lang w:val="en-US"/>
        </w:rPr>
      </w:pPr>
      <w:r>
        <w:rPr>
          <w:noProof/>
        </w:rPr>
        <w:drawing>
          <wp:inline distT="0" distB="0" distL="0" distR="0" wp14:anchorId="0AADA6D1" wp14:editId="42E55D4B">
            <wp:extent cx="5722620" cy="1211580"/>
            <wp:effectExtent l="0" t="0" r="0" b="7620"/>
            <wp:docPr id="2309" name="Grafik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662" b="21643"/>
                    <a:stretch/>
                  </pic:blipFill>
                  <pic:spPr bwMode="auto">
                    <a:xfrm>
                      <a:off x="0" y="0"/>
                      <a:ext cx="5722620" cy="1211580"/>
                    </a:xfrm>
                    <a:prstGeom prst="rect">
                      <a:avLst/>
                    </a:prstGeom>
                    <a:ln>
                      <a:noFill/>
                    </a:ln>
                    <a:extLst>
                      <a:ext uri="{53640926-AAD7-44D8-BBD7-CCE9431645EC}">
                        <a14:shadowObscured xmlns:a14="http://schemas.microsoft.com/office/drawing/2010/main"/>
                      </a:ext>
                    </a:extLst>
                  </pic:spPr>
                </pic:pic>
              </a:graphicData>
            </a:graphic>
          </wp:inline>
        </w:drawing>
      </w:r>
    </w:p>
    <w:p w14:paraId="0C247810" w14:textId="77777777" w:rsidR="003A0A93" w:rsidRDefault="003A0A93" w:rsidP="003A0A93">
      <w:pPr>
        <w:rPr>
          <w:lang w:val="en-US"/>
        </w:rPr>
      </w:pPr>
      <w:r>
        <w:rPr>
          <w:noProof/>
        </w:rPr>
        <w:drawing>
          <wp:inline distT="0" distB="0" distL="0" distR="0" wp14:anchorId="7438D704" wp14:editId="439DAD50">
            <wp:extent cx="2552700" cy="2438400"/>
            <wp:effectExtent l="0" t="0" r="0" b="0"/>
            <wp:docPr id="2295" name="Grafik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52700" cy="2438400"/>
                    </a:xfrm>
                    <a:prstGeom prst="rect">
                      <a:avLst/>
                    </a:prstGeom>
                  </pic:spPr>
                </pic:pic>
              </a:graphicData>
            </a:graphic>
          </wp:inline>
        </w:drawing>
      </w:r>
    </w:p>
    <w:p w14:paraId="6E1EB136" w14:textId="77777777" w:rsidR="003A0A93" w:rsidRPr="006A2297" w:rsidRDefault="003A0A93" w:rsidP="003A0A93">
      <w:pPr>
        <w:rPr>
          <w:lang w:val="en-US"/>
        </w:rPr>
      </w:pPr>
      <w:r>
        <w:rPr>
          <w:noProof/>
        </w:rPr>
        <w:drawing>
          <wp:inline distT="0" distB="0" distL="0" distR="0" wp14:anchorId="130EAF74" wp14:editId="356DC35E">
            <wp:extent cx="4581525" cy="323850"/>
            <wp:effectExtent l="0" t="0" r="9525" b="0"/>
            <wp:docPr id="2310" name="Grafik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81525" cy="323850"/>
                    </a:xfrm>
                    <a:prstGeom prst="rect">
                      <a:avLst/>
                    </a:prstGeom>
                  </pic:spPr>
                </pic:pic>
              </a:graphicData>
            </a:graphic>
          </wp:inline>
        </w:drawing>
      </w:r>
    </w:p>
    <w:p w14:paraId="2A8155B0" w14:textId="77777777" w:rsidR="003A0A93" w:rsidRDefault="003A0A93" w:rsidP="003A0A93">
      <w:pPr>
        <w:rPr>
          <w:lang w:val="en-US"/>
        </w:rPr>
      </w:pPr>
      <w:r>
        <w:rPr>
          <w:noProof/>
        </w:rPr>
        <w:lastRenderedPageBreak/>
        <w:drawing>
          <wp:inline distT="0" distB="0" distL="0" distR="0" wp14:anchorId="4EECB8E6" wp14:editId="6A7E41E5">
            <wp:extent cx="5646420" cy="2686050"/>
            <wp:effectExtent l="0" t="0" r="0" b="0"/>
            <wp:docPr id="2311" name="Grafik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926" r="1060"/>
                    <a:stretch/>
                  </pic:blipFill>
                  <pic:spPr bwMode="auto">
                    <a:xfrm>
                      <a:off x="0" y="0"/>
                      <a:ext cx="5646420" cy="2686050"/>
                    </a:xfrm>
                    <a:prstGeom prst="rect">
                      <a:avLst/>
                    </a:prstGeom>
                    <a:ln>
                      <a:noFill/>
                    </a:ln>
                    <a:extLst>
                      <a:ext uri="{53640926-AAD7-44D8-BBD7-CCE9431645EC}">
                        <a14:shadowObscured xmlns:a14="http://schemas.microsoft.com/office/drawing/2010/main"/>
                      </a:ext>
                    </a:extLst>
                  </pic:spPr>
                </pic:pic>
              </a:graphicData>
            </a:graphic>
          </wp:inline>
        </w:drawing>
      </w:r>
    </w:p>
    <w:p w14:paraId="3EC0F829" w14:textId="77777777" w:rsidR="003A0A93" w:rsidRDefault="003A0A93" w:rsidP="008320D8">
      <w:pPr>
        <w:pStyle w:val="Listenabsatz"/>
        <w:numPr>
          <w:ilvl w:val="0"/>
          <w:numId w:val="27"/>
        </w:numPr>
        <w:rPr>
          <w:lang w:val="en-US"/>
        </w:rPr>
      </w:pPr>
      <w:r>
        <w:rPr>
          <w:lang w:val="en-US"/>
        </w:rPr>
        <w:t xml:space="preserve">the </w:t>
      </w:r>
      <w:r w:rsidRPr="005C6817">
        <w:rPr>
          <w:b/>
          <w:lang w:val="en-US"/>
        </w:rPr>
        <w:t>plot</w:t>
      </w:r>
      <w:r>
        <w:rPr>
          <w:lang w:val="en-US"/>
        </w:rPr>
        <w:t xml:space="preserve"> has a very </w:t>
      </w:r>
      <w:r w:rsidRPr="005C6817">
        <w:rPr>
          <w:b/>
          <w:lang w:val="en-US"/>
        </w:rPr>
        <w:t>characteristic shape</w:t>
      </w:r>
      <w:r>
        <w:rPr>
          <w:lang w:val="en-US"/>
        </w:rPr>
        <w:t xml:space="preserve">: the lower the number of flights per tail number (hence the smaller # of observations/smaller the sample size for an attribute), the higher the variation of the mean between those different tail numbers </w:t>
      </w:r>
      <w:r>
        <w:rPr>
          <w:lang w:val="en-US"/>
        </w:rPr>
        <w:br/>
      </w:r>
      <w:r w:rsidRPr="001645D6">
        <w:rPr>
          <w:lang w:val="en-US"/>
        </w:rPr>
        <w:sym w:font="Wingdings" w:char="F0E0"/>
      </w:r>
      <w:r>
        <w:rPr>
          <w:lang w:val="en-US"/>
        </w:rPr>
        <w:t xml:space="preserve"> variation then decreases as the sample size per attribute increases </w:t>
      </w:r>
      <w:r>
        <w:rPr>
          <w:lang w:val="en-US"/>
        </w:rPr>
        <w:br/>
      </w:r>
    </w:p>
    <w:p w14:paraId="0BFD11B8" w14:textId="77777777" w:rsidR="003A0A93" w:rsidRDefault="003A0A93" w:rsidP="008320D8">
      <w:pPr>
        <w:pStyle w:val="Listenabsatz"/>
        <w:numPr>
          <w:ilvl w:val="0"/>
          <w:numId w:val="27"/>
        </w:numPr>
        <w:rPr>
          <w:lang w:val="en-US"/>
        </w:rPr>
      </w:pPr>
      <w:r>
        <w:rPr>
          <w:lang w:val="en-US"/>
        </w:rPr>
        <w:t xml:space="preserve">when looking at those sorts of plots it is often useful to filter out the groups with the smallest # of observations, so you can see more of the pattern and less of the extreme variation in the smallest groups </w:t>
      </w:r>
    </w:p>
    <w:p w14:paraId="069D64A3" w14:textId="77777777" w:rsidR="003A0A93" w:rsidRPr="007C6C17" w:rsidRDefault="003A0A93" w:rsidP="008320D8">
      <w:pPr>
        <w:pStyle w:val="Listenabsatz"/>
        <w:numPr>
          <w:ilvl w:val="0"/>
          <w:numId w:val="27"/>
        </w:numPr>
        <w:rPr>
          <w:lang w:val="en-US"/>
        </w:rPr>
      </w:pPr>
      <w:r>
        <w:rPr>
          <w:lang w:val="en-US"/>
        </w:rPr>
        <w:t xml:space="preserve">there are 2 options to do this: </w:t>
      </w:r>
    </w:p>
    <w:p w14:paraId="5F2A7BCF" w14:textId="77777777" w:rsidR="003A0A93" w:rsidRPr="007C6C17" w:rsidRDefault="003A0A93" w:rsidP="003A0A93">
      <w:pPr>
        <w:rPr>
          <w:lang w:val="en-US"/>
        </w:rPr>
      </w:pPr>
      <w:r w:rsidRPr="007C6C17">
        <w:rPr>
          <w:lang w:val="en-US"/>
        </w:rPr>
        <w:t>1. with pipes &amp; filter function</w:t>
      </w:r>
    </w:p>
    <w:p w14:paraId="7BDC8FAF" w14:textId="763BB993" w:rsidR="003A0A93" w:rsidRDefault="003A0A93" w:rsidP="003A0A93">
      <w:pPr>
        <w:rPr>
          <w:lang w:val="en-US"/>
        </w:rPr>
      </w:pPr>
      <w:r>
        <w:rPr>
          <w:noProof/>
        </w:rPr>
        <w:drawing>
          <wp:inline distT="0" distB="0" distL="0" distR="0" wp14:anchorId="08B2CF14" wp14:editId="4EBEE06C">
            <wp:extent cx="5760720" cy="746760"/>
            <wp:effectExtent l="0" t="0" r="0" b="0"/>
            <wp:docPr id="2312" name="Grafik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47406"/>
                    <a:stretch/>
                  </pic:blipFill>
                  <pic:spPr bwMode="auto">
                    <a:xfrm>
                      <a:off x="0" y="0"/>
                      <a:ext cx="5760720" cy="746760"/>
                    </a:xfrm>
                    <a:prstGeom prst="rect">
                      <a:avLst/>
                    </a:prstGeom>
                    <a:ln>
                      <a:noFill/>
                    </a:ln>
                    <a:extLst>
                      <a:ext uri="{53640926-AAD7-44D8-BBD7-CCE9431645EC}">
                        <a14:shadowObscured xmlns:a14="http://schemas.microsoft.com/office/drawing/2010/main"/>
                      </a:ext>
                    </a:extLst>
                  </pic:spPr>
                </pic:pic>
              </a:graphicData>
            </a:graphic>
          </wp:inline>
        </w:drawing>
      </w:r>
    </w:p>
    <w:p w14:paraId="6C4B3F26" w14:textId="54100B47" w:rsidR="00C04B8C" w:rsidRPr="00C04B8C" w:rsidRDefault="00C04B8C" w:rsidP="008320D8">
      <w:pPr>
        <w:pStyle w:val="Listenabsatz"/>
        <w:numPr>
          <w:ilvl w:val="0"/>
          <w:numId w:val="38"/>
        </w:numPr>
        <w:rPr>
          <w:lang w:val="en-US"/>
        </w:rPr>
      </w:pPr>
      <w:r>
        <w:rPr>
          <w:lang w:val="en-US"/>
        </w:rPr>
        <w:t>note: due to pipe, also in ggplot there is no need to state the dataset</w:t>
      </w:r>
    </w:p>
    <w:p w14:paraId="57812475" w14:textId="77777777" w:rsidR="003A0A93" w:rsidRDefault="003A0A93" w:rsidP="003A0A93">
      <w:pPr>
        <w:rPr>
          <w:noProof/>
        </w:rPr>
      </w:pPr>
      <w:r>
        <w:rPr>
          <w:noProof/>
        </w:rPr>
        <w:t xml:space="preserve">2. </w:t>
      </w:r>
      <w:r w:rsidRPr="007C6C17">
        <w:rPr>
          <w:lang w:val="en-US"/>
        </w:rPr>
        <w:t>included</w:t>
      </w:r>
      <w:r>
        <w:rPr>
          <w:noProof/>
        </w:rPr>
        <w:t xml:space="preserve"> in ggplot () function</w:t>
      </w:r>
    </w:p>
    <w:p w14:paraId="4EBF8A9F" w14:textId="5EFE6AD7" w:rsidR="003A0A93" w:rsidRDefault="003A0A93" w:rsidP="003A0A93">
      <w:pPr>
        <w:rPr>
          <w:lang w:val="en-US"/>
        </w:rPr>
      </w:pPr>
      <w:r>
        <w:rPr>
          <w:noProof/>
        </w:rPr>
        <w:drawing>
          <wp:inline distT="0" distB="0" distL="0" distR="0" wp14:anchorId="0BB464E2" wp14:editId="228ED6D2">
            <wp:extent cx="5760720" cy="443230"/>
            <wp:effectExtent l="0" t="0" r="0" b="0"/>
            <wp:docPr id="2313" name="Grafik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443230"/>
                    </a:xfrm>
                    <a:prstGeom prst="rect">
                      <a:avLst/>
                    </a:prstGeom>
                  </pic:spPr>
                </pic:pic>
              </a:graphicData>
            </a:graphic>
          </wp:inline>
        </w:drawing>
      </w:r>
    </w:p>
    <w:p w14:paraId="2535C689" w14:textId="77777777" w:rsidR="003A0A93" w:rsidRDefault="003A0A93" w:rsidP="003A0A93">
      <w:pPr>
        <w:rPr>
          <w:noProof/>
          <w:lang w:val="en-US"/>
        </w:rPr>
      </w:pPr>
      <w:r>
        <w:rPr>
          <w:lang w:val="en-US"/>
        </w:rPr>
        <w:t>2. Another example for characteristic shape of scatter plot using the Lahman library (Baseball statistics)</w:t>
      </w:r>
      <w:r w:rsidRPr="001C68DF">
        <w:rPr>
          <w:noProof/>
          <w:lang w:val="en-US"/>
        </w:rPr>
        <w:t xml:space="preserve"> </w:t>
      </w:r>
    </w:p>
    <w:p w14:paraId="1B0E4845" w14:textId="77777777" w:rsidR="003A0A93" w:rsidRPr="00087EC8" w:rsidRDefault="003A0A93" w:rsidP="003A0A93">
      <w:pPr>
        <w:rPr>
          <w:noProof/>
          <w:lang w:val="en-US"/>
        </w:rPr>
      </w:pPr>
      <w:r>
        <w:rPr>
          <w:noProof/>
        </w:rPr>
        <w:drawing>
          <wp:inline distT="0" distB="0" distL="0" distR="0" wp14:anchorId="3425B274" wp14:editId="253BD546">
            <wp:extent cx="5760720" cy="1686560"/>
            <wp:effectExtent l="0" t="0" r="0" b="8890"/>
            <wp:docPr id="2319" name="Grafik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686560"/>
                    </a:xfrm>
                    <a:prstGeom prst="rect">
                      <a:avLst/>
                    </a:prstGeom>
                  </pic:spPr>
                </pic:pic>
              </a:graphicData>
            </a:graphic>
          </wp:inline>
        </w:drawing>
      </w:r>
    </w:p>
    <w:p w14:paraId="0DF73205" w14:textId="77777777" w:rsidR="003A0A93" w:rsidRDefault="003A0A93" w:rsidP="003A0A93">
      <w:pPr>
        <w:rPr>
          <w:noProof/>
          <w:lang w:val="en-US"/>
        </w:rPr>
      </w:pPr>
      <w:r>
        <w:rPr>
          <w:noProof/>
        </w:rPr>
        <w:lastRenderedPageBreak/>
        <w:drawing>
          <wp:inline distT="0" distB="0" distL="0" distR="0" wp14:anchorId="03719CB3" wp14:editId="38953055">
            <wp:extent cx="5333238" cy="2552700"/>
            <wp:effectExtent l="0" t="0" r="1270" b="0"/>
            <wp:docPr id="2317" name="Grafik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2945"/>
                    <a:stretch/>
                  </pic:blipFill>
                  <pic:spPr bwMode="auto">
                    <a:xfrm>
                      <a:off x="0" y="0"/>
                      <a:ext cx="5349273" cy="2560375"/>
                    </a:xfrm>
                    <a:prstGeom prst="rect">
                      <a:avLst/>
                    </a:prstGeom>
                    <a:ln>
                      <a:noFill/>
                    </a:ln>
                    <a:extLst>
                      <a:ext uri="{53640926-AAD7-44D8-BBD7-CCE9431645EC}">
                        <a14:shadowObscured xmlns:a14="http://schemas.microsoft.com/office/drawing/2010/main"/>
                      </a:ext>
                    </a:extLst>
                  </pic:spPr>
                </pic:pic>
              </a:graphicData>
            </a:graphic>
          </wp:inline>
        </w:drawing>
      </w:r>
    </w:p>
    <w:p w14:paraId="5F46B112" w14:textId="77777777" w:rsidR="003A0A93" w:rsidRDefault="003A0A93" w:rsidP="008320D8">
      <w:pPr>
        <w:pStyle w:val="Listenabsatz"/>
        <w:numPr>
          <w:ilvl w:val="0"/>
          <w:numId w:val="28"/>
        </w:numPr>
        <w:rPr>
          <w:noProof/>
          <w:lang w:val="en-US"/>
        </w:rPr>
      </w:pPr>
      <w:r w:rsidRPr="00CA7FCC">
        <w:rPr>
          <w:noProof/>
          <w:lang w:val="en-US"/>
        </w:rPr>
        <w:t xml:space="preserve">one can  see the same development as above: with increasing sample size there is a decreasing </w:t>
      </w:r>
      <w:r>
        <w:rPr>
          <w:noProof/>
          <w:lang w:val="en-US"/>
        </w:rPr>
        <w:t xml:space="preserve">variation </w:t>
      </w:r>
    </w:p>
    <w:p w14:paraId="3603F5C7" w14:textId="77777777" w:rsidR="003A0A93" w:rsidRDefault="003A0A93" w:rsidP="008320D8">
      <w:pPr>
        <w:pStyle w:val="Listenabsatz"/>
        <w:numPr>
          <w:ilvl w:val="0"/>
          <w:numId w:val="28"/>
        </w:numPr>
        <w:rPr>
          <w:noProof/>
          <w:lang w:val="en-US"/>
        </w:rPr>
      </w:pPr>
      <w:r>
        <w:rPr>
          <w:noProof/>
          <w:lang w:val="en-US"/>
        </w:rPr>
        <w:t xml:space="preserve">one can also cleary see a positive correlation between # of attempts “at bat” (AB) [Anzahl Schläge] and the average performance of a player </w:t>
      </w:r>
    </w:p>
    <w:p w14:paraId="2B5EB75B" w14:textId="51D2622C" w:rsidR="003A0A93" w:rsidRDefault="003A0A93" w:rsidP="008320D8">
      <w:pPr>
        <w:pStyle w:val="Listenabsatz"/>
        <w:numPr>
          <w:ilvl w:val="1"/>
          <w:numId w:val="28"/>
        </w:numPr>
        <w:rPr>
          <w:noProof/>
          <w:lang w:val="en-US"/>
        </w:rPr>
      </w:pPr>
      <w:r>
        <w:rPr>
          <w:noProof/>
          <w:lang w:val="en-US"/>
        </w:rPr>
        <w:t>this is because teams control who gets to play and of course they pick their best players</w:t>
      </w:r>
    </w:p>
    <w:p w14:paraId="537BD11C" w14:textId="37702ACA" w:rsidR="005163C7" w:rsidRDefault="007C01E1" w:rsidP="005163C7">
      <w:pPr>
        <w:pStyle w:val="berschrift3"/>
        <w:rPr>
          <w:lang w:val="en-US"/>
        </w:rPr>
      </w:pPr>
      <w:r>
        <w:rPr>
          <w:lang w:val="en-US"/>
        </w:rPr>
        <w:t>3</w:t>
      </w:r>
      <w:r w:rsidR="00F26CB6">
        <w:rPr>
          <w:lang w:val="en-US"/>
        </w:rPr>
        <w:t>.</w:t>
      </w:r>
      <w:r>
        <w:rPr>
          <w:lang w:val="en-US"/>
        </w:rPr>
        <w:t>6</w:t>
      </w:r>
      <w:r w:rsidR="00F26CB6">
        <w:rPr>
          <w:lang w:val="en-US"/>
        </w:rPr>
        <w:t>.</w:t>
      </w:r>
      <w:r w:rsidR="003F2E0F">
        <w:rPr>
          <w:lang w:val="en-US"/>
        </w:rPr>
        <w:t>4</w:t>
      </w:r>
      <w:r w:rsidR="00F26CB6">
        <w:rPr>
          <w:lang w:val="en-US"/>
        </w:rPr>
        <w:t xml:space="preserve"> Further remarks on counts </w:t>
      </w:r>
    </w:p>
    <w:p w14:paraId="38B5EB38" w14:textId="39AAB852" w:rsidR="005163C7" w:rsidRPr="00845328" w:rsidRDefault="005163C7" w:rsidP="005163C7">
      <w:pPr>
        <w:pStyle w:val="berschrift4"/>
        <w:rPr>
          <w:b/>
          <w:i w:val="0"/>
          <w:lang w:val="en-US"/>
        </w:rPr>
      </w:pPr>
      <w:r w:rsidRPr="00845328">
        <w:rPr>
          <w:b/>
          <w:i w:val="0"/>
          <w:lang w:val="en-US"/>
        </w:rPr>
        <w:t xml:space="preserve">1) count() </w:t>
      </w:r>
      <w:r w:rsidR="00F30730" w:rsidRPr="00845328">
        <w:rPr>
          <w:b/>
          <w:i w:val="0"/>
          <w:lang w:val="en-US"/>
        </w:rPr>
        <w:t>function</w:t>
      </w:r>
    </w:p>
    <w:p w14:paraId="43B20C46" w14:textId="77777777" w:rsidR="00F26CB6" w:rsidRDefault="00F26CB6" w:rsidP="008320D8">
      <w:pPr>
        <w:pStyle w:val="Listenabsatz"/>
        <w:numPr>
          <w:ilvl w:val="0"/>
          <w:numId w:val="29"/>
        </w:numPr>
        <w:rPr>
          <w:lang w:val="en-US"/>
        </w:rPr>
      </w:pPr>
      <w:r w:rsidRPr="00805A22">
        <w:rPr>
          <w:b/>
          <w:lang w:val="en-US"/>
        </w:rPr>
        <w:t>alternative function to summarise</w:t>
      </w:r>
      <w:r>
        <w:rPr>
          <w:b/>
          <w:lang w:val="en-US"/>
        </w:rPr>
        <w:t xml:space="preserve"> n() </w:t>
      </w:r>
      <w:r w:rsidRPr="00805A22">
        <w:rPr>
          <w:b/>
          <w:lang w:val="en-US"/>
        </w:rPr>
        <w:t>helper function</w:t>
      </w:r>
      <w:r>
        <w:rPr>
          <w:lang w:val="en-US"/>
        </w:rPr>
        <w:t>: count() function</w:t>
      </w:r>
    </w:p>
    <w:p w14:paraId="02E47E87" w14:textId="77777777" w:rsidR="005163C7" w:rsidRDefault="005163C7" w:rsidP="00F26CB6">
      <w:pPr>
        <w:spacing w:after="0" w:line="240" w:lineRule="auto"/>
        <w:rPr>
          <w:rFonts w:ascii="Consolas" w:hAnsi="Consolas"/>
          <w:lang w:val="en-US"/>
        </w:rPr>
      </w:pPr>
    </w:p>
    <w:p w14:paraId="208DB91E" w14:textId="60D5BDF0" w:rsidR="00F26CB6" w:rsidRPr="00C0247D" w:rsidRDefault="00F26CB6" w:rsidP="00F26CB6">
      <w:pPr>
        <w:spacing w:after="0" w:line="240" w:lineRule="auto"/>
        <w:rPr>
          <w:rFonts w:ascii="Consolas" w:hAnsi="Consolas"/>
          <w:lang w:val="en-US"/>
        </w:rPr>
      </w:pPr>
      <w:r w:rsidRPr="00C0247D">
        <w:rPr>
          <w:rFonts w:ascii="Consolas" w:hAnsi="Consolas"/>
          <w:lang w:val="en-US"/>
        </w:rPr>
        <w:t>&lt;DATASET&gt; %&gt;%</w:t>
      </w:r>
    </w:p>
    <w:p w14:paraId="78037CA7" w14:textId="77777777" w:rsidR="00F26CB6" w:rsidRPr="00C0247D" w:rsidRDefault="00F26CB6" w:rsidP="00F26CB6">
      <w:pPr>
        <w:rPr>
          <w:rFonts w:ascii="Consolas" w:hAnsi="Consolas"/>
          <w:lang w:val="en-US"/>
        </w:rPr>
      </w:pPr>
      <w:r w:rsidRPr="00C0247D">
        <w:rPr>
          <w:rFonts w:ascii="Consolas" w:hAnsi="Consolas"/>
          <w:lang w:val="en-US"/>
        </w:rPr>
        <w:t>count</w:t>
      </w:r>
      <w:r w:rsidRPr="00E44F6C">
        <w:rPr>
          <w:rFonts w:ascii="Consolas" w:hAnsi="Consolas"/>
          <w:b/>
          <w:lang w:val="en-US"/>
        </w:rPr>
        <w:t>(&lt;VARIABLE&gt;)</w:t>
      </w:r>
      <w:r>
        <w:rPr>
          <w:rFonts w:ascii="Consolas" w:hAnsi="Consolas"/>
          <w:lang w:val="en-US"/>
        </w:rPr>
        <w:t xml:space="preserve"> </w:t>
      </w:r>
    </w:p>
    <w:p w14:paraId="38D1FAD2" w14:textId="77777777" w:rsidR="00F26CB6" w:rsidRDefault="00F26CB6" w:rsidP="008320D8">
      <w:pPr>
        <w:pStyle w:val="Listenabsatz"/>
        <w:numPr>
          <w:ilvl w:val="0"/>
          <w:numId w:val="29"/>
        </w:numPr>
        <w:rPr>
          <w:lang w:val="en-US"/>
        </w:rPr>
      </w:pPr>
      <w:bookmarkStart w:id="4" w:name="_Hlk500182522"/>
      <w:r>
        <w:rPr>
          <w:lang w:val="en-US"/>
        </w:rPr>
        <w:t xml:space="preserve">returns the absolute frequency of the respective variable, </w:t>
      </w:r>
      <w:r w:rsidRPr="00066BA3">
        <w:rPr>
          <w:b/>
          <w:lang w:val="en-US"/>
        </w:rPr>
        <w:t>grouped by the variables attributes</w:t>
      </w:r>
      <w:r>
        <w:rPr>
          <w:lang w:val="en-US"/>
        </w:rPr>
        <w:t xml:space="preserve"> </w:t>
      </w:r>
    </w:p>
    <w:bookmarkEnd w:id="4"/>
    <w:p w14:paraId="6A901058" w14:textId="77777777" w:rsidR="00F26CB6" w:rsidRDefault="00F26CB6" w:rsidP="00F26CB6">
      <w:pPr>
        <w:rPr>
          <w:lang w:val="en-US"/>
        </w:rPr>
      </w:pPr>
      <w:r>
        <w:rPr>
          <w:lang w:val="en-US"/>
        </w:rPr>
        <w:t>for example:</w:t>
      </w:r>
    </w:p>
    <w:p w14:paraId="33CFF9CE" w14:textId="5B683D9A" w:rsidR="00F26CB6" w:rsidRDefault="00F26CB6" w:rsidP="00F26CB6">
      <w:pPr>
        <w:rPr>
          <w:lang w:val="en-US"/>
        </w:rPr>
      </w:pPr>
      <w:r>
        <w:rPr>
          <w:noProof/>
        </w:rPr>
        <w:drawing>
          <wp:inline distT="0" distB="0" distL="0" distR="0" wp14:anchorId="716C14A4" wp14:editId="5A60DAED">
            <wp:extent cx="1842201" cy="1874520"/>
            <wp:effectExtent l="0" t="0" r="5715" b="0"/>
            <wp:docPr id="2307" name="Grafik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47698" cy="1880114"/>
                    </a:xfrm>
                    <a:prstGeom prst="rect">
                      <a:avLst/>
                    </a:prstGeom>
                  </pic:spPr>
                </pic:pic>
              </a:graphicData>
            </a:graphic>
          </wp:inline>
        </w:drawing>
      </w:r>
    </w:p>
    <w:p w14:paraId="491020C0" w14:textId="06E28726" w:rsidR="00E26761" w:rsidRDefault="004A6CD4" w:rsidP="008320D8">
      <w:pPr>
        <w:pStyle w:val="Listenabsatz"/>
        <w:numPr>
          <w:ilvl w:val="0"/>
          <w:numId w:val="29"/>
        </w:numPr>
        <w:rPr>
          <w:color w:val="FF0000"/>
          <w:lang w:val="en-US"/>
        </w:rPr>
      </w:pPr>
      <w:r w:rsidRPr="004A6CD4">
        <w:rPr>
          <w:color w:val="FF0000"/>
          <w:lang w:val="en-US"/>
        </w:rPr>
        <w:t>count() function also works with multiple variables</w:t>
      </w:r>
      <w:r w:rsidR="001337C7">
        <w:rPr>
          <w:color w:val="FF0000"/>
          <w:lang w:val="en-US"/>
        </w:rPr>
        <w:t>:</w:t>
      </w:r>
    </w:p>
    <w:p w14:paraId="3B677B72" w14:textId="0A50EAAC" w:rsidR="001337C7" w:rsidRDefault="001337C7" w:rsidP="008320D8">
      <w:pPr>
        <w:pStyle w:val="Listenabsatz"/>
        <w:numPr>
          <w:ilvl w:val="0"/>
          <w:numId w:val="29"/>
        </w:numPr>
        <w:rPr>
          <w:color w:val="FF0000"/>
          <w:lang w:val="en-US"/>
        </w:rPr>
      </w:pPr>
      <w:r>
        <w:rPr>
          <w:noProof/>
        </w:rPr>
        <w:lastRenderedPageBreak/>
        <w:drawing>
          <wp:inline distT="0" distB="0" distL="0" distR="0" wp14:anchorId="013240DC" wp14:editId="7FEEE194">
            <wp:extent cx="3057525" cy="2505075"/>
            <wp:effectExtent l="0" t="0" r="0" b="0"/>
            <wp:docPr id="2386" name="Grafik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57525" cy="2505075"/>
                    </a:xfrm>
                    <a:prstGeom prst="rect">
                      <a:avLst/>
                    </a:prstGeom>
                  </pic:spPr>
                </pic:pic>
              </a:graphicData>
            </a:graphic>
          </wp:inline>
        </w:drawing>
      </w:r>
    </w:p>
    <w:p w14:paraId="5D4789E5" w14:textId="17F4C722" w:rsidR="001337C7" w:rsidRDefault="009B4B63" w:rsidP="008320D8">
      <w:pPr>
        <w:pStyle w:val="Listenabsatz"/>
        <w:numPr>
          <w:ilvl w:val="0"/>
          <w:numId w:val="29"/>
        </w:numPr>
        <w:rPr>
          <w:color w:val="FF0000"/>
          <w:lang w:val="en-US"/>
        </w:rPr>
      </w:pPr>
      <w:r>
        <w:rPr>
          <w:color w:val="FF0000"/>
          <w:lang w:val="en-US"/>
        </w:rPr>
        <w:t>then count() simply groups by all variables’ attributes and returns frequency of respective combinations</w:t>
      </w:r>
    </w:p>
    <w:p w14:paraId="24882AE9" w14:textId="08A9CE7A" w:rsidR="00E86F46" w:rsidRDefault="00E86F46" w:rsidP="008320D8">
      <w:pPr>
        <w:pStyle w:val="Listenabsatz"/>
        <w:numPr>
          <w:ilvl w:val="0"/>
          <w:numId w:val="29"/>
        </w:numPr>
        <w:rPr>
          <w:color w:val="FF0000"/>
          <w:lang w:val="en-US"/>
        </w:rPr>
      </w:pPr>
      <w:r>
        <w:rPr>
          <w:color w:val="FF0000"/>
          <w:lang w:val="en-US"/>
        </w:rPr>
        <w:t xml:space="preserve">count also has a built-in sort argument: </w:t>
      </w:r>
      <w:r>
        <w:rPr>
          <w:color w:val="FF0000"/>
          <w:lang w:val="en-US"/>
        </w:rPr>
        <w:br/>
      </w:r>
      <w:r>
        <w:rPr>
          <w:noProof/>
        </w:rPr>
        <w:drawing>
          <wp:inline distT="0" distB="0" distL="0" distR="0" wp14:anchorId="464AFEF1" wp14:editId="44E98268">
            <wp:extent cx="5760720" cy="2118360"/>
            <wp:effectExtent l="0" t="0" r="0" b="0"/>
            <wp:docPr id="2387" name="Grafik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2118360"/>
                    </a:xfrm>
                    <a:prstGeom prst="rect">
                      <a:avLst/>
                    </a:prstGeom>
                  </pic:spPr>
                </pic:pic>
              </a:graphicData>
            </a:graphic>
          </wp:inline>
        </w:drawing>
      </w:r>
    </w:p>
    <w:p w14:paraId="7562DB89" w14:textId="3157BF6F" w:rsidR="00A242EF" w:rsidRPr="004A6CD4" w:rsidRDefault="00A242EF" w:rsidP="008320D8">
      <w:pPr>
        <w:pStyle w:val="Listenabsatz"/>
        <w:numPr>
          <w:ilvl w:val="0"/>
          <w:numId w:val="29"/>
        </w:numPr>
        <w:rPr>
          <w:color w:val="FF0000"/>
          <w:lang w:val="en-US"/>
        </w:rPr>
      </w:pPr>
      <w:r>
        <w:rPr>
          <w:color w:val="FF0000"/>
          <w:lang w:val="en-US"/>
        </w:rPr>
        <w:t>if sort = T, descending sorting is applied</w:t>
      </w:r>
    </w:p>
    <w:p w14:paraId="01E1636A" w14:textId="08CBED1C" w:rsidR="00EC6D08" w:rsidRPr="00C134D3" w:rsidRDefault="00EC6D08" w:rsidP="00F26CB6">
      <w:pPr>
        <w:rPr>
          <w:b/>
          <w:lang w:val="en-US"/>
        </w:rPr>
      </w:pPr>
      <w:r w:rsidRPr="00C134D3">
        <w:rPr>
          <w:b/>
          <w:lang w:val="en-US"/>
        </w:rPr>
        <w:t>group_by &amp; summarise(n()) vs. count()</w:t>
      </w:r>
    </w:p>
    <w:p w14:paraId="7E9F3641" w14:textId="7BC7CFAB" w:rsidR="00E30671" w:rsidRDefault="00E30671" w:rsidP="00F26CB6">
      <w:pPr>
        <w:rPr>
          <w:lang w:val="en-US"/>
        </w:rPr>
      </w:pPr>
      <w:r>
        <w:rPr>
          <w:noProof/>
        </w:rPr>
        <w:drawing>
          <wp:inline distT="0" distB="0" distL="0" distR="0" wp14:anchorId="3B76D772" wp14:editId="50C559C8">
            <wp:extent cx="6565289" cy="647700"/>
            <wp:effectExtent l="0" t="0" r="6985" b="0"/>
            <wp:docPr id="2289" name="Grafik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29549" cy="654040"/>
                    </a:xfrm>
                    <a:prstGeom prst="rect">
                      <a:avLst/>
                    </a:prstGeom>
                  </pic:spPr>
                </pic:pic>
              </a:graphicData>
            </a:graphic>
          </wp:inline>
        </w:drawing>
      </w:r>
    </w:p>
    <w:p w14:paraId="4CAF14A6" w14:textId="15785543" w:rsidR="00F26CB6" w:rsidRPr="001315BA" w:rsidRDefault="00F26CB6" w:rsidP="008320D8">
      <w:pPr>
        <w:pStyle w:val="Listenabsatz"/>
        <w:numPr>
          <w:ilvl w:val="0"/>
          <w:numId w:val="29"/>
        </w:numPr>
        <w:rPr>
          <w:b/>
          <w:lang w:val="en-US"/>
        </w:rPr>
      </w:pPr>
      <w:r w:rsidRPr="001315BA">
        <w:rPr>
          <w:b/>
          <w:lang w:val="en-US"/>
        </w:rPr>
        <w:t>useful trick w/ reference to the count() Function: weight option</w:t>
      </w:r>
      <w:r w:rsidR="001315BA" w:rsidRPr="001315BA">
        <w:rPr>
          <w:b/>
          <w:lang w:val="en-US"/>
        </w:rPr>
        <w:t xml:space="preserve"> (wt)</w:t>
      </w:r>
    </w:p>
    <w:p w14:paraId="73B802B6" w14:textId="6959472F" w:rsidR="00F26CB6" w:rsidRDefault="00F26CB6" w:rsidP="008320D8">
      <w:pPr>
        <w:pStyle w:val="Listenabsatz"/>
        <w:numPr>
          <w:ilvl w:val="1"/>
          <w:numId w:val="29"/>
        </w:numPr>
        <w:rPr>
          <w:lang w:val="en-US"/>
        </w:rPr>
      </w:pPr>
      <w:r>
        <w:rPr>
          <w:lang w:val="en-US"/>
        </w:rPr>
        <w:t xml:space="preserve">by including a “weight” (wt) in the function, one can get the cumulative sum over the resp. attributes of a variable (damit spart man sich group_by und summarise </w:t>
      </w:r>
      <w:r w:rsidR="007B2FAB">
        <w:rPr>
          <w:lang w:val="en-US"/>
        </w:rPr>
        <w:t xml:space="preserve">sum </w:t>
      </w:r>
      <w:r>
        <w:rPr>
          <w:lang w:val="en-US"/>
        </w:rPr>
        <w:t>function)</w:t>
      </w:r>
    </w:p>
    <w:p w14:paraId="754CFB39" w14:textId="77777777" w:rsidR="00F26CB6" w:rsidRDefault="00F26CB6" w:rsidP="00F26CB6">
      <w:pPr>
        <w:rPr>
          <w:lang w:val="en-US"/>
        </w:rPr>
      </w:pPr>
      <w:r>
        <w:rPr>
          <w:lang w:val="en-US"/>
        </w:rPr>
        <w:t xml:space="preserve">for example: </w:t>
      </w:r>
    </w:p>
    <w:p w14:paraId="0F0D1B56" w14:textId="6BE3110A" w:rsidR="00F26CB6" w:rsidRDefault="00F26CB6" w:rsidP="00553AAC">
      <w:pPr>
        <w:rPr>
          <w:lang w:val="en-US"/>
        </w:rPr>
      </w:pPr>
      <w:r>
        <w:rPr>
          <w:noProof/>
        </w:rPr>
        <w:lastRenderedPageBreak/>
        <w:drawing>
          <wp:inline distT="0" distB="0" distL="0" distR="0" wp14:anchorId="50BB9FF8" wp14:editId="48F4E02F">
            <wp:extent cx="3048000" cy="2781300"/>
            <wp:effectExtent l="0" t="0" r="0" b="0"/>
            <wp:docPr id="2308" name="Grafik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48000" cy="2781300"/>
                    </a:xfrm>
                    <a:prstGeom prst="rect">
                      <a:avLst/>
                    </a:prstGeom>
                  </pic:spPr>
                </pic:pic>
              </a:graphicData>
            </a:graphic>
          </wp:inline>
        </w:drawing>
      </w:r>
    </w:p>
    <w:p w14:paraId="01119A42" w14:textId="677AEB66" w:rsidR="00E71398" w:rsidRDefault="00E71398" w:rsidP="008320D8">
      <w:pPr>
        <w:pStyle w:val="Listenabsatz"/>
        <w:numPr>
          <w:ilvl w:val="0"/>
          <w:numId w:val="29"/>
        </w:numPr>
        <w:rPr>
          <w:lang w:val="en-US"/>
        </w:rPr>
      </w:pPr>
      <w:r w:rsidRPr="00C538CB">
        <w:rPr>
          <w:b/>
          <w:lang w:val="en-US"/>
        </w:rPr>
        <w:t>count() and sort argument</w:t>
      </w:r>
      <w:r>
        <w:rPr>
          <w:lang w:val="en-US"/>
        </w:rPr>
        <w:t xml:space="preserve">: </w:t>
      </w:r>
      <w:r w:rsidR="00C538CB">
        <w:rPr>
          <w:lang w:val="en-US"/>
        </w:rPr>
        <w:br/>
      </w:r>
      <w:r w:rsidR="00B47658">
        <w:rPr>
          <w:lang w:val="en-US"/>
        </w:rPr>
        <w:t xml:space="preserve">one can add the sort argument simply with </w:t>
      </w:r>
      <w:r w:rsidR="00B47658" w:rsidRPr="00C538CB">
        <w:rPr>
          <w:rFonts w:ascii="Consolas" w:hAnsi="Consolas"/>
          <w:b/>
          <w:lang w:val="en-US"/>
        </w:rPr>
        <w:t>sort = TRUE</w:t>
      </w:r>
      <w:r w:rsidR="00B47658">
        <w:rPr>
          <w:lang w:val="en-US"/>
        </w:rPr>
        <w:t xml:space="preserve"> </w:t>
      </w:r>
      <w:r w:rsidR="00EB2741">
        <w:rPr>
          <w:lang w:val="en-US"/>
        </w:rPr>
        <w:t xml:space="preserve">to sort </w:t>
      </w:r>
      <w:r w:rsidR="002B7BC0">
        <w:rPr>
          <w:lang w:val="en-US"/>
        </w:rPr>
        <w:t>the results from count() in an de</w:t>
      </w:r>
      <w:r w:rsidR="00EB2741">
        <w:rPr>
          <w:lang w:val="en-US"/>
        </w:rPr>
        <w:t xml:space="preserve">scending order </w:t>
      </w:r>
    </w:p>
    <w:p w14:paraId="4F17480D" w14:textId="77777777" w:rsidR="00EB2741" w:rsidRDefault="00EB2741" w:rsidP="008320D8">
      <w:pPr>
        <w:pStyle w:val="Listenabsatz"/>
        <w:numPr>
          <w:ilvl w:val="0"/>
          <w:numId w:val="29"/>
        </w:numPr>
        <w:rPr>
          <w:lang w:val="en-US"/>
        </w:rPr>
      </w:pPr>
      <w:r>
        <w:rPr>
          <w:lang w:val="en-US"/>
        </w:rPr>
        <w:t>for example:</w:t>
      </w:r>
    </w:p>
    <w:p w14:paraId="320FFB07" w14:textId="396E148D" w:rsidR="00EB2741" w:rsidRPr="00130500" w:rsidRDefault="00EB2741" w:rsidP="00130500">
      <w:pPr>
        <w:ind w:left="360"/>
        <w:rPr>
          <w:lang w:val="en-US"/>
        </w:rPr>
      </w:pPr>
      <w:r w:rsidRPr="00130500">
        <w:rPr>
          <w:lang w:val="en-US"/>
        </w:rPr>
        <w:t xml:space="preserve"> </w:t>
      </w:r>
      <w:r>
        <w:rPr>
          <w:noProof/>
        </w:rPr>
        <w:drawing>
          <wp:inline distT="0" distB="0" distL="0" distR="0" wp14:anchorId="122792C9" wp14:editId="1336D3F5">
            <wp:extent cx="3152775" cy="2305050"/>
            <wp:effectExtent l="0" t="0" r="9525" b="0"/>
            <wp:docPr id="2294" name="Grafik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52775" cy="2305050"/>
                    </a:xfrm>
                    <a:prstGeom prst="rect">
                      <a:avLst/>
                    </a:prstGeom>
                  </pic:spPr>
                </pic:pic>
              </a:graphicData>
            </a:graphic>
          </wp:inline>
        </w:drawing>
      </w:r>
    </w:p>
    <w:p w14:paraId="0C87A668" w14:textId="5146476B" w:rsidR="005163C7" w:rsidRPr="00E16ADA" w:rsidRDefault="006C2900" w:rsidP="006C2900">
      <w:pPr>
        <w:pStyle w:val="berschrift4"/>
        <w:rPr>
          <w:b/>
          <w:i w:val="0"/>
          <w:lang w:val="en-US"/>
        </w:rPr>
      </w:pPr>
      <w:r w:rsidRPr="00E16ADA">
        <w:rPr>
          <w:b/>
          <w:i w:val="0"/>
          <w:lang w:val="en-US"/>
        </w:rPr>
        <w:t xml:space="preserve">2) sum and mean function with relational expression </w:t>
      </w:r>
    </w:p>
    <w:p w14:paraId="102EC132" w14:textId="02F7A745" w:rsidR="006C2900" w:rsidRDefault="0031150C" w:rsidP="008320D8">
      <w:pPr>
        <w:pStyle w:val="Listenabsatz"/>
        <w:numPr>
          <w:ilvl w:val="0"/>
          <w:numId w:val="29"/>
        </w:numPr>
        <w:rPr>
          <w:lang w:val="en-US"/>
        </w:rPr>
      </w:pPr>
      <w:r w:rsidRPr="00FA50D6">
        <w:rPr>
          <w:b/>
          <w:lang w:val="en-US"/>
        </w:rPr>
        <w:t>both functions serve as count functions</w:t>
      </w:r>
      <w:r>
        <w:rPr>
          <w:lang w:val="en-US"/>
        </w:rPr>
        <w:t xml:space="preserve"> when they are used w/ relational expressions</w:t>
      </w:r>
    </w:p>
    <w:p w14:paraId="71D8A3DB" w14:textId="1FF42E5E" w:rsidR="0031150C" w:rsidRDefault="009B5152" w:rsidP="008320D8">
      <w:pPr>
        <w:pStyle w:val="Listenabsatz"/>
        <w:numPr>
          <w:ilvl w:val="1"/>
          <w:numId w:val="29"/>
        </w:numPr>
        <w:rPr>
          <w:lang w:val="en-US"/>
        </w:rPr>
      </w:pPr>
      <w:r>
        <w:rPr>
          <w:lang w:val="en-US"/>
        </w:rPr>
        <w:t>relational expression delivers logical vector</w:t>
      </w:r>
    </w:p>
    <w:p w14:paraId="75A39520" w14:textId="0F9F618D" w:rsidR="009B5152" w:rsidRDefault="00C06423" w:rsidP="008320D8">
      <w:pPr>
        <w:pStyle w:val="Listenabsatz"/>
        <w:numPr>
          <w:ilvl w:val="1"/>
          <w:numId w:val="29"/>
        </w:numPr>
        <w:rPr>
          <w:lang w:val="en-US"/>
        </w:rPr>
      </w:pPr>
      <w:r>
        <w:rPr>
          <w:lang w:val="en-US"/>
        </w:rPr>
        <w:t>logical vector is coerced to 1s and 0s</w:t>
      </w:r>
      <w:r w:rsidR="00553447">
        <w:rPr>
          <w:lang w:val="en-US"/>
        </w:rPr>
        <w:t xml:space="preserve"> </w:t>
      </w:r>
    </w:p>
    <w:p w14:paraId="706E1451" w14:textId="1ECD8DC3" w:rsidR="00553447" w:rsidRDefault="00553447" w:rsidP="008320D8">
      <w:pPr>
        <w:pStyle w:val="Listenabsatz"/>
        <w:numPr>
          <w:ilvl w:val="0"/>
          <w:numId w:val="29"/>
        </w:numPr>
        <w:rPr>
          <w:lang w:val="en-US"/>
        </w:rPr>
      </w:pPr>
      <w:r>
        <w:rPr>
          <w:lang w:val="en-US"/>
        </w:rPr>
        <w:t>therefore:</w:t>
      </w:r>
    </w:p>
    <w:p w14:paraId="4EC4240B" w14:textId="39DB3864" w:rsidR="00553447" w:rsidRDefault="00553447" w:rsidP="008320D8">
      <w:pPr>
        <w:pStyle w:val="Listenabsatz"/>
        <w:numPr>
          <w:ilvl w:val="1"/>
          <w:numId w:val="29"/>
        </w:numPr>
        <w:rPr>
          <w:lang w:val="en-US"/>
        </w:rPr>
      </w:pPr>
      <w:r>
        <w:rPr>
          <w:lang w:val="en-US"/>
        </w:rPr>
        <w:t>sum = count of values that fulfill rel. expression</w:t>
      </w:r>
      <w:r w:rsidR="00F11BD0">
        <w:rPr>
          <w:lang w:val="en-US"/>
        </w:rPr>
        <w:t xml:space="preserve"> (result in TRUE)</w:t>
      </w:r>
    </w:p>
    <w:p w14:paraId="2FD643BC" w14:textId="31E852D8" w:rsidR="00553447" w:rsidRDefault="00553447" w:rsidP="008320D8">
      <w:pPr>
        <w:pStyle w:val="Listenabsatz"/>
        <w:numPr>
          <w:ilvl w:val="1"/>
          <w:numId w:val="29"/>
        </w:numPr>
        <w:rPr>
          <w:lang w:val="en-US"/>
        </w:rPr>
      </w:pPr>
      <w:r>
        <w:rPr>
          <w:lang w:val="en-US"/>
        </w:rPr>
        <w:t xml:space="preserve">mean = </w:t>
      </w:r>
      <w:r w:rsidR="00F11BD0">
        <w:rPr>
          <w:lang w:val="en-US"/>
        </w:rPr>
        <w:t xml:space="preserve">count of TRUE values </w:t>
      </w:r>
      <w:r w:rsidR="00FB0224">
        <w:rPr>
          <w:lang w:val="en-US"/>
        </w:rPr>
        <w:t xml:space="preserve">/ count of TRUE and FALSE values </w:t>
      </w:r>
      <w:r w:rsidR="00FB0224">
        <w:rPr>
          <w:lang w:val="en-US"/>
        </w:rPr>
        <w:br/>
        <w:t xml:space="preserve">           = proportion of values that fulfill rel. expression </w:t>
      </w:r>
    </w:p>
    <w:p w14:paraId="38BEE4B6" w14:textId="0982C95C" w:rsidR="00B43B86" w:rsidRPr="00B43B86" w:rsidRDefault="00B43B86" w:rsidP="00B43B86">
      <w:pPr>
        <w:rPr>
          <w:lang w:val="en-US"/>
        </w:rPr>
      </w:pPr>
      <w:r>
        <w:rPr>
          <w:noProof/>
        </w:rPr>
        <w:lastRenderedPageBreak/>
        <w:drawing>
          <wp:inline distT="0" distB="0" distL="0" distR="0" wp14:anchorId="79737468" wp14:editId="68454158">
            <wp:extent cx="4366260" cy="3483575"/>
            <wp:effectExtent l="0" t="0" r="0" b="3175"/>
            <wp:docPr id="2323" name="Grafik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72805" cy="3488797"/>
                    </a:xfrm>
                    <a:prstGeom prst="rect">
                      <a:avLst/>
                    </a:prstGeom>
                  </pic:spPr>
                </pic:pic>
              </a:graphicData>
            </a:graphic>
          </wp:inline>
        </w:drawing>
      </w:r>
    </w:p>
    <w:p w14:paraId="0047CDDD" w14:textId="7B3E0E33" w:rsidR="005163C7" w:rsidRPr="00F26CB6" w:rsidRDefault="00B43B86" w:rsidP="00553AAC">
      <w:pPr>
        <w:rPr>
          <w:lang w:val="en-US"/>
        </w:rPr>
      </w:pPr>
      <w:r>
        <w:rPr>
          <w:noProof/>
        </w:rPr>
        <w:drawing>
          <wp:inline distT="0" distB="0" distL="0" distR="0" wp14:anchorId="16B3BB8F" wp14:editId="43175140">
            <wp:extent cx="4323675" cy="3284220"/>
            <wp:effectExtent l="0" t="0" r="1270" b="0"/>
            <wp:docPr id="2324" name="Grafik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31470" cy="3290141"/>
                    </a:xfrm>
                    <a:prstGeom prst="rect">
                      <a:avLst/>
                    </a:prstGeom>
                  </pic:spPr>
                </pic:pic>
              </a:graphicData>
            </a:graphic>
          </wp:inline>
        </w:drawing>
      </w:r>
    </w:p>
    <w:p w14:paraId="49156C7F" w14:textId="61F9CDF6" w:rsidR="004169DC" w:rsidRDefault="004D4167" w:rsidP="007B2675">
      <w:pPr>
        <w:pStyle w:val="berschrift3"/>
        <w:rPr>
          <w:lang w:val="en-US"/>
        </w:rPr>
      </w:pPr>
      <w:r>
        <w:rPr>
          <w:lang w:val="en-US"/>
        </w:rPr>
        <w:t>3.6</w:t>
      </w:r>
      <w:r w:rsidR="0015166F">
        <w:rPr>
          <w:lang w:val="en-US"/>
        </w:rPr>
        <w:t>.</w:t>
      </w:r>
      <w:r w:rsidR="00737A94">
        <w:rPr>
          <w:lang w:val="en-US"/>
        </w:rPr>
        <w:t>5</w:t>
      </w:r>
      <w:r w:rsidR="004169DC">
        <w:rPr>
          <w:lang w:val="en-US"/>
        </w:rPr>
        <w:t xml:space="preserve"> Grouping by multiple variables </w:t>
      </w:r>
    </w:p>
    <w:p w14:paraId="55F02AF0" w14:textId="77777777" w:rsidR="004169DC" w:rsidRDefault="004169DC" w:rsidP="008320D8">
      <w:pPr>
        <w:pStyle w:val="Listenabsatz"/>
        <w:numPr>
          <w:ilvl w:val="0"/>
          <w:numId w:val="24"/>
        </w:numPr>
        <w:rPr>
          <w:lang w:val="en-US"/>
        </w:rPr>
      </w:pPr>
      <w:r>
        <w:rPr>
          <w:lang w:val="en-US"/>
        </w:rPr>
        <w:t xml:space="preserve">when grouping by multiple variables, each summary peels off one level of the grouping </w:t>
      </w:r>
      <w:r>
        <w:rPr>
          <w:lang w:val="en-US"/>
        </w:rPr>
        <w:br/>
      </w:r>
      <w:r w:rsidRPr="00D37A8C">
        <w:rPr>
          <w:lang w:val="en-US"/>
        </w:rPr>
        <w:sym w:font="Wingdings" w:char="F0E0"/>
      </w:r>
      <w:r>
        <w:rPr>
          <w:lang w:val="en-US"/>
        </w:rPr>
        <w:t xml:space="preserve"> that makes it easy to progressively roll up a dataset</w:t>
      </w:r>
    </w:p>
    <w:p w14:paraId="79AC1B1E" w14:textId="77777777" w:rsidR="004169DC" w:rsidRDefault="004169DC" w:rsidP="008320D8">
      <w:pPr>
        <w:pStyle w:val="Listenabsatz"/>
        <w:numPr>
          <w:ilvl w:val="0"/>
          <w:numId w:val="24"/>
        </w:numPr>
        <w:rPr>
          <w:lang w:val="en-US"/>
        </w:rPr>
      </w:pPr>
      <w:r>
        <w:rPr>
          <w:lang w:val="en-US"/>
        </w:rPr>
        <w:t xml:space="preserve">example: </w:t>
      </w:r>
    </w:p>
    <w:p w14:paraId="500DF02B" w14:textId="0692F9B8" w:rsidR="00B96DD0" w:rsidRPr="00EB28DB" w:rsidRDefault="000E1EFB" w:rsidP="004169DC">
      <w:pPr>
        <w:rPr>
          <w:lang w:val="en-US"/>
        </w:rPr>
      </w:pPr>
      <w:r>
        <w:rPr>
          <w:noProof/>
        </w:rPr>
        <w:lastRenderedPageBreak/>
        <w:drawing>
          <wp:inline distT="0" distB="0" distL="0" distR="0" wp14:anchorId="7EC7FBBF" wp14:editId="5FDEEF66">
            <wp:extent cx="5760720" cy="2117725"/>
            <wp:effectExtent l="0" t="0" r="0" b="0"/>
            <wp:docPr id="2356" name="Grafik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2117725"/>
                    </a:xfrm>
                    <a:prstGeom prst="rect">
                      <a:avLst/>
                    </a:prstGeom>
                  </pic:spPr>
                </pic:pic>
              </a:graphicData>
            </a:graphic>
          </wp:inline>
        </w:drawing>
      </w:r>
    </w:p>
    <w:p w14:paraId="42E954B6" w14:textId="71360A14" w:rsidR="004169DC" w:rsidRDefault="00737A94" w:rsidP="007B2675">
      <w:pPr>
        <w:pStyle w:val="berschrift3"/>
        <w:rPr>
          <w:lang w:val="en-US"/>
        </w:rPr>
      </w:pPr>
      <w:r>
        <w:rPr>
          <w:lang w:val="en-US"/>
        </w:rPr>
        <w:t>3.6.6</w:t>
      </w:r>
      <w:r w:rsidR="004169DC">
        <w:rPr>
          <w:lang w:val="en-US"/>
        </w:rPr>
        <w:t xml:space="preserve"> Ungrouping with ungroup ()</w:t>
      </w:r>
    </w:p>
    <w:p w14:paraId="0C63A861" w14:textId="77777777" w:rsidR="004169DC" w:rsidRDefault="004169DC" w:rsidP="008320D8">
      <w:pPr>
        <w:pStyle w:val="Listenabsatz"/>
        <w:numPr>
          <w:ilvl w:val="0"/>
          <w:numId w:val="25"/>
        </w:numPr>
        <w:rPr>
          <w:lang w:val="en-US"/>
        </w:rPr>
      </w:pPr>
      <w:r>
        <w:rPr>
          <w:lang w:val="en-US"/>
        </w:rPr>
        <w:t xml:space="preserve">if you need to remove grouping and return to operations on ungrouped data, use </w:t>
      </w:r>
      <w:r>
        <w:rPr>
          <w:lang w:val="en-US"/>
        </w:rPr>
        <w:br/>
      </w:r>
      <w:r w:rsidRPr="00451CB2">
        <w:rPr>
          <w:rFonts w:ascii="Courier New" w:hAnsi="Courier New" w:cs="Courier New"/>
          <w:lang w:val="en-US"/>
        </w:rPr>
        <w:t>ungroup ()</w:t>
      </w:r>
      <w:r>
        <w:rPr>
          <w:lang w:val="en-US"/>
        </w:rPr>
        <w:t xml:space="preserve"> without any arguments </w:t>
      </w:r>
    </w:p>
    <w:p w14:paraId="2D4F0F18" w14:textId="1C2EDF4E" w:rsidR="00031B55" w:rsidRPr="00257DAB" w:rsidRDefault="004169DC" w:rsidP="008320D8">
      <w:pPr>
        <w:pStyle w:val="Listenabsatz"/>
        <w:numPr>
          <w:ilvl w:val="0"/>
          <w:numId w:val="25"/>
        </w:numPr>
        <w:rPr>
          <w:lang w:val="en-US"/>
        </w:rPr>
      </w:pPr>
      <w:r>
        <w:rPr>
          <w:lang w:val="en-US"/>
        </w:rPr>
        <w:t>template:</w:t>
      </w:r>
      <w:r>
        <w:rPr>
          <w:lang w:val="en-US"/>
        </w:rPr>
        <w:br/>
      </w:r>
      <w:r w:rsidRPr="00455267">
        <w:rPr>
          <w:rFonts w:ascii="Consolas" w:hAnsi="Consolas"/>
          <w:lang w:val="en-US"/>
        </w:rPr>
        <w:t>&lt;</w:t>
      </w:r>
      <w:r w:rsidRPr="00455267">
        <w:rPr>
          <w:rFonts w:ascii="Consolas" w:hAnsi="Consolas"/>
          <w:caps/>
          <w:lang w:val="en-US"/>
        </w:rPr>
        <w:t>grouped dataset</w:t>
      </w:r>
      <w:r w:rsidR="00904BE7">
        <w:rPr>
          <w:rFonts w:ascii="Consolas" w:hAnsi="Consolas"/>
          <w:lang w:val="en-US"/>
        </w:rPr>
        <w:t>&gt; %&gt;%</w:t>
      </w:r>
      <w:r w:rsidR="00904BE7">
        <w:rPr>
          <w:rFonts w:ascii="Consolas" w:hAnsi="Consolas"/>
          <w:lang w:val="en-US"/>
        </w:rPr>
        <w:br/>
      </w:r>
      <w:r w:rsidR="00904BE7" w:rsidRPr="00257DAB">
        <w:rPr>
          <w:rFonts w:ascii="Consolas" w:hAnsi="Consolas"/>
          <w:lang w:val="en-US"/>
        </w:rPr>
        <w:t>ungroup()</w:t>
      </w:r>
    </w:p>
    <w:p w14:paraId="422190A7" w14:textId="38EE512D" w:rsidR="00C564A3" w:rsidRPr="002E545D" w:rsidRDefault="00C564A3" w:rsidP="008320D8">
      <w:pPr>
        <w:pStyle w:val="Listenabsatz"/>
        <w:numPr>
          <w:ilvl w:val="0"/>
          <w:numId w:val="25"/>
        </w:numPr>
        <w:rPr>
          <w:lang w:val="en-US"/>
        </w:rPr>
      </w:pPr>
      <w:r w:rsidRPr="00257DAB">
        <w:rPr>
          <w:rFonts w:cstheme="minorHAnsi"/>
          <w:lang w:val="en-US"/>
        </w:rPr>
        <w:t xml:space="preserve">in the process of ungrouping also calculations that have been run </w:t>
      </w:r>
      <w:r w:rsidR="007A3FD7" w:rsidRPr="00257DAB">
        <w:rPr>
          <w:rFonts w:cstheme="minorHAnsi"/>
          <w:lang w:val="en-US"/>
        </w:rPr>
        <w:t xml:space="preserve">based upon grouping </w:t>
      </w:r>
      <w:r w:rsidRPr="00257DAB">
        <w:rPr>
          <w:rFonts w:cstheme="minorHAnsi"/>
          <w:lang w:val="en-US"/>
        </w:rPr>
        <w:t xml:space="preserve">until this point are </w:t>
      </w:r>
      <w:r w:rsidR="00D33555">
        <w:rPr>
          <w:rFonts w:cstheme="minorHAnsi"/>
          <w:lang w:val="en-US"/>
        </w:rPr>
        <w:t xml:space="preserve">not necessarily </w:t>
      </w:r>
      <w:r w:rsidRPr="00257DAB">
        <w:rPr>
          <w:rFonts w:cstheme="minorHAnsi"/>
          <w:lang w:val="en-US"/>
        </w:rPr>
        <w:t>deleted</w:t>
      </w:r>
    </w:p>
    <w:p w14:paraId="29ACFD79" w14:textId="77777777" w:rsidR="002E545D" w:rsidRPr="002E545D" w:rsidRDefault="002E545D" w:rsidP="002E545D">
      <w:pPr>
        <w:rPr>
          <w:lang w:val="en-US"/>
        </w:rPr>
      </w:pPr>
    </w:p>
    <w:p w14:paraId="2A8F3296" w14:textId="696628D7" w:rsidR="00031B55" w:rsidRDefault="00E50538" w:rsidP="00031B55">
      <w:pPr>
        <w:pStyle w:val="berschrift3"/>
        <w:rPr>
          <w:lang w:val="en-US"/>
        </w:rPr>
      </w:pPr>
      <w:r>
        <w:rPr>
          <w:lang w:val="en-US"/>
        </w:rPr>
        <w:t>3.6</w:t>
      </w:r>
      <w:r w:rsidR="00031B55">
        <w:rPr>
          <w:lang w:val="en-US"/>
        </w:rPr>
        <w:t>.</w:t>
      </w:r>
      <w:r>
        <w:rPr>
          <w:lang w:val="en-US"/>
        </w:rPr>
        <w:t>7</w:t>
      </w:r>
      <w:r w:rsidR="00031B55">
        <w:rPr>
          <w:lang w:val="en-US"/>
        </w:rPr>
        <w:t xml:space="preserve"> </w:t>
      </w:r>
      <w:r w:rsidR="009934B5">
        <w:rPr>
          <w:lang w:val="en-US"/>
        </w:rPr>
        <w:t xml:space="preserve">Exercises for </w:t>
      </w:r>
      <w:r w:rsidR="001837D7">
        <w:rPr>
          <w:lang w:val="en-US"/>
        </w:rPr>
        <w:t>summarise () Function</w:t>
      </w:r>
    </w:p>
    <w:p w14:paraId="27D5302B" w14:textId="4496FF04" w:rsidR="00904BE7" w:rsidRDefault="00904BE7" w:rsidP="00904BE7">
      <w:pPr>
        <w:rPr>
          <w:lang w:val="en-US"/>
        </w:rPr>
      </w:pPr>
      <w:r>
        <w:rPr>
          <w:noProof/>
        </w:rPr>
        <w:drawing>
          <wp:inline distT="0" distB="0" distL="0" distR="0" wp14:anchorId="6FC2074E" wp14:editId="26C298CB">
            <wp:extent cx="6408420" cy="2372782"/>
            <wp:effectExtent l="0" t="0" r="0" b="8890"/>
            <wp:docPr id="2316" name="Grafik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444612" cy="2386182"/>
                    </a:xfrm>
                    <a:prstGeom prst="rect">
                      <a:avLst/>
                    </a:prstGeom>
                  </pic:spPr>
                </pic:pic>
              </a:graphicData>
            </a:graphic>
          </wp:inline>
        </w:drawing>
      </w:r>
    </w:p>
    <w:p w14:paraId="7ECBA9F6" w14:textId="76C042CB" w:rsidR="00027911" w:rsidRDefault="00027911" w:rsidP="00904BE7">
      <w:pPr>
        <w:rPr>
          <w:lang w:val="en-US"/>
        </w:rPr>
      </w:pPr>
      <w:r w:rsidRPr="00027911">
        <w:rPr>
          <w:lang w:val="en-US"/>
        </w:rPr>
        <w:sym w:font="Wingdings" w:char="F0E0"/>
      </w:r>
      <w:r>
        <w:rPr>
          <w:lang w:val="en-US"/>
        </w:rPr>
        <w:t xml:space="preserve"> note: mean () function is used w/ logical expression here</w:t>
      </w:r>
    </w:p>
    <w:p w14:paraId="43BA4D3A" w14:textId="4443F99C" w:rsidR="00904BE7" w:rsidRDefault="00C339C5" w:rsidP="00904BE7">
      <w:pPr>
        <w:rPr>
          <w:lang w:val="en-US"/>
        </w:rPr>
      </w:pPr>
      <w:r w:rsidRPr="00C339C5">
        <w:rPr>
          <w:lang w:val="en-US"/>
        </w:rPr>
        <w:sym w:font="Wingdings" w:char="F0E0"/>
      </w:r>
      <w:r>
        <w:rPr>
          <w:lang w:val="en-US"/>
        </w:rPr>
        <w:t xml:space="preserve"> this data frame allows us to filter out specific proportions flights </w:t>
      </w:r>
      <w:r w:rsidR="00596823">
        <w:rPr>
          <w:lang w:val="en-US"/>
        </w:rPr>
        <w:t xml:space="preserve">may take on concerning the variables </w:t>
      </w:r>
    </w:p>
    <w:p w14:paraId="5DDC2474" w14:textId="220F6936" w:rsidR="00596823" w:rsidRDefault="008F6407" w:rsidP="00904BE7">
      <w:pPr>
        <w:rPr>
          <w:lang w:val="en-US"/>
        </w:rPr>
      </w:pPr>
      <w:r>
        <w:rPr>
          <w:noProof/>
        </w:rPr>
        <w:drawing>
          <wp:inline distT="0" distB="0" distL="0" distR="0" wp14:anchorId="0D1681D0" wp14:editId="5831C326">
            <wp:extent cx="6398958" cy="1470660"/>
            <wp:effectExtent l="0" t="0" r="1905" b="0"/>
            <wp:docPr id="2318" name="Grafik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01792" cy="1471311"/>
                    </a:xfrm>
                    <a:prstGeom prst="rect">
                      <a:avLst/>
                    </a:prstGeom>
                  </pic:spPr>
                </pic:pic>
              </a:graphicData>
            </a:graphic>
          </wp:inline>
        </w:drawing>
      </w:r>
    </w:p>
    <w:p w14:paraId="50EEA42F" w14:textId="7CDCC26C" w:rsidR="00904BE7" w:rsidRDefault="00126D30" w:rsidP="00904BE7">
      <w:pPr>
        <w:rPr>
          <w:lang w:val="en-US"/>
        </w:rPr>
      </w:pPr>
      <w:r>
        <w:rPr>
          <w:noProof/>
        </w:rPr>
        <w:lastRenderedPageBreak/>
        <w:drawing>
          <wp:inline distT="0" distB="0" distL="0" distR="0" wp14:anchorId="41493B34" wp14:editId="75BD0A87">
            <wp:extent cx="5760720" cy="1548765"/>
            <wp:effectExtent l="0" t="0" r="0" b="0"/>
            <wp:docPr id="2357" name="Grafik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720" cy="1548765"/>
                    </a:xfrm>
                    <a:prstGeom prst="rect">
                      <a:avLst/>
                    </a:prstGeom>
                  </pic:spPr>
                </pic:pic>
              </a:graphicData>
            </a:graphic>
          </wp:inline>
        </w:drawing>
      </w:r>
    </w:p>
    <w:p w14:paraId="5ECF020B" w14:textId="67B8D87B" w:rsidR="008F6407" w:rsidRDefault="008F6407" w:rsidP="00904BE7">
      <w:pPr>
        <w:rPr>
          <w:lang w:val="en-US"/>
        </w:rPr>
      </w:pPr>
      <w:r>
        <w:rPr>
          <w:noProof/>
        </w:rPr>
        <w:drawing>
          <wp:inline distT="0" distB="0" distL="0" distR="0" wp14:anchorId="5410DA41" wp14:editId="2591DC30">
            <wp:extent cx="4600575" cy="1362075"/>
            <wp:effectExtent l="0" t="0" r="9525" b="9525"/>
            <wp:docPr id="2322" name="Grafik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00575" cy="1362075"/>
                    </a:xfrm>
                    <a:prstGeom prst="rect">
                      <a:avLst/>
                    </a:prstGeom>
                  </pic:spPr>
                </pic:pic>
              </a:graphicData>
            </a:graphic>
          </wp:inline>
        </w:drawing>
      </w:r>
    </w:p>
    <w:p w14:paraId="7E1E7EDF" w14:textId="56AD594C" w:rsidR="00904BE7" w:rsidRDefault="00B13A64" w:rsidP="00904BE7">
      <w:pPr>
        <w:rPr>
          <w:lang w:val="en-US"/>
        </w:rPr>
      </w:pPr>
      <w:r>
        <w:rPr>
          <w:noProof/>
        </w:rPr>
        <w:drawing>
          <wp:inline distT="0" distB="0" distL="0" distR="0" wp14:anchorId="36249C5F" wp14:editId="13FCF314">
            <wp:extent cx="6545984" cy="1239638"/>
            <wp:effectExtent l="0" t="0" r="7620" b="0"/>
            <wp:docPr id="2329" name="Grafik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82033" cy="1246465"/>
                    </a:xfrm>
                    <a:prstGeom prst="rect">
                      <a:avLst/>
                    </a:prstGeom>
                  </pic:spPr>
                </pic:pic>
              </a:graphicData>
            </a:graphic>
          </wp:inline>
        </w:drawing>
      </w:r>
    </w:p>
    <w:p w14:paraId="692FA3B5" w14:textId="5B7818AC" w:rsidR="00904BE7" w:rsidRDefault="003A1AE9" w:rsidP="00904BE7">
      <w:pPr>
        <w:rPr>
          <w:lang w:val="en-US"/>
        </w:rPr>
      </w:pPr>
      <w:r>
        <w:rPr>
          <w:noProof/>
        </w:rPr>
        <w:drawing>
          <wp:inline distT="0" distB="0" distL="0" distR="0" wp14:anchorId="295772DA" wp14:editId="2B76A016">
            <wp:extent cx="5760720" cy="2818130"/>
            <wp:effectExtent l="0" t="0" r="0" b="1270"/>
            <wp:docPr id="2328" name="Grafik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2818130"/>
                    </a:xfrm>
                    <a:prstGeom prst="rect">
                      <a:avLst/>
                    </a:prstGeom>
                  </pic:spPr>
                </pic:pic>
              </a:graphicData>
            </a:graphic>
          </wp:inline>
        </w:drawing>
      </w:r>
    </w:p>
    <w:p w14:paraId="4BF4887C" w14:textId="15BE831D" w:rsidR="00904BE7" w:rsidRDefault="00B13A64" w:rsidP="00904BE7">
      <w:pPr>
        <w:rPr>
          <w:noProof/>
        </w:rPr>
      </w:pPr>
      <w:r>
        <w:rPr>
          <w:noProof/>
        </w:rPr>
        <w:lastRenderedPageBreak/>
        <w:drawing>
          <wp:inline distT="0" distB="0" distL="0" distR="0" wp14:anchorId="63B99706" wp14:editId="2CDCE43B">
            <wp:extent cx="5760720" cy="2346325"/>
            <wp:effectExtent l="0" t="0" r="0" b="0"/>
            <wp:docPr id="2331" name="Grafik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720" cy="2346325"/>
                    </a:xfrm>
                    <a:prstGeom prst="rect">
                      <a:avLst/>
                    </a:prstGeom>
                  </pic:spPr>
                </pic:pic>
              </a:graphicData>
            </a:graphic>
          </wp:inline>
        </w:drawing>
      </w:r>
      <w:r w:rsidRPr="00B13A64">
        <w:rPr>
          <w:noProof/>
        </w:rPr>
        <w:t xml:space="preserve"> </w:t>
      </w:r>
      <w:r>
        <w:rPr>
          <w:noProof/>
        </w:rPr>
        <w:drawing>
          <wp:inline distT="0" distB="0" distL="0" distR="0" wp14:anchorId="07A0D64E" wp14:editId="4B5445CD">
            <wp:extent cx="5760720" cy="2769235"/>
            <wp:effectExtent l="0" t="0" r="0" b="0"/>
            <wp:docPr id="2332" name="Grafik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720" cy="2769235"/>
                    </a:xfrm>
                    <a:prstGeom prst="rect">
                      <a:avLst/>
                    </a:prstGeom>
                  </pic:spPr>
                </pic:pic>
              </a:graphicData>
            </a:graphic>
          </wp:inline>
        </w:drawing>
      </w:r>
    </w:p>
    <w:p w14:paraId="48B8AA5B" w14:textId="4C1C1ABD" w:rsidR="00CC2831" w:rsidRPr="00CC2831" w:rsidRDefault="00D62AF9" w:rsidP="00904BE7">
      <w:pPr>
        <w:rPr>
          <w:b/>
          <w:lang w:val="en-US"/>
        </w:rPr>
      </w:pPr>
      <w:r>
        <w:rPr>
          <w:b/>
          <w:noProof/>
        </w:rPr>
        <w:t xml:space="preserve">multiple </w:t>
      </w:r>
      <w:r w:rsidR="00CC2831">
        <w:rPr>
          <w:b/>
          <w:noProof/>
        </w:rPr>
        <w:t>linear regression</w:t>
      </w:r>
    </w:p>
    <w:p w14:paraId="4628F38C" w14:textId="10CFAC88" w:rsidR="00904BE7" w:rsidRDefault="00B13A64" w:rsidP="00DA02D8">
      <w:pPr>
        <w:rPr>
          <w:lang w:val="en-US"/>
        </w:rPr>
      </w:pPr>
      <w:r>
        <w:rPr>
          <w:noProof/>
        </w:rPr>
        <w:drawing>
          <wp:inline distT="0" distB="0" distL="0" distR="0" wp14:anchorId="131C7736" wp14:editId="4F547165">
            <wp:extent cx="7055773" cy="1319069"/>
            <wp:effectExtent l="0" t="0" r="0" b="0"/>
            <wp:docPr id="2333" name="Grafik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166363" cy="1339744"/>
                    </a:xfrm>
                    <a:prstGeom prst="rect">
                      <a:avLst/>
                    </a:prstGeom>
                  </pic:spPr>
                </pic:pic>
              </a:graphicData>
            </a:graphic>
          </wp:inline>
        </w:drawing>
      </w:r>
    </w:p>
    <w:p w14:paraId="1A0478E0" w14:textId="263CDBBC" w:rsidR="00904BE7" w:rsidRDefault="00F86B65" w:rsidP="008320D8">
      <w:pPr>
        <w:pStyle w:val="Listenabsatz"/>
        <w:numPr>
          <w:ilvl w:val="0"/>
          <w:numId w:val="32"/>
        </w:numPr>
        <w:rPr>
          <w:lang w:val="en-US"/>
        </w:rPr>
      </w:pPr>
      <w:r>
        <w:rPr>
          <w:lang w:val="en-US"/>
        </w:rPr>
        <w:t xml:space="preserve">remarks on attach function from R documentation: </w:t>
      </w:r>
    </w:p>
    <w:p w14:paraId="3541AA8F" w14:textId="77777777" w:rsidR="002945EC" w:rsidRDefault="002945EC" w:rsidP="008320D8">
      <w:pPr>
        <w:pStyle w:val="Listenabsatz"/>
        <w:numPr>
          <w:ilvl w:val="1"/>
          <w:numId w:val="32"/>
        </w:numPr>
        <w:rPr>
          <w:lang w:val="en-US"/>
        </w:rPr>
      </w:pPr>
      <w:r>
        <w:rPr>
          <w:lang w:val="en-US"/>
        </w:rPr>
        <w:t xml:space="preserve">the resp. </w:t>
      </w:r>
      <w:r w:rsidR="00F86B65" w:rsidRPr="00F86B65">
        <w:rPr>
          <w:lang w:val="en-US"/>
        </w:rPr>
        <w:t xml:space="preserve">database is attached to the </w:t>
      </w:r>
      <w:r w:rsidR="00F86B65" w:rsidRPr="002945EC">
        <w:rPr>
          <w:i/>
          <w:lang w:val="en-US"/>
        </w:rPr>
        <w:t>R search path</w:t>
      </w:r>
    </w:p>
    <w:p w14:paraId="07C67598" w14:textId="4E6868F7" w:rsidR="00F86B65" w:rsidRDefault="002945EC" w:rsidP="008320D8">
      <w:pPr>
        <w:pStyle w:val="Listenabsatz"/>
        <w:numPr>
          <w:ilvl w:val="1"/>
          <w:numId w:val="32"/>
        </w:numPr>
        <w:rPr>
          <w:lang w:val="en-US"/>
        </w:rPr>
      </w:pPr>
      <w:r>
        <w:rPr>
          <w:lang w:val="en-US"/>
        </w:rPr>
        <w:t>t</w:t>
      </w:r>
      <w:r w:rsidR="00F86B65" w:rsidRPr="00F86B65">
        <w:rPr>
          <w:lang w:val="en-US"/>
        </w:rPr>
        <w:t>his means that the database is searched by R when evaluating a variable, so objects in the database can be access</w:t>
      </w:r>
      <w:r w:rsidR="004C6A82">
        <w:rPr>
          <w:lang w:val="en-US"/>
        </w:rPr>
        <w:t>ed by simply giving their names</w:t>
      </w:r>
    </w:p>
    <w:p w14:paraId="1F26196F" w14:textId="6C6E992F" w:rsidR="004C6A82" w:rsidRPr="004C6A82" w:rsidRDefault="004C6A82" w:rsidP="008320D8">
      <w:pPr>
        <w:pStyle w:val="Listenabsatz"/>
        <w:numPr>
          <w:ilvl w:val="1"/>
          <w:numId w:val="32"/>
        </w:numPr>
        <w:rPr>
          <w:lang w:val="en-US"/>
        </w:rPr>
      </w:pPr>
      <w:r>
        <w:rPr>
          <w:lang w:val="en-US"/>
        </w:rPr>
        <w:t xml:space="preserve">as done in lm-function, dep_delay, carrier and origin could be accessed simply through their name, without stating the database in the function, </w:t>
      </w:r>
      <w:r>
        <w:rPr>
          <w:lang w:val="en-US"/>
        </w:rPr>
        <w:br/>
        <w:t>as the database was attached to a search path through attach()</w:t>
      </w:r>
    </w:p>
    <w:p w14:paraId="1CD215FD" w14:textId="42A24A13" w:rsidR="00904BE7" w:rsidRDefault="00904BE7" w:rsidP="00904BE7">
      <w:pPr>
        <w:rPr>
          <w:lang w:val="en-US"/>
        </w:rPr>
      </w:pPr>
    </w:p>
    <w:p w14:paraId="2C3EF4B7" w14:textId="022794A0" w:rsidR="001837D7" w:rsidRDefault="001837D7" w:rsidP="001837D7">
      <w:pPr>
        <w:rPr>
          <w:lang w:val="en-US"/>
        </w:rPr>
      </w:pPr>
    </w:p>
    <w:p w14:paraId="5F90CDD1" w14:textId="6D44C432" w:rsidR="007223F0" w:rsidRDefault="007223F0" w:rsidP="00245E9C">
      <w:pPr>
        <w:pStyle w:val="berschrift1"/>
        <w:rPr>
          <w:lang w:val="en-US"/>
        </w:rPr>
      </w:pPr>
      <w:r w:rsidRPr="00245E9C">
        <w:lastRenderedPageBreak/>
        <w:t>Grouping</w:t>
      </w:r>
      <w:r>
        <w:rPr>
          <w:lang w:val="en-US"/>
        </w:rPr>
        <w:t xml:space="preserve"> </w:t>
      </w:r>
    </w:p>
    <w:p w14:paraId="3333159A" w14:textId="77777777" w:rsidR="00591A1C" w:rsidRPr="009737AA" w:rsidRDefault="00591A1C" w:rsidP="00591A1C">
      <w:pPr>
        <w:pStyle w:val="Listenabsatz"/>
        <w:numPr>
          <w:ilvl w:val="0"/>
          <w:numId w:val="6"/>
        </w:numPr>
        <w:autoSpaceDE w:val="0"/>
        <w:autoSpaceDN w:val="0"/>
        <w:adjustRightInd w:val="0"/>
        <w:spacing w:after="0" w:line="240" w:lineRule="auto"/>
        <w:rPr>
          <w:rFonts w:cstheme="minorHAnsi"/>
          <w:b/>
          <w:lang w:val="en-US"/>
        </w:rPr>
      </w:pPr>
      <w:r w:rsidRPr="009737AA">
        <w:rPr>
          <w:rFonts w:cstheme="minorHAnsi"/>
          <w:b/>
          <w:color w:val="333333"/>
          <w:lang w:val="en-US"/>
        </w:rPr>
        <w:t>all six functions can be used in conjunction with</w:t>
      </w:r>
      <w:r w:rsidRPr="009737AA">
        <w:rPr>
          <w:rFonts w:cstheme="minorHAnsi"/>
          <w:b/>
          <w:color w:val="333333"/>
          <w:sz w:val="24"/>
          <w:szCs w:val="24"/>
          <w:lang w:val="en-US"/>
        </w:rPr>
        <w:t xml:space="preserve"> </w:t>
      </w:r>
      <w:r w:rsidRPr="009737AA">
        <w:rPr>
          <w:rFonts w:ascii="Consolas" w:hAnsi="Consolas" w:cstheme="minorHAnsi"/>
          <w:b/>
          <w:color w:val="333333"/>
          <w:lang w:val="en-US"/>
        </w:rPr>
        <w:t>&gt; group_by() function</w:t>
      </w:r>
    </w:p>
    <w:p w14:paraId="49D089C4" w14:textId="62705A6B" w:rsidR="00591A1C" w:rsidRPr="00FE7ACE" w:rsidRDefault="00591A1C" w:rsidP="00591A1C">
      <w:pPr>
        <w:pStyle w:val="Listenabsatz"/>
        <w:numPr>
          <w:ilvl w:val="1"/>
          <w:numId w:val="6"/>
        </w:numPr>
        <w:autoSpaceDE w:val="0"/>
        <w:autoSpaceDN w:val="0"/>
        <w:adjustRightInd w:val="0"/>
        <w:spacing w:after="0" w:line="240" w:lineRule="auto"/>
        <w:rPr>
          <w:rFonts w:cstheme="minorHAnsi"/>
          <w:lang w:val="en-US"/>
        </w:rPr>
      </w:pPr>
      <w:r>
        <w:rPr>
          <w:rFonts w:cstheme="minorHAnsi"/>
          <w:color w:val="333333"/>
          <w:lang w:val="en-US"/>
        </w:rPr>
        <w:t>that</w:t>
      </w:r>
      <w:r w:rsidRPr="0099385A">
        <w:rPr>
          <w:rFonts w:cstheme="minorHAnsi"/>
          <w:color w:val="333333"/>
          <w:lang w:val="en-US"/>
        </w:rPr>
        <w:t xml:space="preserve"> </w:t>
      </w:r>
      <w:r w:rsidR="009705F9">
        <w:rPr>
          <w:rFonts w:cstheme="minorHAnsi"/>
          <w:color w:val="333333"/>
          <w:lang w:val="en-US"/>
        </w:rPr>
        <w:t xml:space="preserve">function </w:t>
      </w:r>
      <w:r w:rsidRPr="0099385A">
        <w:rPr>
          <w:rFonts w:cstheme="minorHAnsi"/>
          <w:color w:val="333333"/>
          <w:lang w:val="en-US"/>
        </w:rPr>
        <w:t>changes the scope from each</w:t>
      </w:r>
      <w:r w:rsidR="003B0F27">
        <w:rPr>
          <w:rFonts w:cstheme="minorHAnsi"/>
          <w:color w:val="333333"/>
          <w:lang w:val="en-US"/>
        </w:rPr>
        <w:t xml:space="preserve"> subsequent</w:t>
      </w:r>
      <w:r w:rsidRPr="0099385A">
        <w:rPr>
          <w:rFonts w:cstheme="minorHAnsi"/>
          <w:color w:val="333333"/>
          <w:lang w:val="en-US"/>
        </w:rPr>
        <w:t xml:space="preserve"> function from operating on the entire dataset to operating on it group-by-group</w:t>
      </w:r>
    </w:p>
    <w:p w14:paraId="6041EF5B" w14:textId="185912D6" w:rsidR="00591A1C" w:rsidRPr="00B37824" w:rsidRDefault="00591A1C" w:rsidP="00591A1C">
      <w:pPr>
        <w:pStyle w:val="Listenabsatz"/>
        <w:numPr>
          <w:ilvl w:val="1"/>
          <w:numId w:val="6"/>
        </w:numPr>
        <w:autoSpaceDE w:val="0"/>
        <w:autoSpaceDN w:val="0"/>
        <w:adjustRightInd w:val="0"/>
        <w:spacing w:after="0" w:line="240" w:lineRule="auto"/>
        <w:rPr>
          <w:rFonts w:cstheme="minorHAnsi"/>
          <w:b/>
          <w:lang w:val="en-US"/>
        </w:rPr>
      </w:pPr>
      <w:r>
        <w:rPr>
          <w:rFonts w:cstheme="minorHAnsi"/>
          <w:color w:val="333333"/>
          <w:lang w:val="en-US"/>
        </w:rPr>
        <w:t xml:space="preserve">note: in general, solely using the group_by function </w:t>
      </w:r>
      <w:r w:rsidRPr="006046F0">
        <w:rPr>
          <w:rFonts w:cstheme="minorHAnsi"/>
          <w:b/>
          <w:color w:val="333333"/>
          <w:lang w:val="en-US"/>
        </w:rPr>
        <w:t>does not change</w:t>
      </w:r>
      <w:r>
        <w:rPr>
          <w:rFonts w:cstheme="minorHAnsi"/>
          <w:color w:val="333333"/>
          <w:lang w:val="en-US"/>
        </w:rPr>
        <w:t xml:space="preserve"> </w:t>
      </w:r>
      <w:r>
        <w:rPr>
          <w:rFonts w:cstheme="minorHAnsi"/>
          <w:b/>
          <w:color w:val="333333"/>
          <w:lang w:val="en-US"/>
        </w:rPr>
        <w:t xml:space="preserve">the layout of the dataset </w:t>
      </w:r>
    </w:p>
    <w:p w14:paraId="5C885704" w14:textId="77777777" w:rsidR="00591A1C" w:rsidRPr="00EA139F" w:rsidRDefault="00591A1C" w:rsidP="00591A1C">
      <w:pPr>
        <w:pStyle w:val="Listenabsatz"/>
        <w:numPr>
          <w:ilvl w:val="2"/>
          <w:numId w:val="6"/>
        </w:numPr>
        <w:autoSpaceDE w:val="0"/>
        <w:autoSpaceDN w:val="0"/>
        <w:adjustRightInd w:val="0"/>
        <w:spacing w:after="0" w:line="240" w:lineRule="auto"/>
        <w:rPr>
          <w:rFonts w:cstheme="minorHAnsi"/>
          <w:b/>
          <w:lang w:val="en-US"/>
        </w:rPr>
      </w:pPr>
      <w:r>
        <w:rPr>
          <w:rFonts w:cstheme="minorHAnsi"/>
          <w:color w:val="333333"/>
          <w:lang w:val="en-US"/>
        </w:rPr>
        <w:t xml:space="preserve">can be understood as a “behind-the-scene” feature </w:t>
      </w:r>
      <w:r w:rsidRPr="00EA139F">
        <w:rPr>
          <w:rFonts w:cstheme="minorHAnsi"/>
          <w:b/>
          <w:color w:val="333333"/>
          <w:lang w:val="en-US"/>
        </w:rPr>
        <w:t>that e.g. comes visible when one use</w:t>
      </w:r>
      <w:r>
        <w:rPr>
          <w:rFonts w:cstheme="minorHAnsi"/>
          <w:b/>
          <w:color w:val="333333"/>
          <w:lang w:val="en-US"/>
        </w:rPr>
        <w:t>s</w:t>
      </w:r>
      <w:r w:rsidRPr="00EA139F">
        <w:rPr>
          <w:rFonts w:cstheme="minorHAnsi"/>
          <w:b/>
          <w:color w:val="333333"/>
          <w:lang w:val="en-US"/>
        </w:rPr>
        <w:t xml:space="preserve"> a summary statistic</w:t>
      </w:r>
      <w:r>
        <w:rPr>
          <w:rFonts w:cstheme="minorHAnsi"/>
          <w:b/>
          <w:color w:val="333333"/>
          <w:lang w:val="en-US"/>
        </w:rPr>
        <w:t xml:space="preserve"> function </w:t>
      </w:r>
    </w:p>
    <w:p w14:paraId="757F0FF0" w14:textId="77777777" w:rsidR="00591A1C" w:rsidRPr="00F76079" w:rsidRDefault="00591A1C" w:rsidP="00591A1C">
      <w:pPr>
        <w:pStyle w:val="Listenabsatz"/>
        <w:numPr>
          <w:ilvl w:val="2"/>
          <w:numId w:val="6"/>
        </w:numPr>
        <w:autoSpaceDE w:val="0"/>
        <w:autoSpaceDN w:val="0"/>
        <w:adjustRightInd w:val="0"/>
        <w:spacing w:after="0" w:line="240" w:lineRule="auto"/>
        <w:rPr>
          <w:rFonts w:cstheme="minorHAnsi"/>
        </w:rPr>
      </w:pPr>
      <w:r>
        <w:rPr>
          <w:rFonts w:cstheme="minorHAnsi"/>
          <w:color w:val="333333"/>
        </w:rPr>
        <w:t xml:space="preserve">in diesem Sinne kann </w:t>
      </w:r>
      <w:r w:rsidRPr="00696874">
        <w:rPr>
          <w:rFonts w:cstheme="minorHAnsi"/>
          <w:color w:val="333333"/>
        </w:rPr>
        <w:t>group_by eher als Funktion verstanden wird, die eine “Vorarbeit” leistet, auf die die anderen Funktionen aufb</w:t>
      </w:r>
      <w:r>
        <w:rPr>
          <w:rFonts w:cstheme="minorHAnsi"/>
          <w:color w:val="333333"/>
        </w:rPr>
        <w:t>auen können (siehe auch Grouped mutates &amp; filter)</w:t>
      </w:r>
    </w:p>
    <w:p w14:paraId="0DCC804D" w14:textId="6D17DC24" w:rsidR="00332B49" w:rsidRDefault="00591A1C" w:rsidP="00591A1C">
      <w:pPr>
        <w:pStyle w:val="Listenabsatz"/>
        <w:numPr>
          <w:ilvl w:val="1"/>
          <w:numId w:val="6"/>
        </w:numPr>
        <w:autoSpaceDE w:val="0"/>
        <w:autoSpaceDN w:val="0"/>
        <w:adjustRightInd w:val="0"/>
        <w:spacing w:after="0" w:line="240" w:lineRule="auto"/>
        <w:rPr>
          <w:rFonts w:cstheme="minorHAnsi"/>
          <w:b/>
          <w:color w:val="333333"/>
        </w:rPr>
      </w:pPr>
      <w:r>
        <w:rPr>
          <w:rFonts w:cstheme="minorHAnsi"/>
          <w:color w:val="333333"/>
        </w:rPr>
        <w:t xml:space="preserve">wird group_by nur mit einer Variablen genutzt, verändert sich auch </w:t>
      </w:r>
      <w:r>
        <w:rPr>
          <w:rFonts w:cstheme="minorHAnsi"/>
          <w:b/>
          <w:color w:val="333333"/>
        </w:rPr>
        <w:t xml:space="preserve">nach Anwendung einer Stat-Function das layout nicht </w:t>
      </w:r>
      <w:r w:rsidR="00332B49">
        <w:rPr>
          <w:rFonts w:cstheme="minorHAnsi"/>
          <w:b/>
          <w:color w:val="333333"/>
        </w:rPr>
        <w:br/>
      </w:r>
    </w:p>
    <w:p w14:paraId="3B98B9AC" w14:textId="77777777" w:rsidR="00332B49" w:rsidRDefault="00332B49" w:rsidP="00332B49">
      <w:pPr>
        <w:pStyle w:val="berschrift2"/>
        <w:numPr>
          <w:ilvl w:val="0"/>
          <w:numId w:val="0"/>
        </w:numPr>
      </w:pPr>
      <w:r>
        <w:t>4.1 Grouping and summarise ()</w:t>
      </w:r>
    </w:p>
    <w:p w14:paraId="16727962" w14:textId="77777777" w:rsidR="00F37B1F" w:rsidRPr="00F37B1F" w:rsidRDefault="00F37B1F" w:rsidP="00332B49">
      <w:pPr>
        <w:pStyle w:val="Listenabsatz"/>
        <w:numPr>
          <w:ilvl w:val="0"/>
          <w:numId w:val="6"/>
        </w:numPr>
        <w:rPr>
          <w:lang w:val="en-US"/>
        </w:rPr>
      </w:pPr>
      <w:r w:rsidRPr="00F37B1F">
        <w:rPr>
          <w:lang w:val="en-US"/>
        </w:rPr>
        <w:t>summarise function is applied group-by-group</w:t>
      </w:r>
    </w:p>
    <w:p w14:paraId="74DCD784" w14:textId="51E10A85" w:rsidR="00F37B1F" w:rsidRDefault="00D8383E" w:rsidP="00332B49">
      <w:pPr>
        <w:pStyle w:val="Listenabsatz"/>
        <w:numPr>
          <w:ilvl w:val="0"/>
          <w:numId w:val="6"/>
        </w:numPr>
        <w:rPr>
          <w:lang w:val="en-US"/>
        </w:rPr>
      </w:pPr>
      <w:r>
        <w:rPr>
          <w:lang w:val="en-US"/>
        </w:rPr>
        <w:t xml:space="preserve">due to the collapsing characteristic of summarise() function, the </w:t>
      </w:r>
      <w:r w:rsidR="00F37B1F">
        <w:rPr>
          <w:lang w:val="en-US"/>
        </w:rPr>
        <w:t xml:space="preserve">resulting dataset contains variable that is used for grouping and the result of the function only </w:t>
      </w:r>
    </w:p>
    <w:p w14:paraId="1D1C7FA5" w14:textId="132E1434" w:rsidR="00D8383E" w:rsidRDefault="00F37B1F" w:rsidP="00D8383E">
      <w:pPr>
        <w:pStyle w:val="Listenabsatz"/>
        <w:numPr>
          <w:ilvl w:val="0"/>
          <w:numId w:val="6"/>
        </w:numPr>
        <w:rPr>
          <w:lang w:val="en-US"/>
        </w:rPr>
      </w:pPr>
      <w:r>
        <w:rPr>
          <w:lang w:val="en-US"/>
        </w:rPr>
        <w:t xml:space="preserve">e.g.: </w:t>
      </w:r>
      <w:r w:rsidR="00D8383E">
        <w:rPr>
          <w:noProof/>
        </w:rPr>
        <w:drawing>
          <wp:inline distT="0" distB="0" distL="0" distR="0" wp14:anchorId="7171833D" wp14:editId="1143BBD2">
            <wp:extent cx="3473481" cy="2278380"/>
            <wp:effectExtent l="0" t="0" r="0" b="7620"/>
            <wp:docPr id="2338" name="Grafik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96704" cy="2293613"/>
                    </a:xfrm>
                    <a:prstGeom prst="rect">
                      <a:avLst/>
                    </a:prstGeom>
                  </pic:spPr>
                </pic:pic>
              </a:graphicData>
            </a:graphic>
          </wp:inline>
        </w:drawing>
      </w:r>
      <w:r w:rsidR="00C53E9F">
        <w:rPr>
          <w:lang w:val="en-US"/>
        </w:rPr>
        <w:br/>
      </w:r>
    </w:p>
    <w:p w14:paraId="22730FD5" w14:textId="20A264A4" w:rsidR="00591A1C" w:rsidRPr="00D8383E" w:rsidRDefault="00572FCB" w:rsidP="00B80D2D">
      <w:pPr>
        <w:pStyle w:val="berschrift2"/>
        <w:numPr>
          <w:ilvl w:val="0"/>
          <w:numId w:val="0"/>
        </w:numPr>
        <w:rPr>
          <w:lang w:val="en-US"/>
        </w:rPr>
      </w:pPr>
      <w:r w:rsidRPr="00572FCB">
        <w:rPr>
          <w:lang w:val="en-US"/>
        </w:rPr>
        <w:t>4.</w:t>
      </w:r>
      <w:r>
        <w:rPr>
          <w:lang w:val="en-US"/>
        </w:rPr>
        <w:t>2</w:t>
      </w:r>
      <w:r w:rsidRPr="00572FCB">
        <w:rPr>
          <w:lang w:val="en-US"/>
        </w:rPr>
        <w:t xml:space="preserve"> Grouping and </w:t>
      </w:r>
      <w:r>
        <w:rPr>
          <w:lang w:val="en-US"/>
        </w:rPr>
        <w:t>mutate</w:t>
      </w:r>
      <w:r w:rsidRPr="00572FCB">
        <w:rPr>
          <w:lang w:val="en-US"/>
        </w:rPr>
        <w:t xml:space="preserve"> ()</w:t>
      </w:r>
      <w:r>
        <w:rPr>
          <w:lang w:val="en-US"/>
        </w:rPr>
        <w:t xml:space="preserve"> &amp; filter ()</w:t>
      </w:r>
    </w:p>
    <w:p w14:paraId="5134C20B" w14:textId="131A796B" w:rsidR="007223F0" w:rsidRDefault="007223F0" w:rsidP="008320D8">
      <w:pPr>
        <w:pStyle w:val="Listenabsatz"/>
        <w:numPr>
          <w:ilvl w:val="0"/>
          <w:numId w:val="31"/>
        </w:numPr>
        <w:rPr>
          <w:lang w:val="en-US"/>
        </w:rPr>
      </w:pPr>
      <w:r>
        <w:rPr>
          <w:lang w:val="en-US"/>
        </w:rPr>
        <w:t>grouping is most useful w/ summaries, but you can also do convenient operations with mutate() and filter ()</w:t>
      </w:r>
    </w:p>
    <w:p w14:paraId="0EC69936" w14:textId="32A1AB92" w:rsidR="007223F0" w:rsidRDefault="007223F0" w:rsidP="008320D8">
      <w:pPr>
        <w:pStyle w:val="Listenabsatz"/>
        <w:numPr>
          <w:ilvl w:val="0"/>
          <w:numId w:val="31"/>
        </w:numPr>
        <w:rPr>
          <w:lang w:val="en-US"/>
        </w:rPr>
      </w:pPr>
      <w:r>
        <w:rPr>
          <w:lang w:val="en-US"/>
        </w:rPr>
        <w:t xml:space="preserve">for example: </w:t>
      </w:r>
      <w:r w:rsidR="00063072">
        <w:rPr>
          <w:lang w:val="en-US"/>
        </w:rPr>
        <w:br/>
      </w:r>
    </w:p>
    <w:p w14:paraId="3571E20A" w14:textId="17A15221" w:rsidR="004F65A2" w:rsidRDefault="00063072" w:rsidP="008320D8">
      <w:pPr>
        <w:pStyle w:val="Listenabsatz"/>
        <w:numPr>
          <w:ilvl w:val="0"/>
          <w:numId w:val="31"/>
        </w:numPr>
        <w:rPr>
          <w:lang w:val="en-US"/>
        </w:rPr>
      </w:pPr>
      <w:r w:rsidRPr="00375FEF">
        <w:rPr>
          <w:b/>
          <w:lang w:val="en-US"/>
        </w:rPr>
        <w:t>filtering on group:</w:t>
      </w:r>
      <w:r>
        <w:rPr>
          <w:lang w:val="en-US"/>
        </w:rPr>
        <w:t xml:space="preserve"> </w:t>
      </w:r>
      <w:r>
        <w:rPr>
          <w:lang w:val="en-US"/>
        </w:rPr>
        <w:br/>
      </w:r>
      <w:r w:rsidR="00067DE3">
        <w:rPr>
          <w:noProof/>
        </w:rPr>
        <w:drawing>
          <wp:inline distT="0" distB="0" distL="0" distR="0" wp14:anchorId="2A6350B0" wp14:editId="5F6A99F6">
            <wp:extent cx="5760720" cy="1751330"/>
            <wp:effectExtent l="0" t="0" r="0" b="1270"/>
            <wp:docPr id="2335" name="Grafik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51330"/>
                    </a:xfrm>
                    <a:prstGeom prst="rect">
                      <a:avLst/>
                    </a:prstGeom>
                  </pic:spPr>
                </pic:pic>
              </a:graphicData>
            </a:graphic>
          </wp:inline>
        </w:drawing>
      </w:r>
    </w:p>
    <w:p w14:paraId="22D874B6" w14:textId="006EEA86" w:rsidR="00067DE3" w:rsidRDefault="00067DE3" w:rsidP="008320D8">
      <w:pPr>
        <w:pStyle w:val="Listenabsatz"/>
        <w:numPr>
          <w:ilvl w:val="1"/>
          <w:numId w:val="31"/>
        </w:numPr>
        <w:rPr>
          <w:lang w:val="en-US"/>
        </w:rPr>
      </w:pPr>
      <w:r>
        <w:rPr>
          <w:lang w:val="en-US"/>
        </w:rPr>
        <w:lastRenderedPageBreak/>
        <w:t>with this code one gets only the destinations that are approached mo</w:t>
      </w:r>
      <w:r w:rsidR="00FA6D37">
        <w:rPr>
          <w:lang w:val="en-US"/>
        </w:rPr>
        <w:t>re than 365 times a year</w:t>
      </w:r>
    </w:p>
    <w:p w14:paraId="3A27CD74" w14:textId="1926CBD1" w:rsidR="00FA6D37" w:rsidRPr="00280C1E" w:rsidRDefault="00FA6D37" w:rsidP="008320D8">
      <w:pPr>
        <w:pStyle w:val="Listenabsatz"/>
        <w:numPr>
          <w:ilvl w:val="1"/>
          <w:numId w:val="31"/>
        </w:numPr>
        <w:rPr>
          <w:lang w:val="en-US"/>
        </w:rPr>
      </w:pPr>
      <w:r>
        <w:rPr>
          <w:lang w:val="en-US"/>
        </w:rPr>
        <w:t xml:space="preserve">note: a grouped filter does </w:t>
      </w:r>
      <w:r>
        <w:rPr>
          <w:b/>
          <w:lang w:val="en-US"/>
        </w:rPr>
        <w:t xml:space="preserve">not change the layout of the </w:t>
      </w:r>
      <w:r w:rsidR="00280C1E">
        <w:rPr>
          <w:b/>
          <w:lang w:val="en-US"/>
        </w:rPr>
        <w:t xml:space="preserve">data set </w:t>
      </w:r>
    </w:p>
    <w:p w14:paraId="0065C082" w14:textId="25359BD0" w:rsidR="00280C1E" w:rsidRDefault="00280C1E" w:rsidP="008320D8">
      <w:pPr>
        <w:pStyle w:val="Listenabsatz"/>
        <w:numPr>
          <w:ilvl w:val="2"/>
          <w:numId w:val="31"/>
        </w:numPr>
        <w:rPr>
          <w:lang w:val="en-US"/>
        </w:rPr>
      </w:pPr>
      <w:r>
        <w:rPr>
          <w:lang w:val="en-US"/>
        </w:rPr>
        <w:t xml:space="preserve">a grouped filter can be seen as a grouped mutate </w:t>
      </w:r>
      <w:r w:rsidR="00E928FE">
        <w:rPr>
          <w:lang w:val="en-US"/>
        </w:rPr>
        <w:t xml:space="preserve">followed by an ungrouped filter; resulting in an ungrouped dataset with the filtered values </w:t>
      </w:r>
    </w:p>
    <w:p w14:paraId="14A74A97" w14:textId="5D541801" w:rsidR="005919B3" w:rsidRDefault="005919B3" w:rsidP="008320D8">
      <w:pPr>
        <w:pStyle w:val="Listenabsatz"/>
        <w:numPr>
          <w:ilvl w:val="1"/>
          <w:numId w:val="31"/>
        </w:numPr>
        <w:rPr>
          <w:lang w:val="en-US"/>
        </w:rPr>
      </w:pPr>
      <w:r>
        <w:rPr>
          <w:lang w:val="en-US"/>
        </w:rPr>
        <w:t>it sho</w:t>
      </w:r>
      <w:r w:rsidR="008B05D8">
        <w:rPr>
          <w:lang w:val="en-US"/>
        </w:rPr>
        <w:t xml:space="preserve">uld therefore be avoided as it is hard to check whether one did the manipulation correctly </w:t>
      </w:r>
    </w:p>
    <w:p w14:paraId="7E29C397" w14:textId="77777777" w:rsidR="00862A9A" w:rsidRDefault="00862A9A" w:rsidP="00862A9A">
      <w:pPr>
        <w:pStyle w:val="Listenabsatz"/>
        <w:ind w:left="1440"/>
        <w:rPr>
          <w:lang w:val="en-US"/>
        </w:rPr>
      </w:pPr>
    </w:p>
    <w:p w14:paraId="463F2B5A" w14:textId="724BD039" w:rsidR="00FA6D37" w:rsidRPr="00AD65AF" w:rsidRDefault="00102AE4" w:rsidP="008320D8">
      <w:pPr>
        <w:pStyle w:val="Listenabsatz"/>
        <w:numPr>
          <w:ilvl w:val="0"/>
          <w:numId w:val="31"/>
        </w:numPr>
        <w:rPr>
          <w:b/>
          <w:lang w:val="en-US"/>
        </w:rPr>
      </w:pPr>
      <w:r w:rsidRPr="00AD65AF">
        <w:rPr>
          <w:b/>
          <w:lang w:val="en-US"/>
        </w:rPr>
        <w:t xml:space="preserve">group_by and mutate() function: </w:t>
      </w:r>
    </w:p>
    <w:p w14:paraId="6476DE68" w14:textId="575D9089" w:rsidR="00102AE4" w:rsidRDefault="00CA1345" w:rsidP="00102AE4">
      <w:pPr>
        <w:ind w:left="360"/>
        <w:rPr>
          <w:lang w:val="en-US"/>
        </w:rPr>
      </w:pPr>
      <w:r>
        <w:rPr>
          <w:noProof/>
        </w:rPr>
        <w:drawing>
          <wp:inline distT="0" distB="0" distL="0" distR="0" wp14:anchorId="1A83ECBC" wp14:editId="31D881DC">
            <wp:extent cx="4053840" cy="905385"/>
            <wp:effectExtent l="0" t="0" r="3810" b="9525"/>
            <wp:docPr id="2341" name="Grafik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6815" cy="919450"/>
                    </a:xfrm>
                    <a:prstGeom prst="rect">
                      <a:avLst/>
                    </a:prstGeom>
                  </pic:spPr>
                </pic:pic>
              </a:graphicData>
            </a:graphic>
          </wp:inline>
        </w:drawing>
      </w:r>
    </w:p>
    <w:p w14:paraId="0CD90EFA" w14:textId="004329B3" w:rsidR="00102AE4" w:rsidRDefault="00CA1345" w:rsidP="00102AE4">
      <w:pPr>
        <w:ind w:left="360"/>
        <w:rPr>
          <w:lang w:val="en-US"/>
        </w:rPr>
      </w:pPr>
      <w:r>
        <w:rPr>
          <w:noProof/>
        </w:rPr>
        <mc:AlternateContent>
          <mc:Choice Requires="wps">
            <w:drawing>
              <wp:anchor distT="0" distB="0" distL="114300" distR="114300" simplePos="0" relativeHeight="251768832" behindDoc="0" locked="0" layoutInCell="1" allowOverlap="1" wp14:anchorId="2BA35CBE" wp14:editId="0CFBE9C4">
                <wp:simplePos x="0" y="0"/>
                <wp:positionH relativeFrom="column">
                  <wp:posOffset>273685</wp:posOffset>
                </wp:positionH>
                <wp:positionV relativeFrom="paragraph">
                  <wp:posOffset>232410</wp:posOffset>
                </wp:positionV>
                <wp:extent cx="5646420" cy="502920"/>
                <wp:effectExtent l="0" t="0" r="11430" b="11430"/>
                <wp:wrapNone/>
                <wp:docPr id="2342" name="Rechteck 2342"/>
                <wp:cNvGraphicFramePr/>
                <a:graphic xmlns:a="http://schemas.openxmlformats.org/drawingml/2006/main">
                  <a:graphicData uri="http://schemas.microsoft.com/office/word/2010/wordprocessingShape">
                    <wps:wsp>
                      <wps:cNvSpPr/>
                      <wps:spPr>
                        <a:xfrm>
                          <a:off x="0" y="0"/>
                          <a:ext cx="5646420" cy="502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86D5E" id="Rechteck 2342" o:spid="_x0000_s1026" style="position:absolute;margin-left:21.55pt;margin-top:18.3pt;width:444.6pt;height:39.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" filled="f" strokecolor="red" strokeweight="1pt"/>
            </w:pict>
          </mc:Fallback>
        </mc:AlternateContent>
      </w:r>
      <w:r w:rsidR="00EA7DE2">
        <w:rPr>
          <w:noProof/>
        </w:rPr>
        <w:drawing>
          <wp:inline distT="0" distB="0" distL="0" distR="0" wp14:anchorId="30449F24" wp14:editId="1C0811C8">
            <wp:extent cx="5760720" cy="3166110"/>
            <wp:effectExtent l="0" t="0" r="0" b="0"/>
            <wp:docPr id="2340" name="Grafik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60720" cy="3166110"/>
                    </a:xfrm>
                    <a:prstGeom prst="rect">
                      <a:avLst/>
                    </a:prstGeom>
                  </pic:spPr>
                </pic:pic>
              </a:graphicData>
            </a:graphic>
          </wp:inline>
        </w:drawing>
      </w:r>
    </w:p>
    <w:p w14:paraId="780A9BD8" w14:textId="6C08B3A4" w:rsidR="00EA7DE2" w:rsidRDefault="00EA7DE2" w:rsidP="008320D8">
      <w:pPr>
        <w:pStyle w:val="Listenabsatz"/>
        <w:numPr>
          <w:ilvl w:val="0"/>
          <w:numId w:val="33"/>
        </w:numPr>
        <w:rPr>
          <w:lang w:val="en-US"/>
        </w:rPr>
      </w:pPr>
      <w:r>
        <w:rPr>
          <w:lang w:val="en-US"/>
        </w:rPr>
        <w:t>the resulting dataset shows that when using group_by with m</w:t>
      </w:r>
      <w:r w:rsidR="001617CD">
        <w:rPr>
          <w:lang w:val="en-US"/>
        </w:rPr>
        <w:t xml:space="preserve">utate() function, </w:t>
      </w:r>
      <w:r w:rsidR="00AC5B3F">
        <w:rPr>
          <w:lang w:val="en-US"/>
        </w:rPr>
        <w:t xml:space="preserve">rows are in contrast to summarise function not collapsed; instead in each row the “group-result” is stated </w:t>
      </w:r>
    </w:p>
    <w:p w14:paraId="24E07864" w14:textId="6B3244AB" w:rsidR="00AC5B3F" w:rsidRPr="00EA7DE2" w:rsidRDefault="00AC5B3F" w:rsidP="008320D8">
      <w:pPr>
        <w:pStyle w:val="Listenabsatz"/>
        <w:numPr>
          <w:ilvl w:val="0"/>
          <w:numId w:val="33"/>
        </w:numPr>
        <w:rPr>
          <w:lang w:val="en-US"/>
        </w:rPr>
      </w:pPr>
      <w:r>
        <w:rPr>
          <w:lang w:val="en-US"/>
        </w:rPr>
        <w:t xml:space="preserve">this can be handy, if one needs a grouped result as an interim result for further calculations that should be done for </w:t>
      </w:r>
      <w:r>
        <w:rPr>
          <w:b/>
          <w:lang w:val="en-US"/>
        </w:rPr>
        <w:t xml:space="preserve">each row </w:t>
      </w:r>
    </w:p>
    <w:p w14:paraId="45CBF254" w14:textId="5F320911" w:rsidR="006522A0" w:rsidRDefault="006522A0" w:rsidP="006522A0">
      <w:pPr>
        <w:pStyle w:val="berschrift2"/>
        <w:numPr>
          <w:ilvl w:val="0"/>
          <w:numId w:val="0"/>
        </w:numPr>
        <w:rPr>
          <w:lang w:val="en-US"/>
        </w:rPr>
      </w:pPr>
      <w:r w:rsidRPr="00572FCB">
        <w:rPr>
          <w:lang w:val="en-US"/>
        </w:rPr>
        <w:t>4.</w:t>
      </w:r>
      <w:r>
        <w:rPr>
          <w:lang w:val="en-US"/>
        </w:rPr>
        <w:t>3</w:t>
      </w:r>
      <w:r w:rsidRPr="00572FCB">
        <w:rPr>
          <w:lang w:val="en-US"/>
        </w:rPr>
        <w:t xml:space="preserve"> Grouping and </w:t>
      </w:r>
      <w:r>
        <w:rPr>
          <w:lang w:val="en-US"/>
        </w:rPr>
        <w:t xml:space="preserve">rank helper functions </w:t>
      </w:r>
      <w:r w:rsidR="00B55F73">
        <w:rPr>
          <w:lang w:val="en-US"/>
        </w:rPr>
        <w:t>for mutating and filtering</w:t>
      </w:r>
      <w:r w:rsidR="00862A9A">
        <w:rPr>
          <w:lang w:val="en-US"/>
        </w:rPr>
        <w:t xml:space="preserve"> function </w:t>
      </w:r>
    </w:p>
    <w:p w14:paraId="1D92CC83" w14:textId="09D9A930" w:rsidR="00C1006C" w:rsidRPr="00D81BBA" w:rsidRDefault="00C1006C" w:rsidP="00C1006C">
      <w:pPr>
        <w:rPr>
          <w:b/>
          <w:lang w:val="en-US"/>
        </w:rPr>
      </w:pPr>
      <w:r w:rsidRPr="00D81BBA">
        <w:rPr>
          <w:b/>
          <w:lang w:val="en-US"/>
        </w:rPr>
        <w:t>Group, rank and mutate</w:t>
      </w:r>
      <w:r w:rsidR="005D06A8" w:rsidRPr="00D81BBA">
        <w:rPr>
          <w:b/>
          <w:lang w:val="en-US"/>
        </w:rPr>
        <w:t>:</w:t>
      </w:r>
    </w:p>
    <w:p w14:paraId="5347D2D2" w14:textId="4FA5F823" w:rsidR="00862A9A" w:rsidRPr="001C7890" w:rsidRDefault="00D81BBA" w:rsidP="008320D8">
      <w:pPr>
        <w:pStyle w:val="Listenabsatz"/>
        <w:numPr>
          <w:ilvl w:val="0"/>
          <w:numId w:val="44"/>
        </w:numPr>
        <w:rPr>
          <w:b/>
        </w:rPr>
      </w:pPr>
      <w:r>
        <w:t>wenn</w:t>
      </w:r>
      <w:r w:rsidR="00862A9A">
        <w:t xml:space="preserve"> gruppiert wurde, vergibt </w:t>
      </w:r>
      <w:r w:rsidR="00862A9A" w:rsidRPr="00993C23">
        <w:t>R b</w:t>
      </w:r>
      <w:r w:rsidR="00862A9A">
        <w:t>ei den jeweiligen Ranking-Funktionen die Ränge zunächst innerhalb der Gruppe und dann gruppenübergreifend</w:t>
      </w:r>
    </w:p>
    <w:p w14:paraId="056F9EFB" w14:textId="393C3901" w:rsidR="00862A9A" w:rsidRPr="00FA0BF0" w:rsidRDefault="00D53307" w:rsidP="008320D8">
      <w:pPr>
        <w:pStyle w:val="Listenabsatz"/>
        <w:numPr>
          <w:ilvl w:val="1"/>
          <w:numId w:val="44"/>
        </w:numPr>
        <w:rPr>
          <w:b/>
        </w:rPr>
      </w:pPr>
      <w:r>
        <w:t xml:space="preserve">d.h. auch ties werden </w:t>
      </w:r>
      <w:r w:rsidR="00862A9A">
        <w:t xml:space="preserve">zunächst innerhalb einer Gruppe </w:t>
      </w:r>
      <w:r w:rsidR="00653581">
        <w:t>und danach</w:t>
      </w:r>
      <w:r w:rsidR="00862A9A">
        <w:t xml:space="preserve"> gruppenübergreifenden </w:t>
      </w:r>
      <w:r w:rsidR="00653581">
        <w:t>behandelt</w:t>
      </w:r>
    </w:p>
    <w:p w14:paraId="5663A338" w14:textId="4F59D541" w:rsidR="00FA0BF0" w:rsidRDefault="00FA0BF0" w:rsidP="00FA0BF0">
      <w:pPr>
        <w:rPr>
          <w:b/>
        </w:rPr>
      </w:pPr>
    </w:p>
    <w:p w14:paraId="4456F920" w14:textId="77777777" w:rsidR="00FA0BF0" w:rsidRPr="00FA0BF0" w:rsidRDefault="00FA0BF0" w:rsidP="00FA0BF0">
      <w:pPr>
        <w:rPr>
          <w:b/>
        </w:rPr>
      </w:pPr>
    </w:p>
    <w:p w14:paraId="2632AABF" w14:textId="7318742A" w:rsidR="00862A9A" w:rsidRPr="009E29CB" w:rsidRDefault="00862A9A" w:rsidP="008320D8">
      <w:pPr>
        <w:pStyle w:val="Listenabsatz"/>
        <w:numPr>
          <w:ilvl w:val="0"/>
          <w:numId w:val="44"/>
        </w:numPr>
        <w:rPr>
          <w:b/>
        </w:rPr>
      </w:pPr>
      <w:r>
        <w:lastRenderedPageBreak/>
        <w:t xml:space="preserve">bei </w:t>
      </w:r>
      <w:r w:rsidRPr="000D191F">
        <w:rPr>
          <w:b/>
        </w:rPr>
        <w:t>rank() Funktion</w:t>
      </w:r>
      <w:r>
        <w:t xml:space="preserve"> sieht </w:t>
      </w:r>
      <w:r w:rsidR="00C45A2D">
        <w:t>die</w:t>
      </w:r>
      <w:r>
        <w:t xml:space="preserve">s </w:t>
      </w:r>
      <w:r w:rsidR="00C20071">
        <w:t xml:space="preserve">wie folgt </w:t>
      </w:r>
      <w:r>
        <w:t xml:space="preserve">aus: </w:t>
      </w:r>
    </w:p>
    <w:p w14:paraId="00CD37A2" w14:textId="43E064DA" w:rsidR="00862A9A" w:rsidRPr="00910671" w:rsidRDefault="00862A9A" w:rsidP="00862A9A">
      <w:r>
        <w:rPr>
          <w:noProof/>
        </w:rPr>
        <w:drawing>
          <wp:inline distT="0" distB="0" distL="0" distR="0" wp14:anchorId="07355756" wp14:editId="2464401B">
            <wp:extent cx="5760720" cy="683260"/>
            <wp:effectExtent l="0" t="0" r="0" b="2540"/>
            <wp:docPr id="2400" name="Grafik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720" cy="683260"/>
                    </a:xfrm>
                    <a:prstGeom prst="rect">
                      <a:avLst/>
                    </a:prstGeom>
                  </pic:spPr>
                </pic:pic>
              </a:graphicData>
            </a:graphic>
          </wp:inline>
        </w:drawing>
      </w:r>
      <w:r>
        <w:rPr>
          <w:b/>
        </w:rPr>
        <w:br/>
      </w:r>
      <w:r w:rsidRPr="00C95BC7">
        <w:rPr>
          <w:b/>
        </w:rPr>
        <w:sym w:font="Wingdings" w:char="F0E0"/>
      </w:r>
      <w:r>
        <w:rPr>
          <w:b/>
        </w:rPr>
        <w:t xml:space="preserve"> </w:t>
      </w:r>
      <w:r>
        <w:t>R gruppiert hier zunächst nach Variable Initials</w:t>
      </w:r>
      <w:r>
        <w:br/>
      </w:r>
      <w:r>
        <w:sym w:font="Wingdings" w:char="F0E0"/>
      </w:r>
      <w:r>
        <w:t xml:space="preserve"> dann werden Eintragungen innerhalb gleicher Initials gezählt </w:t>
      </w:r>
      <w:r>
        <w:br/>
      </w:r>
      <w:r>
        <w:sym w:font="Wingdings" w:char="F0E0"/>
      </w:r>
      <w:r>
        <w:t xml:space="preserve"> dann wird innerhalb der Gruppe gerankt </w:t>
      </w:r>
      <w:r>
        <w:br/>
      </w:r>
      <w:r>
        <w:sym w:font="Wingdings" w:char="F0E0"/>
      </w:r>
      <w:r>
        <w:t xml:space="preserve"> dann wird gruppenübergreifend Rank verglichen und bei ties Rank der größten Gruppe auf die kleinere</w:t>
      </w:r>
      <w:r w:rsidR="00486DC0">
        <w:t>n</w:t>
      </w:r>
      <w:r>
        <w:t xml:space="preserve"> „vererbt“</w:t>
      </w:r>
    </w:p>
    <w:p w14:paraId="5BDBF7F3" w14:textId="77777777" w:rsidR="00862A9A" w:rsidRPr="009E29CB" w:rsidRDefault="00862A9A" w:rsidP="00862A9A">
      <w:pPr>
        <w:rPr>
          <w:b/>
        </w:rPr>
      </w:pPr>
      <w:r>
        <w:rPr>
          <w:noProof/>
        </w:rPr>
        <mc:AlternateContent>
          <mc:Choice Requires="wps">
            <w:drawing>
              <wp:anchor distT="0" distB="0" distL="114300" distR="114300" simplePos="0" relativeHeight="251787264" behindDoc="0" locked="0" layoutInCell="1" allowOverlap="1" wp14:anchorId="34FC18B0" wp14:editId="464BD95A">
                <wp:simplePos x="0" y="0"/>
                <wp:positionH relativeFrom="column">
                  <wp:posOffset>5851525</wp:posOffset>
                </wp:positionH>
                <wp:positionV relativeFrom="paragraph">
                  <wp:posOffset>245110</wp:posOffset>
                </wp:positionV>
                <wp:extent cx="510540" cy="1242060"/>
                <wp:effectExtent l="0" t="0" r="22860" b="15240"/>
                <wp:wrapNone/>
                <wp:docPr id="2401" name="Rechteck: abgerundete Ecken 2401"/>
                <wp:cNvGraphicFramePr/>
                <a:graphic xmlns:a="http://schemas.openxmlformats.org/drawingml/2006/main">
                  <a:graphicData uri="http://schemas.microsoft.com/office/word/2010/wordprocessingShape">
                    <wps:wsp>
                      <wps:cNvSpPr/>
                      <wps:spPr>
                        <a:xfrm>
                          <a:off x="0" y="0"/>
                          <a:ext cx="510540" cy="12420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38F9FD" id="Rechteck: abgerundete Ecken 2401" o:spid="_x0000_s1026" style="position:absolute;margin-left:460.75pt;margin-top:19.3pt;width:40.2pt;height:97.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" filled="f" strokecolor="#1f3763 [1604]" strokeweight="1pt">
                <v:stroke joinstyle="miter"/>
              </v:roundrect>
            </w:pict>
          </mc:Fallback>
        </mc:AlternateContent>
      </w:r>
      <w:r>
        <w:rPr>
          <w:noProof/>
        </w:rPr>
        <w:drawing>
          <wp:inline distT="0" distB="0" distL="0" distR="0" wp14:anchorId="66DE1B1F" wp14:editId="71C374C3">
            <wp:extent cx="6386195" cy="137160"/>
            <wp:effectExtent l="0" t="0" r="0" b="0"/>
            <wp:docPr id="2402" name="Grafik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t="1" b="11833"/>
                    <a:stretch/>
                  </pic:blipFill>
                  <pic:spPr bwMode="auto">
                    <a:xfrm>
                      <a:off x="0" y="0"/>
                      <a:ext cx="7120471" cy="152930"/>
                    </a:xfrm>
                    <a:prstGeom prst="rect">
                      <a:avLst/>
                    </a:prstGeom>
                    <a:ln>
                      <a:noFill/>
                    </a:ln>
                    <a:extLst>
                      <a:ext uri="{53640926-AAD7-44D8-BBD7-CCE9431645EC}">
                        <a14:shadowObscured xmlns:a14="http://schemas.microsoft.com/office/drawing/2010/main"/>
                      </a:ext>
                    </a:extLst>
                  </pic:spPr>
                </pic:pic>
              </a:graphicData>
            </a:graphic>
          </wp:inline>
        </w:drawing>
      </w:r>
    </w:p>
    <w:p w14:paraId="20C404AA" w14:textId="77777777" w:rsidR="00862A9A" w:rsidRDefault="00862A9A" w:rsidP="00862A9A">
      <w:pPr>
        <w:rPr>
          <w:b/>
        </w:rPr>
      </w:pPr>
      <w:r>
        <w:rPr>
          <w:noProof/>
        </w:rPr>
        <w:drawing>
          <wp:inline distT="0" distB="0" distL="0" distR="0" wp14:anchorId="72634A62" wp14:editId="66298105">
            <wp:extent cx="6416644" cy="1143000"/>
            <wp:effectExtent l="0" t="0" r="3810" b="0"/>
            <wp:docPr id="2399" name="Grafik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422090" cy="1143970"/>
                    </a:xfrm>
                    <a:prstGeom prst="rect">
                      <a:avLst/>
                    </a:prstGeom>
                  </pic:spPr>
                </pic:pic>
              </a:graphicData>
            </a:graphic>
          </wp:inline>
        </w:drawing>
      </w:r>
    </w:p>
    <w:p w14:paraId="1AF3B577" w14:textId="77777777" w:rsidR="00862A9A" w:rsidRPr="005226C6" w:rsidRDefault="00862A9A" w:rsidP="008320D8">
      <w:pPr>
        <w:pStyle w:val="Listenabsatz"/>
        <w:numPr>
          <w:ilvl w:val="0"/>
          <w:numId w:val="45"/>
        </w:numPr>
        <w:rPr>
          <w:b/>
        </w:rPr>
      </w:pPr>
      <w:r>
        <w:t xml:space="preserve">Reihe 19 und 20 hätten </w:t>
      </w:r>
      <w:r>
        <w:rPr>
          <w:b/>
        </w:rPr>
        <w:t xml:space="preserve">innerhalb der Gruppierung </w:t>
      </w:r>
      <w:r>
        <w:t xml:space="preserve">Rang 1 und 2 </w:t>
      </w:r>
      <w:r>
        <w:sym w:font="Wingdings" w:char="F0E0"/>
      </w:r>
      <w:r>
        <w:t xml:space="preserve"> (1+2)/2 =1.5</w:t>
      </w:r>
    </w:p>
    <w:p w14:paraId="1285698E" w14:textId="1289E7F3" w:rsidR="00862A9A" w:rsidRDefault="00862A9A" w:rsidP="008320D8">
      <w:pPr>
        <w:pStyle w:val="Listenabsatz"/>
        <w:numPr>
          <w:ilvl w:val="0"/>
          <w:numId w:val="45"/>
        </w:numPr>
        <w:rPr>
          <w:b/>
        </w:rPr>
      </w:pPr>
      <w:r>
        <w:rPr>
          <w:b/>
        </w:rPr>
        <w:t>gruppenübergreifen</w:t>
      </w:r>
      <w:r w:rsidR="00486DC0">
        <w:rPr>
          <w:b/>
        </w:rPr>
        <w:t>d</w:t>
      </w:r>
      <w:r>
        <w:rPr>
          <w:b/>
        </w:rPr>
        <w:t xml:space="preserve"> erhalten gleiche Werte den Rang der jeweils größten Gruppe; siehe z.B. Zeile 21</w:t>
      </w:r>
      <w:r>
        <w:rPr>
          <w:b/>
        </w:rPr>
        <w:br/>
      </w:r>
    </w:p>
    <w:p w14:paraId="232F1F77" w14:textId="77777777" w:rsidR="00862A9A" w:rsidRPr="00DD3923" w:rsidRDefault="00862A9A" w:rsidP="008320D8">
      <w:pPr>
        <w:pStyle w:val="Listenabsatz"/>
        <w:numPr>
          <w:ilvl w:val="0"/>
          <w:numId w:val="45"/>
        </w:numPr>
        <w:ind w:left="360"/>
        <w:rPr>
          <w:b/>
        </w:rPr>
      </w:pPr>
      <w:r>
        <w:t xml:space="preserve">bei </w:t>
      </w:r>
      <w:r>
        <w:rPr>
          <w:b/>
        </w:rPr>
        <w:t xml:space="preserve">min_rank() </w:t>
      </w:r>
      <w:r>
        <w:t>sieht es folgendermaßen aus:</w:t>
      </w:r>
    </w:p>
    <w:p w14:paraId="61D6D884" w14:textId="77777777" w:rsidR="00862A9A" w:rsidRPr="00DD3923" w:rsidRDefault="00862A9A" w:rsidP="00862A9A">
      <w:pPr>
        <w:rPr>
          <w:b/>
        </w:rPr>
      </w:pPr>
      <w:r>
        <w:rPr>
          <w:noProof/>
        </w:rPr>
        <w:drawing>
          <wp:inline distT="0" distB="0" distL="0" distR="0" wp14:anchorId="61477A8D" wp14:editId="0E3555FB">
            <wp:extent cx="5760720" cy="669290"/>
            <wp:effectExtent l="0" t="0" r="0" b="0"/>
            <wp:docPr id="2406" name="Grafik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0720" cy="669290"/>
                    </a:xfrm>
                    <a:prstGeom prst="rect">
                      <a:avLst/>
                    </a:prstGeom>
                  </pic:spPr>
                </pic:pic>
              </a:graphicData>
            </a:graphic>
          </wp:inline>
        </w:drawing>
      </w:r>
    </w:p>
    <w:p w14:paraId="0A3D3A51" w14:textId="77777777" w:rsidR="00862A9A" w:rsidRPr="006D2B65" w:rsidRDefault="00862A9A" w:rsidP="00862A9A">
      <w:pPr>
        <w:rPr>
          <w:b/>
        </w:rPr>
      </w:pPr>
      <w:r>
        <w:rPr>
          <w:noProof/>
        </w:rPr>
        <mc:AlternateContent>
          <mc:Choice Requires="wps">
            <w:drawing>
              <wp:anchor distT="0" distB="0" distL="114300" distR="114300" simplePos="0" relativeHeight="251788288" behindDoc="0" locked="0" layoutInCell="1" allowOverlap="1" wp14:anchorId="2F304119" wp14:editId="693E176C">
                <wp:simplePos x="0" y="0"/>
                <wp:positionH relativeFrom="margin">
                  <wp:posOffset>5257165</wp:posOffset>
                </wp:positionH>
                <wp:positionV relativeFrom="paragraph">
                  <wp:posOffset>226060</wp:posOffset>
                </wp:positionV>
                <wp:extent cx="480060" cy="1089660"/>
                <wp:effectExtent l="0" t="0" r="15240" b="15240"/>
                <wp:wrapNone/>
                <wp:docPr id="2408" name="Rechteck: abgerundete Ecken 2408"/>
                <wp:cNvGraphicFramePr/>
                <a:graphic xmlns:a="http://schemas.openxmlformats.org/drawingml/2006/main">
                  <a:graphicData uri="http://schemas.microsoft.com/office/word/2010/wordprocessingShape">
                    <wps:wsp>
                      <wps:cNvSpPr/>
                      <wps:spPr>
                        <a:xfrm>
                          <a:off x="0" y="0"/>
                          <a:ext cx="480060" cy="10896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FEE77B" id="Rechteck: abgerundete Ecken 2408" o:spid="_x0000_s1026" style="position:absolute;margin-left:413.95pt;margin-top:17.8pt;width:37.8pt;height:85.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" filled="f" strokecolor="#1f3763 [1604]" strokeweight="1pt">
                <v:stroke joinstyle="miter"/>
                <w10:wrap anchorx="margin"/>
              </v:roundrect>
            </w:pict>
          </mc:Fallback>
        </mc:AlternateContent>
      </w:r>
      <w:r>
        <w:rPr>
          <w:noProof/>
        </w:rPr>
        <w:drawing>
          <wp:inline distT="0" distB="0" distL="0" distR="0" wp14:anchorId="0E15850C" wp14:editId="6A9DC5AB">
            <wp:extent cx="5760720" cy="123726"/>
            <wp:effectExtent l="0" t="0" r="0" b="0"/>
            <wp:docPr id="2405" name="Grafik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t="1" b="11833"/>
                    <a:stretch/>
                  </pic:blipFill>
                  <pic:spPr bwMode="auto">
                    <a:xfrm>
                      <a:off x="0" y="0"/>
                      <a:ext cx="6066503" cy="130293"/>
                    </a:xfrm>
                    <a:prstGeom prst="rect">
                      <a:avLst/>
                    </a:prstGeom>
                    <a:ln>
                      <a:noFill/>
                    </a:ln>
                    <a:extLst>
                      <a:ext uri="{53640926-AAD7-44D8-BBD7-CCE9431645EC}">
                        <a14:shadowObscured xmlns:a14="http://schemas.microsoft.com/office/drawing/2010/main"/>
                      </a:ext>
                    </a:extLst>
                  </pic:spPr>
                </pic:pic>
              </a:graphicData>
            </a:graphic>
          </wp:inline>
        </w:drawing>
      </w:r>
    </w:p>
    <w:p w14:paraId="69F2DA4A" w14:textId="77777777" w:rsidR="00862A9A" w:rsidRDefault="00862A9A" w:rsidP="00862A9A">
      <w:pPr>
        <w:rPr>
          <w:b/>
        </w:rPr>
      </w:pPr>
      <w:r>
        <w:rPr>
          <w:noProof/>
        </w:rPr>
        <w:drawing>
          <wp:inline distT="0" distB="0" distL="0" distR="0" wp14:anchorId="41B526AF" wp14:editId="5D99E130">
            <wp:extent cx="5760720" cy="1017270"/>
            <wp:effectExtent l="0" t="0" r="0" b="0"/>
            <wp:docPr id="2407" name="Grafik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60720" cy="1017270"/>
                    </a:xfrm>
                    <a:prstGeom prst="rect">
                      <a:avLst/>
                    </a:prstGeom>
                  </pic:spPr>
                </pic:pic>
              </a:graphicData>
            </a:graphic>
          </wp:inline>
        </w:drawing>
      </w:r>
    </w:p>
    <w:p w14:paraId="24AD30CF" w14:textId="77777777" w:rsidR="00862A9A" w:rsidRPr="00A02DD4" w:rsidRDefault="00862A9A" w:rsidP="008320D8">
      <w:pPr>
        <w:pStyle w:val="Listenabsatz"/>
        <w:numPr>
          <w:ilvl w:val="0"/>
          <w:numId w:val="46"/>
        </w:numPr>
        <w:rPr>
          <w:b/>
        </w:rPr>
      </w:pPr>
      <w:r>
        <w:t>min_rank Funktion hat den Standard den gleichen Rank bei ties zuzuordnen</w:t>
      </w:r>
    </w:p>
    <w:p w14:paraId="23364C91" w14:textId="77777777" w:rsidR="00862A9A" w:rsidRPr="0060373C" w:rsidRDefault="00862A9A" w:rsidP="008320D8">
      <w:pPr>
        <w:pStyle w:val="Listenabsatz"/>
        <w:numPr>
          <w:ilvl w:val="0"/>
          <w:numId w:val="46"/>
        </w:numPr>
        <w:rPr>
          <w:b/>
        </w:rPr>
      </w:pPr>
      <w:r>
        <w:t xml:space="preserve">durch die Gruppierung führt dies dazu, dass jedem Wert der Rang 1 zugeordnet wird, denn innerhalb einer Gruppe sind nat. beide Werte der Aggregatfunktion gleich und damit „gleich klein“ </w:t>
      </w:r>
    </w:p>
    <w:p w14:paraId="75242892" w14:textId="77777777" w:rsidR="00862A9A" w:rsidRPr="00B94E30" w:rsidRDefault="00862A9A" w:rsidP="008320D8">
      <w:pPr>
        <w:pStyle w:val="Listenabsatz"/>
        <w:numPr>
          <w:ilvl w:val="0"/>
          <w:numId w:val="46"/>
        </w:numPr>
        <w:rPr>
          <w:b/>
        </w:rPr>
      </w:pPr>
      <w:r w:rsidRPr="00B94E30">
        <w:rPr>
          <w:b/>
        </w:rPr>
        <w:t>dense_rank und percent_rank verhal</w:t>
      </w:r>
      <w:r>
        <w:rPr>
          <w:b/>
        </w:rPr>
        <w:t>ten sich analog zu min_rank</w:t>
      </w:r>
    </w:p>
    <w:p w14:paraId="1E2F713C" w14:textId="1D17D32E" w:rsidR="00862A9A" w:rsidRPr="00862A9A" w:rsidRDefault="00862A9A" w:rsidP="00862A9A">
      <w:pPr>
        <w:jc w:val="both"/>
      </w:pPr>
    </w:p>
    <w:p w14:paraId="3B347E0C" w14:textId="77777777" w:rsidR="00486DC0" w:rsidRPr="002A681D" w:rsidRDefault="00486DC0" w:rsidP="00486DC0">
      <w:pPr>
        <w:rPr>
          <w:b/>
        </w:rPr>
      </w:pPr>
    </w:p>
    <w:p w14:paraId="57AFDB95" w14:textId="77777777" w:rsidR="00486DC0" w:rsidRPr="002A681D" w:rsidRDefault="00486DC0" w:rsidP="00486DC0">
      <w:pPr>
        <w:rPr>
          <w:b/>
        </w:rPr>
      </w:pPr>
    </w:p>
    <w:p w14:paraId="447FEFB6" w14:textId="77777777" w:rsidR="00486DC0" w:rsidRPr="002A681D" w:rsidRDefault="00486DC0" w:rsidP="00486DC0">
      <w:pPr>
        <w:rPr>
          <w:b/>
        </w:rPr>
      </w:pPr>
    </w:p>
    <w:p w14:paraId="37EA0755" w14:textId="37D95044" w:rsidR="00862A9A" w:rsidRDefault="00486DC0" w:rsidP="00486DC0">
      <w:pPr>
        <w:rPr>
          <w:b/>
          <w:lang w:val="en-US"/>
        </w:rPr>
      </w:pPr>
      <w:r>
        <w:rPr>
          <w:b/>
          <w:lang w:val="en-US"/>
        </w:rPr>
        <w:lastRenderedPageBreak/>
        <w:t xml:space="preserve">Group, rank and filter </w:t>
      </w:r>
    </w:p>
    <w:p w14:paraId="006353F8" w14:textId="53C68480" w:rsidR="00A31C2E" w:rsidRPr="0023249D" w:rsidRDefault="00A31C2E" w:rsidP="008320D8">
      <w:pPr>
        <w:pStyle w:val="Listenabsatz"/>
        <w:numPr>
          <w:ilvl w:val="0"/>
          <w:numId w:val="47"/>
        </w:numPr>
        <w:rPr>
          <w:b/>
        </w:rPr>
      </w:pPr>
      <w:r w:rsidRPr="00A31C2E">
        <w:t>bzgl. der Behandlung von t</w:t>
      </w:r>
      <w:r>
        <w:t>ies bleiben die Standards der jeweiligen Rank-Funktion unabhängig von ihrer Verwendung im Filter oder Mutate-Funktion gleich</w:t>
      </w:r>
    </w:p>
    <w:p w14:paraId="01D5F6A6" w14:textId="369E36B4" w:rsidR="0023249D" w:rsidRPr="0023249D" w:rsidRDefault="0023249D" w:rsidP="008320D8">
      <w:pPr>
        <w:pStyle w:val="Listenabsatz"/>
        <w:numPr>
          <w:ilvl w:val="0"/>
          <w:numId w:val="47"/>
        </w:numPr>
        <w:rPr>
          <w:b/>
        </w:rPr>
      </w:pPr>
      <w:r>
        <w:t xml:space="preserve">Beispiele: </w:t>
      </w:r>
    </w:p>
    <w:p w14:paraId="28280B8A" w14:textId="77777777" w:rsidR="00862A9A" w:rsidRPr="00760AD4" w:rsidRDefault="00862A9A" w:rsidP="00862A9A">
      <w:pPr>
        <w:ind w:left="360"/>
        <w:rPr>
          <w:lang w:val="en-US"/>
        </w:rPr>
      </w:pPr>
      <w:r>
        <w:rPr>
          <w:noProof/>
        </w:rPr>
        <w:drawing>
          <wp:inline distT="0" distB="0" distL="0" distR="0" wp14:anchorId="3D196EB5" wp14:editId="13B8E82E">
            <wp:extent cx="5760720" cy="2102485"/>
            <wp:effectExtent l="0" t="0" r="0" b="0"/>
            <wp:docPr id="2325" name="Grafik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60720" cy="2102485"/>
                    </a:xfrm>
                    <a:prstGeom prst="rect">
                      <a:avLst/>
                    </a:prstGeom>
                  </pic:spPr>
                </pic:pic>
              </a:graphicData>
            </a:graphic>
          </wp:inline>
        </w:drawing>
      </w:r>
    </w:p>
    <w:p w14:paraId="1E82D65E" w14:textId="04FFD69F" w:rsidR="00F8653A" w:rsidRPr="001E693F" w:rsidRDefault="00862A9A" w:rsidP="008320D8">
      <w:pPr>
        <w:pStyle w:val="Listenabsatz"/>
        <w:numPr>
          <w:ilvl w:val="0"/>
          <w:numId w:val="31"/>
        </w:numPr>
        <w:rPr>
          <w:lang w:val="en-US"/>
        </w:rPr>
      </w:pPr>
      <w:r>
        <w:rPr>
          <w:lang w:val="en-US"/>
        </w:rPr>
        <w:t xml:space="preserve">with this code you get the 10 most delayed flights per day </w:t>
      </w:r>
    </w:p>
    <w:p w14:paraId="37036E6A" w14:textId="57E4689D" w:rsidR="007204EB" w:rsidRDefault="007204EB" w:rsidP="007204EB">
      <w:r>
        <w:rPr>
          <w:noProof/>
        </w:rPr>
        <w:drawing>
          <wp:inline distT="0" distB="0" distL="0" distR="0" wp14:anchorId="46BA14D6" wp14:editId="176D51B6">
            <wp:extent cx="5760720" cy="807720"/>
            <wp:effectExtent l="0" t="0" r="0" b="0"/>
            <wp:docPr id="2410" name="Grafik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t="-1" b="3855"/>
                    <a:stretch/>
                  </pic:blipFill>
                  <pic:spPr bwMode="auto">
                    <a:xfrm>
                      <a:off x="0" y="0"/>
                      <a:ext cx="5760720" cy="807720"/>
                    </a:xfrm>
                    <a:prstGeom prst="rect">
                      <a:avLst/>
                    </a:prstGeom>
                    <a:ln>
                      <a:noFill/>
                    </a:ln>
                    <a:extLst>
                      <a:ext uri="{53640926-AAD7-44D8-BBD7-CCE9431645EC}">
                        <a14:shadowObscured xmlns:a14="http://schemas.microsoft.com/office/drawing/2010/main"/>
                      </a:ext>
                    </a:extLst>
                  </pic:spPr>
                </pic:pic>
              </a:graphicData>
            </a:graphic>
          </wp:inline>
        </w:drawing>
      </w:r>
    </w:p>
    <w:p w14:paraId="5B1408E6" w14:textId="77777777" w:rsidR="001E693F" w:rsidRDefault="007204EB" w:rsidP="00DB3B2D">
      <w:r>
        <w:rPr>
          <w:noProof/>
        </w:rPr>
        <w:drawing>
          <wp:inline distT="0" distB="0" distL="0" distR="0" wp14:anchorId="7E1217AE" wp14:editId="2F185B18">
            <wp:extent cx="5760720" cy="1097915"/>
            <wp:effectExtent l="0" t="0" r="0" b="6985"/>
            <wp:docPr id="2409" name="Grafik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0720" cy="1097915"/>
                    </a:xfrm>
                    <a:prstGeom prst="rect">
                      <a:avLst/>
                    </a:prstGeom>
                  </pic:spPr>
                </pic:pic>
              </a:graphicData>
            </a:graphic>
          </wp:inline>
        </w:drawing>
      </w:r>
    </w:p>
    <w:p w14:paraId="358E4135" w14:textId="3034EEA7" w:rsidR="0064761B" w:rsidRDefault="001E693F" w:rsidP="008320D8">
      <w:pPr>
        <w:pStyle w:val="Listenabsatz"/>
        <w:numPr>
          <w:ilvl w:val="0"/>
          <w:numId w:val="31"/>
        </w:numPr>
        <w:rPr>
          <w:lang w:val="en-US"/>
        </w:rPr>
      </w:pPr>
      <w:r w:rsidRPr="001E693F">
        <w:rPr>
          <w:lang w:val="en-US"/>
        </w:rPr>
        <w:t>with this code you g</w:t>
      </w:r>
      <w:r>
        <w:rPr>
          <w:lang w:val="en-US"/>
        </w:rPr>
        <w:t xml:space="preserve">et the </w:t>
      </w:r>
      <w:r w:rsidR="0064761B">
        <w:rPr>
          <w:lang w:val="en-US"/>
        </w:rPr>
        <w:t>department that have a grouped rank of &lt;3 according to the number of times they ordered food (n())</w:t>
      </w:r>
    </w:p>
    <w:p w14:paraId="11D79FDA" w14:textId="77777777" w:rsidR="005B1472" w:rsidRDefault="0064761B" w:rsidP="008320D8">
      <w:pPr>
        <w:pStyle w:val="Listenabsatz"/>
        <w:numPr>
          <w:ilvl w:val="1"/>
          <w:numId w:val="31"/>
        </w:numPr>
        <w:rPr>
          <w:lang w:val="en-US"/>
        </w:rPr>
      </w:pPr>
      <w:r>
        <w:rPr>
          <w:lang w:val="en-US"/>
        </w:rPr>
        <w:t xml:space="preserve">due to the default of rank function we have seen that this rank deviates strongly from counts value </w:t>
      </w:r>
    </w:p>
    <w:p w14:paraId="18F509C2" w14:textId="4E0FDC4C" w:rsidR="0049258C" w:rsidRPr="001E693F" w:rsidRDefault="005B1472" w:rsidP="008320D8">
      <w:pPr>
        <w:pStyle w:val="Listenabsatz"/>
        <w:numPr>
          <w:ilvl w:val="0"/>
          <w:numId w:val="31"/>
        </w:numPr>
        <w:rPr>
          <w:lang w:val="en-US"/>
        </w:rPr>
      </w:pPr>
      <w:r>
        <w:rPr>
          <w:color w:val="FF0000"/>
          <w:lang w:val="en-US"/>
        </w:rPr>
        <w:t xml:space="preserve">this example and the mutate example shows, that </w:t>
      </w:r>
      <w:r>
        <w:rPr>
          <w:b/>
          <w:color w:val="FF0000"/>
          <w:lang w:val="en-US"/>
        </w:rPr>
        <w:t>grouping</w:t>
      </w:r>
      <w:r>
        <w:rPr>
          <w:color w:val="FF0000"/>
          <w:lang w:val="en-US"/>
        </w:rPr>
        <w:t xml:space="preserve">, </w:t>
      </w:r>
      <w:r w:rsidR="00CF514B">
        <w:rPr>
          <w:b/>
          <w:color w:val="FF0000"/>
          <w:lang w:val="en-US"/>
        </w:rPr>
        <w:t xml:space="preserve">counting </w:t>
      </w:r>
      <w:r w:rsidR="00CF514B">
        <w:rPr>
          <w:color w:val="FF0000"/>
          <w:lang w:val="en-US"/>
        </w:rPr>
        <w:t xml:space="preserve">and </w:t>
      </w:r>
      <w:r w:rsidR="00CF514B">
        <w:rPr>
          <w:b/>
          <w:color w:val="FF0000"/>
          <w:lang w:val="en-US"/>
        </w:rPr>
        <w:t>ranking does not make a reasonable combination</w:t>
      </w:r>
      <w:r w:rsidR="00862A9A" w:rsidRPr="001E693F">
        <w:rPr>
          <w:lang w:val="en-US"/>
        </w:rPr>
        <w:br/>
      </w:r>
    </w:p>
    <w:p w14:paraId="3278E62A" w14:textId="158F4207" w:rsidR="00601902" w:rsidRDefault="00DF14F0" w:rsidP="00DF14F0">
      <w:pPr>
        <w:pStyle w:val="berschrift1"/>
        <w:rPr>
          <w:lang w:val="en-US"/>
        </w:rPr>
      </w:pPr>
      <w:r>
        <w:rPr>
          <w:lang w:val="en-US"/>
        </w:rPr>
        <w:lastRenderedPageBreak/>
        <w:t>Exercises touching upon every point</w:t>
      </w:r>
      <w:r w:rsidR="00514ACE">
        <w:rPr>
          <w:lang w:val="en-US"/>
        </w:rPr>
        <w:br/>
      </w:r>
    </w:p>
    <w:p w14:paraId="419481EA" w14:textId="2DD2B3C5" w:rsidR="00601902" w:rsidRDefault="00601902" w:rsidP="001837D7">
      <w:pPr>
        <w:rPr>
          <w:lang w:val="en-US"/>
        </w:rPr>
      </w:pPr>
      <w:r>
        <w:rPr>
          <w:noProof/>
        </w:rPr>
        <w:drawing>
          <wp:inline distT="0" distB="0" distL="0" distR="0" wp14:anchorId="3D54E2BD" wp14:editId="57DBAEF9">
            <wp:extent cx="5760720" cy="1952625"/>
            <wp:effectExtent l="0" t="0" r="0" b="9525"/>
            <wp:docPr id="2359" name="Grafik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60720" cy="1952625"/>
                    </a:xfrm>
                    <a:prstGeom prst="rect">
                      <a:avLst/>
                    </a:prstGeom>
                  </pic:spPr>
                </pic:pic>
              </a:graphicData>
            </a:graphic>
          </wp:inline>
        </w:drawing>
      </w:r>
    </w:p>
    <w:p w14:paraId="4C4C3C8E" w14:textId="7EA3DCD5" w:rsidR="001259D6" w:rsidRPr="001259D6" w:rsidRDefault="001259D6" w:rsidP="001837D7">
      <w:pPr>
        <w:rPr>
          <w:lang w:val="en-US"/>
        </w:rPr>
      </w:pPr>
      <w:r>
        <w:rPr>
          <w:noProof/>
        </w:rPr>
        <w:drawing>
          <wp:inline distT="0" distB="0" distL="0" distR="0" wp14:anchorId="477F2C53" wp14:editId="1B2DFFFD">
            <wp:extent cx="3131128" cy="1944669"/>
            <wp:effectExtent l="0" t="0" r="0" b="0"/>
            <wp:docPr id="2360" name="Grafik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70684" cy="1969236"/>
                    </a:xfrm>
                    <a:prstGeom prst="rect">
                      <a:avLst/>
                    </a:prstGeom>
                  </pic:spPr>
                </pic:pic>
              </a:graphicData>
            </a:graphic>
          </wp:inline>
        </w:drawing>
      </w:r>
    </w:p>
    <w:p w14:paraId="0C46F1FC" w14:textId="31413363" w:rsidR="001259D6" w:rsidRDefault="001259D6" w:rsidP="001837D7">
      <w:pPr>
        <w:rPr>
          <w:lang w:val="en-US"/>
        </w:rPr>
      </w:pPr>
      <w:r>
        <w:rPr>
          <w:noProof/>
        </w:rPr>
        <w:drawing>
          <wp:inline distT="0" distB="0" distL="0" distR="0" wp14:anchorId="1714A2C4" wp14:editId="17DC7D45">
            <wp:extent cx="4682837" cy="2258078"/>
            <wp:effectExtent l="0" t="0" r="3810" b="8890"/>
            <wp:docPr id="2361" name="Grafik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2223"/>
                    <a:stretch/>
                  </pic:blipFill>
                  <pic:spPr bwMode="auto">
                    <a:xfrm>
                      <a:off x="0" y="0"/>
                      <a:ext cx="4719664" cy="2275836"/>
                    </a:xfrm>
                    <a:prstGeom prst="rect">
                      <a:avLst/>
                    </a:prstGeom>
                    <a:ln>
                      <a:noFill/>
                    </a:ln>
                    <a:extLst>
                      <a:ext uri="{53640926-AAD7-44D8-BBD7-CCE9431645EC}">
                        <a14:shadowObscured xmlns:a14="http://schemas.microsoft.com/office/drawing/2010/main"/>
                      </a:ext>
                    </a:extLst>
                  </pic:spPr>
                </pic:pic>
              </a:graphicData>
            </a:graphic>
          </wp:inline>
        </w:drawing>
      </w:r>
    </w:p>
    <w:p w14:paraId="2D5D1A08" w14:textId="67BC802B" w:rsidR="00547D10" w:rsidRDefault="00547D10" w:rsidP="001837D7">
      <w:pPr>
        <w:rPr>
          <w:lang w:val="en-US"/>
        </w:rPr>
      </w:pPr>
    </w:p>
    <w:p w14:paraId="458DD49A" w14:textId="6D21EFC2" w:rsidR="00547D10" w:rsidRDefault="00547D10" w:rsidP="001837D7">
      <w:pPr>
        <w:rPr>
          <w:lang w:val="en-US"/>
        </w:rPr>
      </w:pPr>
    </w:p>
    <w:p w14:paraId="49F7E12F" w14:textId="45869DB8" w:rsidR="00547D10" w:rsidRDefault="00547D10" w:rsidP="001837D7">
      <w:pPr>
        <w:rPr>
          <w:lang w:val="en-US"/>
        </w:rPr>
      </w:pPr>
    </w:p>
    <w:p w14:paraId="585D66EC" w14:textId="4865693B" w:rsidR="00547D10" w:rsidRDefault="00547D10" w:rsidP="001837D7">
      <w:pPr>
        <w:rPr>
          <w:lang w:val="en-US"/>
        </w:rPr>
      </w:pPr>
      <w:r>
        <w:rPr>
          <w:lang w:val="en-US"/>
        </w:rPr>
        <w:t>Grouped summarise &amp; mutate function</w:t>
      </w:r>
    </w:p>
    <w:p w14:paraId="4FC7E2FF" w14:textId="22CFB9FE" w:rsidR="00B3098D" w:rsidRDefault="0041156E" w:rsidP="001837D7">
      <w:pPr>
        <w:rPr>
          <w:lang w:val="en-US"/>
        </w:rPr>
      </w:pPr>
      <w:r>
        <w:rPr>
          <w:noProof/>
        </w:rPr>
        <w:lastRenderedPageBreak/>
        <w:drawing>
          <wp:inline distT="0" distB="0" distL="0" distR="0" wp14:anchorId="1D5C489F" wp14:editId="1277B231">
            <wp:extent cx="5760720" cy="2080895"/>
            <wp:effectExtent l="0" t="0" r="0" b="0"/>
            <wp:docPr id="2362" name="Grafik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720" cy="2080895"/>
                    </a:xfrm>
                    <a:prstGeom prst="rect">
                      <a:avLst/>
                    </a:prstGeom>
                  </pic:spPr>
                </pic:pic>
              </a:graphicData>
            </a:graphic>
          </wp:inline>
        </w:drawing>
      </w:r>
    </w:p>
    <w:p w14:paraId="161F1719" w14:textId="132D8C1E" w:rsidR="009A269F" w:rsidRPr="00C27D15" w:rsidRDefault="00FC7288" w:rsidP="001837D7">
      <w:pPr>
        <w:rPr>
          <w:lang w:val="en-US"/>
        </w:rPr>
      </w:pPr>
      <w:r>
        <w:rPr>
          <w:lang w:val="en-US"/>
        </w:rPr>
        <w:t xml:space="preserve">lag() function: </w:t>
      </w:r>
    </w:p>
    <w:p w14:paraId="683250D4" w14:textId="1B7CEEAE" w:rsidR="00AA6F3D" w:rsidRDefault="00BF655A" w:rsidP="001837D7">
      <w:pPr>
        <w:rPr>
          <w:lang w:val="en-US"/>
        </w:rPr>
      </w:pPr>
      <w:r>
        <w:rPr>
          <w:noProof/>
        </w:rPr>
        <w:drawing>
          <wp:inline distT="0" distB="0" distL="0" distR="0" wp14:anchorId="3319FA1B" wp14:editId="0501E542">
            <wp:extent cx="5698374" cy="1962150"/>
            <wp:effectExtent l="0" t="0" r="0" b="0"/>
            <wp:docPr id="2366" name="Grafik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l="1082"/>
                    <a:stretch/>
                  </pic:blipFill>
                  <pic:spPr bwMode="auto">
                    <a:xfrm>
                      <a:off x="0" y="0"/>
                      <a:ext cx="5698374" cy="1962150"/>
                    </a:xfrm>
                    <a:prstGeom prst="rect">
                      <a:avLst/>
                    </a:prstGeom>
                    <a:ln>
                      <a:noFill/>
                    </a:ln>
                    <a:extLst>
                      <a:ext uri="{53640926-AAD7-44D8-BBD7-CCE9431645EC}">
                        <a14:shadowObscured xmlns:a14="http://schemas.microsoft.com/office/drawing/2010/main"/>
                      </a:ext>
                    </a:extLst>
                  </pic:spPr>
                </pic:pic>
              </a:graphicData>
            </a:graphic>
          </wp:inline>
        </w:drawing>
      </w:r>
      <w:r w:rsidR="00AA6F3D">
        <w:rPr>
          <w:noProof/>
        </w:rPr>
        <w:drawing>
          <wp:inline distT="0" distB="0" distL="0" distR="0" wp14:anchorId="18BDA571" wp14:editId="46673C8F">
            <wp:extent cx="5760720" cy="2694709"/>
            <wp:effectExtent l="0" t="0" r="0" b="0"/>
            <wp:docPr id="2367" name="Grafik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4915"/>
                    <a:stretch/>
                  </pic:blipFill>
                  <pic:spPr bwMode="auto">
                    <a:xfrm>
                      <a:off x="0" y="0"/>
                      <a:ext cx="5760720" cy="2694709"/>
                    </a:xfrm>
                    <a:prstGeom prst="rect">
                      <a:avLst/>
                    </a:prstGeom>
                    <a:ln>
                      <a:noFill/>
                    </a:ln>
                    <a:extLst>
                      <a:ext uri="{53640926-AAD7-44D8-BBD7-CCE9431645EC}">
                        <a14:shadowObscured xmlns:a14="http://schemas.microsoft.com/office/drawing/2010/main"/>
                      </a:ext>
                    </a:extLst>
                  </pic:spPr>
                </pic:pic>
              </a:graphicData>
            </a:graphic>
          </wp:inline>
        </w:drawing>
      </w:r>
    </w:p>
    <w:p w14:paraId="22DD5950" w14:textId="20B80C36" w:rsidR="0000287F" w:rsidRDefault="0000287F" w:rsidP="001837D7">
      <w:pPr>
        <w:rPr>
          <w:lang w:val="en-US"/>
        </w:rPr>
      </w:pPr>
    </w:p>
    <w:p w14:paraId="4FB9254B" w14:textId="0CD8987F" w:rsidR="0000287F" w:rsidRDefault="0000287F" w:rsidP="001837D7">
      <w:pPr>
        <w:rPr>
          <w:lang w:val="en-US"/>
        </w:rPr>
      </w:pPr>
    </w:p>
    <w:p w14:paraId="6C5F0957" w14:textId="14F63A35" w:rsidR="0000287F" w:rsidRDefault="0000287F" w:rsidP="001837D7">
      <w:pPr>
        <w:rPr>
          <w:lang w:val="en-US"/>
        </w:rPr>
      </w:pPr>
    </w:p>
    <w:p w14:paraId="4523B070" w14:textId="05348079" w:rsidR="0000287F" w:rsidRDefault="0000287F" w:rsidP="001837D7">
      <w:pPr>
        <w:rPr>
          <w:lang w:val="en-US"/>
        </w:rPr>
      </w:pPr>
    </w:p>
    <w:p w14:paraId="4A3155E2" w14:textId="61B89438" w:rsidR="0000287F" w:rsidRDefault="0000287F" w:rsidP="001837D7">
      <w:pPr>
        <w:rPr>
          <w:lang w:val="en-US"/>
        </w:rPr>
      </w:pPr>
    </w:p>
    <w:p w14:paraId="011B0F60" w14:textId="1987C07A" w:rsidR="0000287F" w:rsidRDefault="0000287F" w:rsidP="001837D7">
      <w:pPr>
        <w:rPr>
          <w:lang w:val="en-US"/>
        </w:rPr>
      </w:pPr>
      <w:r>
        <w:rPr>
          <w:lang w:val="en-US"/>
        </w:rPr>
        <w:t xml:space="preserve">Grouped mutations: </w:t>
      </w:r>
    </w:p>
    <w:p w14:paraId="3719145D" w14:textId="582EFD24" w:rsidR="00817A62" w:rsidRDefault="00605BC2" w:rsidP="001837D7">
      <w:pPr>
        <w:rPr>
          <w:lang w:val="en-US"/>
        </w:rPr>
      </w:pPr>
      <w:r>
        <w:rPr>
          <w:noProof/>
        </w:rPr>
        <w:lastRenderedPageBreak/>
        <w:drawing>
          <wp:inline distT="0" distB="0" distL="0" distR="0" wp14:anchorId="673FAB49" wp14:editId="2D196700">
            <wp:extent cx="6037810" cy="1484827"/>
            <wp:effectExtent l="0" t="0" r="1270" b="127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61695" cy="1490701"/>
                    </a:xfrm>
                    <a:prstGeom prst="rect">
                      <a:avLst/>
                    </a:prstGeom>
                  </pic:spPr>
                </pic:pic>
              </a:graphicData>
            </a:graphic>
          </wp:inline>
        </w:drawing>
      </w:r>
      <w:r>
        <w:rPr>
          <w:noProof/>
        </w:rPr>
        <w:drawing>
          <wp:inline distT="0" distB="0" distL="0" distR="0" wp14:anchorId="222DD59A" wp14:editId="17BD422C">
            <wp:extent cx="5760720" cy="992505"/>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0720" cy="992505"/>
                    </a:xfrm>
                    <a:prstGeom prst="rect">
                      <a:avLst/>
                    </a:prstGeom>
                  </pic:spPr>
                </pic:pic>
              </a:graphicData>
            </a:graphic>
          </wp:inline>
        </w:drawing>
      </w:r>
    </w:p>
    <w:p w14:paraId="1DB22140" w14:textId="48939CD3" w:rsidR="00817A62" w:rsidRDefault="00817A62" w:rsidP="001837D7">
      <w:pPr>
        <w:rPr>
          <w:lang w:val="en-US"/>
        </w:rPr>
      </w:pPr>
      <w:r>
        <w:rPr>
          <w:lang w:val="en-US"/>
        </w:rPr>
        <w:t>n_distinct() function</w:t>
      </w:r>
    </w:p>
    <w:p w14:paraId="2B3D5807" w14:textId="08D038A0" w:rsidR="00817A62" w:rsidRDefault="00605BC2" w:rsidP="001837D7">
      <w:pPr>
        <w:rPr>
          <w:lang w:val="en-US"/>
        </w:rPr>
      </w:pPr>
      <w:r>
        <w:rPr>
          <w:noProof/>
        </w:rPr>
        <w:drawing>
          <wp:inline distT="0" distB="0" distL="0" distR="0" wp14:anchorId="7D483B94" wp14:editId="318211D6">
            <wp:extent cx="5760720" cy="1561465"/>
            <wp:effectExtent l="0" t="0" r="0" b="635"/>
            <wp:docPr id="2369" name="Grafik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60720" cy="1561465"/>
                    </a:xfrm>
                    <a:prstGeom prst="rect">
                      <a:avLst/>
                    </a:prstGeom>
                  </pic:spPr>
                </pic:pic>
              </a:graphicData>
            </a:graphic>
          </wp:inline>
        </w:drawing>
      </w:r>
    </w:p>
    <w:p w14:paraId="3BD67B1C" w14:textId="47C00651" w:rsidR="001256CD" w:rsidRDefault="00605BC2" w:rsidP="001837D7">
      <w:pPr>
        <w:rPr>
          <w:lang w:val="en-US"/>
        </w:rPr>
      </w:pPr>
      <w:r>
        <w:rPr>
          <w:noProof/>
        </w:rPr>
        <w:drawing>
          <wp:inline distT="0" distB="0" distL="0" distR="0" wp14:anchorId="4F2B9717" wp14:editId="5B0A2DFB">
            <wp:extent cx="3359728" cy="945806"/>
            <wp:effectExtent l="0" t="0" r="0" b="6985"/>
            <wp:docPr id="2370" name="Grafik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408128" cy="959431"/>
                    </a:xfrm>
                    <a:prstGeom prst="rect">
                      <a:avLst/>
                    </a:prstGeom>
                  </pic:spPr>
                </pic:pic>
              </a:graphicData>
            </a:graphic>
          </wp:inline>
        </w:drawing>
      </w:r>
      <w:r w:rsidR="00AA6F3D">
        <w:rPr>
          <w:lang w:val="en-US"/>
        </w:rPr>
        <w:tab/>
      </w:r>
    </w:p>
    <w:p w14:paraId="2CBF2E6A" w14:textId="7DD86429" w:rsidR="005557D5" w:rsidRPr="00771E66" w:rsidRDefault="005557D5" w:rsidP="001837D7">
      <w:pPr>
        <w:rPr>
          <w:b/>
          <w:color w:val="FF0000"/>
          <w:lang w:val="en-US"/>
        </w:rPr>
      </w:pPr>
      <w:r w:rsidRPr="00771E66">
        <w:rPr>
          <w:b/>
          <w:color w:val="FF0000"/>
          <w:lang w:val="en-US"/>
        </w:rPr>
        <w:t xml:space="preserve">grouped mutate &amp; mutate w/ </w:t>
      </w:r>
      <w:r w:rsidR="00F56F67" w:rsidRPr="00771E66">
        <w:rPr>
          <w:b/>
          <w:color w:val="FF0000"/>
          <w:lang w:val="en-US"/>
        </w:rPr>
        <w:t xml:space="preserve">making use of </w:t>
      </w:r>
      <w:r w:rsidRPr="00771E66">
        <w:rPr>
          <w:b/>
          <w:color w:val="FF0000"/>
          <w:lang w:val="en-US"/>
        </w:rPr>
        <w:t>Boolean variables</w:t>
      </w:r>
    </w:p>
    <w:p w14:paraId="0F8796B6" w14:textId="2CEDDA25" w:rsidR="00605BC2" w:rsidRPr="001837D7" w:rsidRDefault="001256CD" w:rsidP="001837D7">
      <w:pPr>
        <w:rPr>
          <w:lang w:val="en-US"/>
        </w:rPr>
      </w:pPr>
      <w:r>
        <w:rPr>
          <w:noProof/>
        </w:rPr>
        <w:drawing>
          <wp:inline distT="0" distB="0" distL="0" distR="0" wp14:anchorId="727FD77C" wp14:editId="75147588">
            <wp:extent cx="5684520" cy="137668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1322"/>
                    <a:stretch/>
                  </pic:blipFill>
                  <pic:spPr bwMode="auto">
                    <a:xfrm>
                      <a:off x="0" y="0"/>
                      <a:ext cx="5684520" cy="1376680"/>
                    </a:xfrm>
                    <a:prstGeom prst="rect">
                      <a:avLst/>
                    </a:prstGeom>
                    <a:ln>
                      <a:noFill/>
                    </a:ln>
                    <a:extLst>
                      <a:ext uri="{53640926-AAD7-44D8-BBD7-CCE9431645EC}">
                        <a14:shadowObscured xmlns:a14="http://schemas.microsoft.com/office/drawing/2010/main"/>
                      </a:ext>
                    </a:extLst>
                  </pic:spPr>
                </pic:pic>
              </a:graphicData>
            </a:graphic>
          </wp:inline>
        </w:drawing>
      </w:r>
    </w:p>
    <w:sectPr w:rsidR="00605BC2" w:rsidRPr="001837D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im Fuchs" w:date="2017-11-16T12:31:00Z" w:initials="KF">
    <w:p w14:paraId="6F604FF4" w14:textId="43C27E50" w:rsidR="00670539" w:rsidRDefault="00670539">
      <w:pPr>
        <w:pStyle w:val="Kommentartext"/>
      </w:pPr>
      <w:r>
        <w:rPr>
          <w:rStyle w:val="Kommentarzeichen"/>
        </w:rPr>
        <w:annotationRef/>
      </w:r>
      <w:r>
        <w:t>continue w/ scoped filtering</w:t>
      </w:r>
    </w:p>
  </w:comment>
  <w:comment w:id="2" w:author="Kim Fuchs" w:date="2017-11-17T20:32:00Z" w:initials="KF">
    <w:p w14:paraId="5A71BCA9" w14:textId="682D3F48" w:rsidR="00670539" w:rsidRDefault="00670539">
      <w:pPr>
        <w:pStyle w:val="Kommentartext"/>
      </w:pPr>
      <w:r>
        <w:rPr>
          <w:rStyle w:val="Kommentarzeichen"/>
        </w:rPr>
        <w:annotationRef/>
      </w:r>
      <w:r>
        <w:t>Ich bin mir nicht ganz sicher, was hier genau passiert</w:t>
      </w:r>
      <w:r>
        <w:br/>
      </w:r>
      <w:r>
        <w:sym w:font="Wingdings" w:char="F0E0"/>
      </w:r>
      <w:r>
        <w:t xml:space="preserve"> siehe Fragen</w:t>
      </w:r>
    </w:p>
  </w:comment>
  <w:comment w:id="3" w:author="Kim Fuchs" w:date="2017-11-17T20:13:00Z" w:initials="KF">
    <w:p w14:paraId="114BCA17" w14:textId="722C618D" w:rsidR="00670539" w:rsidRDefault="00670539">
      <w:pPr>
        <w:pStyle w:val="Kommentartext"/>
      </w:pPr>
      <w:r>
        <w:rPr>
          <w:rStyle w:val="Kommentarzeichen"/>
        </w:rPr>
        <w:annotationRef/>
      </w:r>
      <w:r>
        <w:t>check</w:t>
      </w:r>
    </w:p>
    <w:p w14:paraId="2BA75E20" w14:textId="0A7FF474" w:rsidR="00670539" w:rsidRDefault="00670539">
      <w:pPr>
        <w:pStyle w:val="Kommentartext"/>
      </w:pPr>
      <w:r>
        <w:t>-&gt; frage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04FF4" w15:done="0"/>
  <w15:commentEx w15:paraId="5A71BCA9" w15:done="0"/>
  <w15:commentEx w15:paraId="2BA75E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71BCA9" w16cid:durableId="1DB9C5D2"/>
  <w16cid:commentId w16cid:paraId="2BA75E20" w16cid:durableId="1DB9C1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MTypewriter10-Regular">
    <w:altName w:val="Calibri"/>
    <w:panose1 w:val="00000000000000000000"/>
    <w:charset w:val="00"/>
    <w:family w:val="auto"/>
    <w:notTrueType/>
    <w:pitch w:val="default"/>
    <w:sig w:usb0="00000003" w:usb1="00000000" w:usb2="00000000" w:usb3="00000000" w:csb0="00000001" w:csb1="00000000"/>
  </w:font>
  <w:font w:name="SourceSansPro-It">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Inconsolata-zi4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358"/>
    <w:multiLevelType w:val="hybridMultilevel"/>
    <w:tmpl w:val="81B68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4C7B38"/>
    <w:multiLevelType w:val="hybridMultilevel"/>
    <w:tmpl w:val="554A94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381AB1"/>
    <w:multiLevelType w:val="hybridMultilevel"/>
    <w:tmpl w:val="7B2E0B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C4700F"/>
    <w:multiLevelType w:val="hybridMultilevel"/>
    <w:tmpl w:val="58C4C7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1A38E1"/>
    <w:multiLevelType w:val="hybridMultilevel"/>
    <w:tmpl w:val="798A2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332DD2"/>
    <w:multiLevelType w:val="hybridMultilevel"/>
    <w:tmpl w:val="6CC437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0E4C01"/>
    <w:multiLevelType w:val="hybridMultilevel"/>
    <w:tmpl w:val="9F5E60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0C5B25"/>
    <w:multiLevelType w:val="hybridMultilevel"/>
    <w:tmpl w:val="AF5017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310D46"/>
    <w:multiLevelType w:val="hybridMultilevel"/>
    <w:tmpl w:val="AF54B7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C24CA6"/>
    <w:multiLevelType w:val="hybridMultilevel"/>
    <w:tmpl w:val="A25415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039721C"/>
    <w:multiLevelType w:val="hybridMultilevel"/>
    <w:tmpl w:val="BDF62F6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1" w15:restartNumberingAfterBreak="0">
    <w:nsid w:val="2273404C"/>
    <w:multiLevelType w:val="hybridMultilevel"/>
    <w:tmpl w:val="C7E08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4910BBC"/>
    <w:multiLevelType w:val="hybridMultilevel"/>
    <w:tmpl w:val="75ACB2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73E22A6"/>
    <w:multiLevelType w:val="hybridMultilevel"/>
    <w:tmpl w:val="F620B0D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87012CB"/>
    <w:multiLevelType w:val="hybridMultilevel"/>
    <w:tmpl w:val="C33A1A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EA6EFF"/>
    <w:multiLevelType w:val="hybridMultilevel"/>
    <w:tmpl w:val="FA646E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972A07"/>
    <w:multiLevelType w:val="hybridMultilevel"/>
    <w:tmpl w:val="0B1C853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3493E98"/>
    <w:multiLevelType w:val="hybridMultilevel"/>
    <w:tmpl w:val="4024025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3676013F"/>
    <w:multiLevelType w:val="hybridMultilevel"/>
    <w:tmpl w:val="1C1CE7D4"/>
    <w:lvl w:ilvl="0" w:tplc="E558FFA2">
      <w:start w:val="1"/>
      <w:numFmt w:val="decimal"/>
      <w:pStyle w:val="berschrift2"/>
      <w:lvlText w:val="%1.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6B91437"/>
    <w:multiLevelType w:val="hybridMultilevel"/>
    <w:tmpl w:val="8EC821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8457DF4"/>
    <w:multiLevelType w:val="hybridMultilevel"/>
    <w:tmpl w:val="AE9C42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88C2037"/>
    <w:multiLevelType w:val="hybridMultilevel"/>
    <w:tmpl w:val="3804816C"/>
    <w:lvl w:ilvl="0" w:tplc="91ACDEBC">
      <w:start w:val="1"/>
      <w:numFmt w:val="decimal"/>
      <w:pStyle w:val="berschrift1"/>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8A125AC"/>
    <w:multiLevelType w:val="hybridMultilevel"/>
    <w:tmpl w:val="065EB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AEB7D44"/>
    <w:multiLevelType w:val="hybridMultilevel"/>
    <w:tmpl w:val="D3BA3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B3231EB"/>
    <w:multiLevelType w:val="hybridMultilevel"/>
    <w:tmpl w:val="728E2536"/>
    <w:lvl w:ilvl="0" w:tplc="A41A2974">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B8C2336"/>
    <w:multiLevelType w:val="hybridMultilevel"/>
    <w:tmpl w:val="EE5019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3BD356F0"/>
    <w:multiLevelType w:val="hybridMultilevel"/>
    <w:tmpl w:val="FAF2B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793122"/>
    <w:multiLevelType w:val="hybridMultilevel"/>
    <w:tmpl w:val="40D6D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9D1276"/>
    <w:multiLevelType w:val="hybridMultilevel"/>
    <w:tmpl w:val="DEB09E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2423177"/>
    <w:multiLevelType w:val="hybridMultilevel"/>
    <w:tmpl w:val="0130E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36F4262"/>
    <w:multiLevelType w:val="hybridMultilevel"/>
    <w:tmpl w:val="B57CF3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42D2FE4"/>
    <w:multiLevelType w:val="hybridMultilevel"/>
    <w:tmpl w:val="D646EE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4A096F0A"/>
    <w:multiLevelType w:val="hybridMultilevel"/>
    <w:tmpl w:val="2828F90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4B053C56"/>
    <w:multiLevelType w:val="hybridMultilevel"/>
    <w:tmpl w:val="D1CC2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B0D78DD"/>
    <w:multiLevelType w:val="hybridMultilevel"/>
    <w:tmpl w:val="061E21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C6B689A"/>
    <w:multiLevelType w:val="hybridMultilevel"/>
    <w:tmpl w:val="E59C4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D6B54A0"/>
    <w:multiLevelType w:val="hybridMultilevel"/>
    <w:tmpl w:val="715A0C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4DEC1B36"/>
    <w:multiLevelType w:val="hybridMultilevel"/>
    <w:tmpl w:val="165AE11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8" w15:restartNumberingAfterBreak="0">
    <w:nsid w:val="54E2194E"/>
    <w:multiLevelType w:val="hybridMultilevel"/>
    <w:tmpl w:val="D2081A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61370A2"/>
    <w:multiLevelType w:val="hybridMultilevel"/>
    <w:tmpl w:val="685897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731481B"/>
    <w:multiLevelType w:val="hybridMultilevel"/>
    <w:tmpl w:val="19BED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73B336D"/>
    <w:multiLevelType w:val="hybridMultilevel"/>
    <w:tmpl w:val="32CE9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C8C326D"/>
    <w:multiLevelType w:val="hybridMultilevel"/>
    <w:tmpl w:val="90A81A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7B30436"/>
    <w:multiLevelType w:val="hybridMultilevel"/>
    <w:tmpl w:val="40B6DF60"/>
    <w:lvl w:ilvl="0" w:tplc="04070001">
      <w:start w:val="1"/>
      <w:numFmt w:val="bullet"/>
      <w:lvlText w:val=""/>
      <w:lvlJc w:val="left"/>
      <w:pPr>
        <w:ind w:left="720" w:hanging="360"/>
      </w:pPr>
      <w:rPr>
        <w:rFonts w:ascii="Symbol" w:hAnsi="Symbol" w:hint="default"/>
        <w:color w:val="auto"/>
        <w:sz w:val="22"/>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9D97E28"/>
    <w:multiLevelType w:val="hybridMultilevel"/>
    <w:tmpl w:val="2B7A57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AD375F4"/>
    <w:multiLevelType w:val="hybridMultilevel"/>
    <w:tmpl w:val="A9884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DAF2EFA"/>
    <w:multiLevelType w:val="hybridMultilevel"/>
    <w:tmpl w:val="F56A7D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93CD7"/>
    <w:multiLevelType w:val="hybridMultilevel"/>
    <w:tmpl w:val="9216C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19361EA"/>
    <w:multiLevelType w:val="hybridMultilevel"/>
    <w:tmpl w:val="63B48E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1A16EC0"/>
    <w:multiLevelType w:val="hybridMultilevel"/>
    <w:tmpl w:val="E974AA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8E122D"/>
    <w:multiLevelType w:val="hybridMultilevel"/>
    <w:tmpl w:val="ECBEEE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C0B1584"/>
    <w:multiLevelType w:val="hybridMultilevel"/>
    <w:tmpl w:val="5C6AE846"/>
    <w:lvl w:ilvl="0" w:tplc="B4084B06">
      <w:numFmt w:val="bullet"/>
      <w:lvlText w:val=""/>
      <w:lvlJc w:val="left"/>
      <w:pPr>
        <w:ind w:left="720" w:hanging="360"/>
      </w:pPr>
      <w:rPr>
        <w:rFonts w:ascii="Wingdings" w:eastAsiaTheme="minorHAnsi" w:hAnsi="Wingdings" w:cstheme="minorBidi" w:hint="default"/>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D213F1D"/>
    <w:multiLevelType w:val="hybridMultilevel"/>
    <w:tmpl w:val="F5CEA878"/>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21"/>
  </w:num>
  <w:num w:numId="2">
    <w:abstractNumId w:val="18"/>
  </w:num>
  <w:num w:numId="3">
    <w:abstractNumId w:val="15"/>
  </w:num>
  <w:num w:numId="4">
    <w:abstractNumId w:val="10"/>
  </w:num>
  <w:num w:numId="5">
    <w:abstractNumId w:val="51"/>
  </w:num>
  <w:num w:numId="6">
    <w:abstractNumId w:val="19"/>
  </w:num>
  <w:num w:numId="7">
    <w:abstractNumId w:val="43"/>
  </w:num>
  <w:num w:numId="8">
    <w:abstractNumId w:val="26"/>
  </w:num>
  <w:num w:numId="9">
    <w:abstractNumId w:val="24"/>
  </w:num>
  <w:num w:numId="10">
    <w:abstractNumId w:val="25"/>
  </w:num>
  <w:num w:numId="11">
    <w:abstractNumId w:val="13"/>
  </w:num>
  <w:num w:numId="12">
    <w:abstractNumId w:val="40"/>
  </w:num>
  <w:num w:numId="13">
    <w:abstractNumId w:val="0"/>
  </w:num>
  <w:num w:numId="14">
    <w:abstractNumId w:val="3"/>
  </w:num>
  <w:num w:numId="15">
    <w:abstractNumId w:val="12"/>
  </w:num>
  <w:num w:numId="16">
    <w:abstractNumId w:val="29"/>
  </w:num>
  <w:num w:numId="17">
    <w:abstractNumId w:val="47"/>
  </w:num>
  <w:num w:numId="18">
    <w:abstractNumId w:val="11"/>
  </w:num>
  <w:num w:numId="19">
    <w:abstractNumId w:val="31"/>
  </w:num>
  <w:num w:numId="20">
    <w:abstractNumId w:val="42"/>
  </w:num>
  <w:num w:numId="21">
    <w:abstractNumId w:val="7"/>
  </w:num>
  <w:num w:numId="22">
    <w:abstractNumId w:val="20"/>
  </w:num>
  <w:num w:numId="23">
    <w:abstractNumId w:val="5"/>
  </w:num>
  <w:num w:numId="24">
    <w:abstractNumId w:val="27"/>
  </w:num>
  <w:num w:numId="25">
    <w:abstractNumId w:val="8"/>
  </w:num>
  <w:num w:numId="26">
    <w:abstractNumId w:val="30"/>
  </w:num>
  <w:num w:numId="27">
    <w:abstractNumId w:val="14"/>
  </w:num>
  <w:num w:numId="28">
    <w:abstractNumId w:val="2"/>
  </w:num>
  <w:num w:numId="29">
    <w:abstractNumId w:val="49"/>
  </w:num>
  <w:num w:numId="30">
    <w:abstractNumId w:val="33"/>
  </w:num>
  <w:num w:numId="31">
    <w:abstractNumId w:val="1"/>
  </w:num>
  <w:num w:numId="32">
    <w:abstractNumId w:val="4"/>
  </w:num>
  <w:num w:numId="33">
    <w:abstractNumId w:val="32"/>
  </w:num>
  <w:num w:numId="34">
    <w:abstractNumId w:val="34"/>
  </w:num>
  <w:num w:numId="35">
    <w:abstractNumId w:val="6"/>
  </w:num>
  <w:num w:numId="36">
    <w:abstractNumId w:val="22"/>
  </w:num>
  <w:num w:numId="37">
    <w:abstractNumId w:val="38"/>
  </w:num>
  <w:num w:numId="38">
    <w:abstractNumId w:val="9"/>
  </w:num>
  <w:num w:numId="39">
    <w:abstractNumId w:val="16"/>
  </w:num>
  <w:num w:numId="40">
    <w:abstractNumId w:val="48"/>
  </w:num>
  <w:num w:numId="41">
    <w:abstractNumId w:val="44"/>
  </w:num>
  <w:num w:numId="42">
    <w:abstractNumId w:val="46"/>
  </w:num>
  <w:num w:numId="43">
    <w:abstractNumId w:val="50"/>
  </w:num>
  <w:num w:numId="44">
    <w:abstractNumId w:val="28"/>
  </w:num>
  <w:num w:numId="45">
    <w:abstractNumId w:val="35"/>
  </w:num>
  <w:num w:numId="46">
    <w:abstractNumId w:val="23"/>
  </w:num>
  <w:num w:numId="47">
    <w:abstractNumId w:val="41"/>
  </w:num>
  <w:num w:numId="48">
    <w:abstractNumId w:val="45"/>
  </w:num>
  <w:num w:numId="49">
    <w:abstractNumId w:val="39"/>
  </w:num>
  <w:num w:numId="50">
    <w:abstractNumId w:val="52"/>
  </w:num>
  <w:num w:numId="51">
    <w:abstractNumId w:val="17"/>
  </w:num>
  <w:num w:numId="52">
    <w:abstractNumId w:val="37"/>
  </w:num>
  <w:num w:numId="53">
    <w:abstractNumId w:val="36"/>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Fuchs">
    <w15:presenceInfo w15:providerId="None" w15:userId="Kim Fuch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EC"/>
    <w:rsid w:val="0000287F"/>
    <w:rsid w:val="00005B46"/>
    <w:rsid w:val="00015512"/>
    <w:rsid w:val="000179BB"/>
    <w:rsid w:val="00021611"/>
    <w:rsid w:val="00027911"/>
    <w:rsid w:val="00030682"/>
    <w:rsid w:val="000318AA"/>
    <w:rsid w:val="00031B55"/>
    <w:rsid w:val="00031E55"/>
    <w:rsid w:val="00033DAA"/>
    <w:rsid w:val="000421D1"/>
    <w:rsid w:val="00042964"/>
    <w:rsid w:val="00043E3E"/>
    <w:rsid w:val="0004652B"/>
    <w:rsid w:val="0005197F"/>
    <w:rsid w:val="00053689"/>
    <w:rsid w:val="00055234"/>
    <w:rsid w:val="00055B2F"/>
    <w:rsid w:val="0005686E"/>
    <w:rsid w:val="000617C9"/>
    <w:rsid w:val="00063072"/>
    <w:rsid w:val="000656CC"/>
    <w:rsid w:val="00066BA3"/>
    <w:rsid w:val="00067DE3"/>
    <w:rsid w:val="000715C1"/>
    <w:rsid w:val="00076B83"/>
    <w:rsid w:val="00076D16"/>
    <w:rsid w:val="000778FB"/>
    <w:rsid w:val="00077B7B"/>
    <w:rsid w:val="00080339"/>
    <w:rsid w:val="00081C42"/>
    <w:rsid w:val="0008362E"/>
    <w:rsid w:val="000844C6"/>
    <w:rsid w:val="00087EC8"/>
    <w:rsid w:val="00095AA1"/>
    <w:rsid w:val="00095F61"/>
    <w:rsid w:val="00097CBC"/>
    <w:rsid w:val="000A1D0A"/>
    <w:rsid w:val="000A69AA"/>
    <w:rsid w:val="000B2AF8"/>
    <w:rsid w:val="000B53E8"/>
    <w:rsid w:val="000B553B"/>
    <w:rsid w:val="000B5ADE"/>
    <w:rsid w:val="000B745E"/>
    <w:rsid w:val="000C06BA"/>
    <w:rsid w:val="000C20BF"/>
    <w:rsid w:val="000C56E4"/>
    <w:rsid w:val="000D0DAC"/>
    <w:rsid w:val="000D191F"/>
    <w:rsid w:val="000D3CB4"/>
    <w:rsid w:val="000D490F"/>
    <w:rsid w:val="000D60D5"/>
    <w:rsid w:val="000D6D5E"/>
    <w:rsid w:val="000E1EFB"/>
    <w:rsid w:val="000E5F80"/>
    <w:rsid w:val="000E6F88"/>
    <w:rsid w:val="000F7CC9"/>
    <w:rsid w:val="00102438"/>
    <w:rsid w:val="00102AE4"/>
    <w:rsid w:val="001170E7"/>
    <w:rsid w:val="00117CCA"/>
    <w:rsid w:val="001256CD"/>
    <w:rsid w:val="001259D6"/>
    <w:rsid w:val="0012631C"/>
    <w:rsid w:val="001267F0"/>
    <w:rsid w:val="00126D30"/>
    <w:rsid w:val="00130500"/>
    <w:rsid w:val="001315BA"/>
    <w:rsid w:val="00132FC2"/>
    <w:rsid w:val="001337C7"/>
    <w:rsid w:val="00133B1F"/>
    <w:rsid w:val="00136D50"/>
    <w:rsid w:val="001475BA"/>
    <w:rsid w:val="0015166F"/>
    <w:rsid w:val="001531D3"/>
    <w:rsid w:val="00154F67"/>
    <w:rsid w:val="00156884"/>
    <w:rsid w:val="001617CD"/>
    <w:rsid w:val="0016283C"/>
    <w:rsid w:val="001650A2"/>
    <w:rsid w:val="00167530"/>
    <w:rsid w:val="0017265C"/>
    <w:rsid w:val="00172668"/>
    <w:rsid w:val="001743A8"/>
    <w:rsid w:val="001809CD"/>
    <w:rsid w:val="0018186E"/>
    <w:rsid w:val="00181BB6"/>
    <w:rsid w:val="001837D7"/>
    <w:rsid w:val="00186064"/>
    <w:rsid w:val="00186486"/>
    <w:rsid w:val="001937C3"/>
    <w:rsid w:val="00195867"/>
    <w:rsid w:val="001977A5"/>
    <w:rsid w:val="001A18CB"/>
    <w:rsid w:val="001A1CE7"/>
    <w:rsid w:val="001A2432"/>
    <w:rsid w:val="001A5312"/>
    <w:rsid w:val="001A6BD3"/>
    <w:rsid w:val="001A776E"/>
    <w:rsid w:val="001B2F37"/>
    <w:rsid w:val="001B4BF8"/>
    <w:rsid w:val="001B4F5B"/>
    <w:rsid w:val="001B57E9"/>
    <w:rsid w:val="001B7D91"/>
    <w:rsid w:val="001C02C7"/>
    <w:rsid w:val="001C1654"/>
    <w:rsid w:val="001C4808"/>
    <w:rsid w:val="001C7890"/>
    <w:rsid w:val="001D20ED"/>
    <w:rsid w:val="001D273C"/>
    <w:rsid w:val="001D3AD5"/>
    <w:rsid w:val="001D4CD0"/>
    <w:rsid w:val="001D7CAC"/>
    <w:rsid w:val="001E2AEA"/>
    <w:rsid w:val="001E4B4E"/>
    <w:rsid w:val="001E51FE"/>
    <w:rsid w:val="001E5305"/>
    <w:rsid w:val="001E5425"/>
    <w:rsid w:val="001E56E3"/>
    <w:rsid w:val="001E693F"/>
    <w:rsid w:val="001F04F7"/>
    <w:rsid w:val="001F3AC9"/>
    <w:rsid w:val="001F4B54"/>
    <w:rsid w:val="001F702D"/>
    <w:rsid w:val="001F7B72"/>
    <w:rsid w:val="0020556E"/>
    <w:rsid w:val="00205B73"/>
    <w:rsid w:val="002118F2"/>
    <w:rsid w:val="0021408C"/>
    <w:rsid w:val="0021607D"/>
    <w:rsid w:val="0022213E"/>
    <w:rsid w:val="00222DA3"/>
    <w:rsid w:val="002246B1"/>
    <w:rsid w:val="002247F2"/>
    <w:rsid w:val="002263C2"/>
    <w:rsid w:val="00230798"/>
    <w:rsid w:val="0023249D"/>
    <w:rsid w:val="00242039"/>
    <w:rsid w:val="0024319E"/>
    <w:rsid w:val="00243C06"/>
    <w:rsid w:val="00245774"/>
    <w:rsid w:val="00245E9C"/>
    <w:rsid w:val="00246392"/>
    <w:rsid w:val="002506B6"/>
    <w:rsid w:val="00250CE7"/>
    <w:rsid w:val="002570BA"/>
    <w:rsid w:val="00257DAB"/>
    <w:rsid w:val="002611F5"/>
    <w:rsid w:val="00261326"/>
    <w:rsid w:val="00261C88"/>
    <w:rsid w:val="002738ED"/>
    <w:rsid w:val="00273A9B"/>
    <w:rsid w:val="00280C1E"/>
    <w:rsid w:val="002812FB"/>
    <w:rsid w:val="002813D1"/>
    <w:rsid w:val="00283007"/>
    <w:rsid w:val="00287407"/>
    <w:rsid w:val="00287DFF"/>
    <w:rsid w:val="00292CBE"/>
    <w:rsid w:val="002945EC"/>
    <w:rsid w:val="002A0C12"/>
    <w:rsid w:val="002A4208"/>
    <w:rsid w:val="002A681D"/>
    <w:rsid w:val="002A6D1C"/>
    <w:rsid w:val="002B0500"/>
    <w:rsid w:val="002B0BE3"/>
    <w:rsid w:val="002B7BC0"/>
    <w:rsid w:val="002B7BE3"/>
    <w:rsid w:val="002C201B"/>
    <w:rsid w:val="002C41B9"/>
    <w:rsid w:val="002C50DB"/>
    <w:rsid w:val="002C742A"/>
    <w:rsid w:val="002D1F51"/>
    <w:rsid w:val="002D5FD9"/>
    <w:rsid w:val="002D7676"/>
    <w:rsid w:val="002E15C8"/>
    <w:rsid w:val="002E19AD"/>
    <w:rsid w:val="002E1BDE"/>
    <w:rsid w:val="002E2DB3"/>
    <w:rsid w:val="002E545D"/>
    <w:rsid w:val="002E70CC"/>
    <w:rsid w:val="002E7C58"/>
    <w:rsid w:val="002F16F7"/>
    <w:rsid w:val="002F67CE"/>
    <w:rsid w:val="003013ED"/>
    <w:rsid w:val="0030151F"/>
    <w:rsid w:val="00301CB4"/>
    <w:rsid w:val="00306B03"/>
    <w:rsid w:val="00310A73"/>
    <w:rsid w:val="0031150C"/>
    <w:rsid w:val="0031199D"/>
    <w:rsid w:val="00311ACC"/>
    <w:rsid w:val="0031344B"/>
    <w:rsid w:val="003214C7"/>
    <w:rsid w:val="0032341E"/>
    <w:rsid w:val="0032352B"/>
    <w:rsid w:val="003246E9"/>
    <w:rsid w:val="003260C3"/>
    <w:rsid w:val="00327713"/>
    <w:rsid w:val="0033206C"/>
    <w:rsid w:val="00332B49"/>
    <w:rsid w:val="003353B8"/>
    <w:rsid w:val="0033571A"/>
    <w:rsid w:val="0034048F"/>
    <w:rsid w:val="00340682"/>
    <w:rsid w:val="00342C57"/>
    <w:rsid w:val="0034642C"/>
    <w:rsid w:val="00347F7B"/>
    <w:rsid w:val="00351652"/>
    <w:rsid w:val="0035259A"/>
    <w:rsid w:val="00352AB8"/>
    <w:rsid w:val="0036091D"/>
    <w:rsid w:val="00360FCA"/>
    <w:rsid w:val="003622E9"/>
    <w:rsid w:val="00365855"/>
    <w:rsid w:val="00371FA3"/>
    <w:rsid w:val="00375FEF"/>
    <w:rsid w:val="0037622F"/>
    <w:rsid w:val="00381138"/>
    <w:rsid w:val="003911FE"/>
    <w:rsid w:val="0039232C"/>
    <w:rsid w:val="00394F75"/>
    <w:rsid w:val="0039509B"/>
    <w:rsid w:val="003A077A"/>
    <w:rsid w:val="003A0A93"/>
    <w:rsid w:val="003A0ED3"/>
    <w:rsid w:val="003A1AE9"/>
    <w:rsid w:val="003A1CD2"/>
    <w:rsid w:val="003A2B0B"/>
    <w:rsid w:val="003A2E75"/>
    <w:rsid w:val="003A38C3"/>
    <w:rsid w:val="003A3D0F"/>
    <w:rsid w:val="003A4CD3"/>
    <w:rsid w:val="003B0F27"/>
    <w:rsid w:val="003B5275"/>
    <w:rsid w:val="003B6022"/>
    <w:rsid w:val="003B75C6"/>
    <w:rsid w:val="003B7C18"/>
    <w:rsid w:val="003C239B"/>
    <w:rsid w:val="003C2C0C"/>
    <w:rsid w:val="003C61B4"/>
    <w:rsid w:val="003D2964"/>
    <w:rsid w:val="003E3C47"/>
    <w:rsid w:val="003E666D"/>
    <w:rsid w:val="003E6B21"/>
    <w:rsid w:val="003E7059"/>
    <w:rsid w:val="003F0681"/>
    <w:rsid w:val="003F2E0F"/>
    <w:rsid w:val="003F7BC3"/>
    <w:rsid w:val="003F7C1D"/>
    <w:rsid w:val="00404413"/>
    <w:rsid w:val="00405C43"/>
    <w:rsid w:val="00406C90"/>
    <w:rsid w:val="0041156E"/>
    <w:rsid w:val="00413A48"/>
    <w:rsid w:val="00413D72"/>
    <w:rsid w:val="00415223"/>
    <w:rsid w:val="004169DC"/>
    <w:rsid w:val="00416AD2"/>
    <w:rsid w:val="004229FA"/>
    <w:rsid w:val="00423509"/>
    <w:rsid w:val="0042651C"/>
    <w:rsid w:val="0043057D"/>
    <w:rsid w:val="004400BC"/>
    <w:rsid w:val="00441AB7"/>
    <w:rsid w:val="00444FE5"/>
    <w:rsid w:val="00447181"/>
    <w:rsid w:val="00450BB0"/>
    <w:rsid w:val="00451CB2"/>
    <w:rsid w:val="00460DCC"/>
    <w:rsid w:val="00461458"/>
    <w:rsid w:val="004618E0"/>
    <w:rsid w:val="00471429"/>
    <w:rsid w:val="00486DC0"/>
    <w:rsid w:val="004907C7"/>
    <w:rsid w:val="00490FC7"/>
    <w:rsid w:val="0049258C"/>
    <w:rsid w:val="00492C86"/>
    <w:rsid w:val="00494F2F"/>
    <w:rsid w:val="004A282D"/>
    <w:rsid w:val="004A5129"/>
    <w:rsid w:val="004A5604"/>
    <w:rsid w:val="004A6244"/>
    <w:rsid w:val="004A6CD4"/>
    <w:rsid w:val="004A79CA"/>
    <w:rsid w:val="004B21CE"/>
    <w:rsid w:val="004B5221"/>
    <w:rsid w:val="004B56AE"/>
    <w:rsid w:val="004B647D"/>
    <w:rsid w:val="004C0511"/>
    <w:rsid w:val="004C0903"/>
    <w:rsid w:val="004C566B"/>
    <w:rsid w:val="004C6A82"/>
    <w:rsid w:val="004D0348"/>
    <w:rsid w:val="004D27CC"/>
    <w:rsid w:val="004D3334"/>
    <w:rsid w:val="004D4167"/>
    <w:rsid w:val="004D5EFE"/>
    <w:rsid w:val="004D7EB1"/>
    <w:rsid w:val="004E09A6"/>
    <w:rsid w:val="004E1727"/>
    <w:rsid w:val="004E28DA"/>
    <w:rsid w:val="004F5B32"/>
    <w:rsid w:val="004F65A2"/>
    <w:rsid w:val="00502D40"/>
    <w:rsid w:val="005034A5"/>
    <w:rsid w:val="005047CC"/>
    <w:rsid w:val="00504C64"/>
    <w:rsid w:val="005110AF"/>
    <w:rsid w:val="00514329"/>
    <w:rsid w:val="00514ACE"/>
    <w:rsid w:val="005163C7"/>
    <w:rsid w:val="00521057"/>
    <w:rsid w:val="00521DCF"/>
    <w:rsid w:val="005226C6"/>
    <w:rsid w:val="0052547D"/>
    <w:rsid w:val="00525BAB"/>
    <w:rsid w:val="00535CC0"/>
    <w:rsid w:val="00536C34"/>
    <w:rsid w:val="00536EBE"/>
    <w:rsid w:val="00547D10"/>
    <w:rsid w:val="00552DA6"/>
    <w:rsid w:val="00553447"/>
    <w:rsid w:val="00553AAC"/>
    <w:rsid w:val="00554C2B"/>
    <w:rsid w:val="005557D5"/>
    <w:rsid w:val="00563381"/>
    <w:rsid w:val="00563A34"/>
    <w:rsid w:val="00564855"/>
    <w:rsid w:val="00572FCB"/>
    <w:rsid w:val="005734E8"/>
    <w:rsid w:val="00575C4B"/>
    <w:rsid w:val="00585739"/>
    <w:rsid w:val="00585E2B"/>
    <w:rsid w:val="005861F6"/>
    <w:rsid w:val="00586C35"/>
    <w:rsid w:val="005919B3"/>
    <w:rsid w:val="00591A1C"/>
    <w:rsid w:val="00593FE2"/>
    <w:rsid w:val="00596823"/>
    <w:rsid w:val="005B031E"/>
    <w:rsid w:val="005B06A0"/>
    <w:rsid w:val="005B10E9"/>
    <w:rsid w:val="005B1472"/>
    <w:rsid w:val="005B301B"/>
    <w:rsid w:val="005B316D"/>
    <w:rsid w:val="005B3664"/>
    <w:rsid w:val="005C45EF"/>
    <w:rsid w:val="005C499D"/>
    <w:rsid w:val="005C5338"/>
    <w:rsid w:val="005C5513"/>
    <w:rsid w:val="005C6817"/>
    <w:rsid w:val="005D06A8"/>
    <w:rsid w:val="005D570F"/>
    <w:rsid w:val="005D7C4D"/>
    <w:rsid w:val="005E00DA"/>
    <w:rsid w:val="005F0DEE"/>
    <w:rsid w:val="005F1CEE"/>
    <w:rsid w:val="005F1FB2"/>
    <w:rsid w:val="005F37FA"/>
    <w:rsid w:val="005F4A2E"/>
    <w:rsid w:val="005F6EC0"/>
    <w:rsid w:val="005F7476"/>
    <w:rsid w:val="00601902"/>
    <w:rsid w:val="0060373C"/>
    <w:rsid w:val="006046F0"/>
    <w:rsid w:val="00605BC2"/>
    <w:rsid w:val="00615E28"/>
    <w:rsid w:val="00615F2B"/>
    <w:rsid w:val="0061681F"/>
    <w:rsid w:val="00620DC2"/>
    <w:rsid w:val="006213F7"/>
    <w:rsid w:val="00621A33"/>
    <w:rsid w:val="006254E9"/>
    <w:rsid w:val="00626790"/>
    <w:rsid w:val="006270EC"/>
    <w:rsid w:val="006319F0"/>
    <w:rsid w:val="006416EB"/>
    <w:rsid w:val="006419C8"/>
    <w:rsid w:val="0064439B"/>
    <w:rsid w:val="00644B82"/>
    <w:rsid w:val="0064761B"/>
    <w:rsid w:val="0065176C"/>
    <w:rsid w:val="006522A0"/>
    <w:rsid w:val="00652741"/>
    <w:rsid w:val="00653581"/>
    <w:rsid w:val="00656CEF"/>
    <w:rsid w:val="006572A9"/>
    <w:rsid w:val="00663F1D"/>
    <w:rsid w:val="006662CA"/>
    <w:rsid w:val="00670539"/>
    <w:rsid w:val="0067120A"/>
    <w:rsid w:val="00671717"/>
    <w:rsid w:val="00671D8C"/>
    <w:rsid w:val="00675DEA"/>
    <w:rsid w:val="00677CB7"/>
    <w:rsid w:val="006867EB"/>
    <w:rsid w:val="00686DED"/>
    <w:rsid w:val="0068734D"/>
    <w:rsid w:val="00695462"/>
    <w:rsid w:val="00695970"/>
    <w:rsid w:val="00696874"/>
    <w:rsid w:val="006A255D"/>
    <w:rsid w:val="006A7331"/>
    <w:rsid w:val="006B0568"/>
    <w:rsid w:val="006B4778"/>
    <w:rsid w:val="006C24EA"/>
    <w:rsid w:val="006C2900"/>
    <w:rsid w:val="006D2B65"/>
    <w:rsid w:val="006D2EB7"/>
    <w:rsid w:val="006D5B29"/>
    <w:rsid w:val="006E073C"/>
    <w:rsid w:val="006E0C50"/>
    <w:rsid w:val="006F01A7"/>
    <w:rsid w:val="006F182A"/>
    <w:rsid w:val="006F2BC5"/>
    <w:rsid w:val="006F39DB"/>
    <w:rsid w:val="006F4823"/>
    <w:rsid w:val="00700616"/>
    <w:rsid w:val="0070480D"/>
    <w:rsid w:val="007072E6"/>
    <w:rsid w:val="00707E31"/>
    <w:rsid w:val="00710746"/>
    <w:rsid w:val="00714970"/>
    <w:rsid w:val="007204EB"/>
    <w:rsid w:val="00721191"/>
    <w:rsid w:val="007223F0"/>
    <w:rsid w:val="007250B3"/>
    <w:rsid w:val="00727A3B"/>
    <w:rsid w:val="00734EF1"/>
    <w:rsid w:val="0073763B"/>
    <w:rsid w:val="00737A94"/>
    <w:rsid w:val="007453F0"/>
    <w:rsid w:val="007455A9"/>
    <w:rsid w:val="0074687F"/>
    <w:rsid w:val="00750FE4"/>
    <w:rsid w:val="007516B8"/>
    <w:rsid w:val="00754955"/>
    <w:rsid w:val="007564E1"/>
    <w:rsid w:val="00757BB1"/>
    <w:rsid w:val="00760AD4"/>
    <w:rsid w:val="00764616"/>
    <w:rsid w:val="00764D0F"/>
    <w:rsid w:val="007712FE"/>
    <w:rsid w:val="00771E66"/>
    <w:rsid w:val="00772C90"/>
    <w:rsid w:val="00774C4C"/>
    <w:rsid w:val="00774F81"/>
    <w:rsid w:val="007761B8"/>
    <w:rsid w:val="00783C56"/>
    <w:rsid w:val="00787DAE"/>
    <w:rsid w:val="007907B0"/>
    <w:rsid w:val="007944EF"/>
    <w:rsid w:val="00794F14"/>
    <w:rsid w:val="007A32F0"/>
    <w:rsid w:val="007A3FD7"/>
    <w:rsid w:val="007A637C"/>
    <w:rsid w:val="007A6837"/>
    <w:rsid w:val="007A6A1C"/>
    <w:rsid w:val="007A7B5B"/>
    <w:rsid w:val="007B2675"/>
    <w:rsid w:val="007B2FAB"/>
    <w:rsid w:val="007C01E1"/>
    <w:rsid w:val="007C1B80"/>
    <w:rsid w:val="007C2261"/>
    <w:rsid w:val="007C49DA"/>
    <w:rsid w:val="007C698C"/>
    <w:rsid w:val="007C6C17"/>
    <w:rsid w:val="007D032A"/>
    <w:rsid w:val="007E063E"/>
    <w:rsid w:val="007F085D"/>
    <w:rsid w:val="007F1268"/>
    <w:rsid w:val="007F4617"/>
    <w:rsid w:val="007F5867"/>
    <w:rsid w:val="007F60CC"/>
    <w:rsid w:val="008014B6"/>
    <w:rsid w:val="0080436C"/>
    <w:rsid w:val="008050DA"/>
    <w:rsid w:val="00805A22"/>
    <w:rsid w:val="00812F2F"/>
    <w:rsid w:val="008164AF"/>
    <w:rsid w:val="00817081"/>
    <w:rsid w:val="00817A62"/>
    <w:rsid w:val="0082586A"/>
    <w:rsid w:val="00825AF6"/>
    <w:rsid w:val="008320D8"/>
    <w:rsid w:val="00837589"/>
    <w:rsid w:val="00841754"/>
    <w:rsid w:val="00845328"/>
    <w:rsid w:val="00846079"/>
    <w:rsid w:val="00847052"/>
    <w:rsid w:val="00847508"/>
    <w:rsid w:val="00847DDC"/>
    <w:rsid w:val="008502E3"/>
    <w:rsid w:val="008576C2"/>
    <w:rsid w:val="00861779"/>
    <w:rsid w:val="00861D3B"/>
    <w:rsid w:val="00862187"/>
    <w:rsid w:val="00862A9A"/>
    <w:rsid w:val="008637EF"/>
    <w:rsid w:val="008653EA"/>
    <w:rsid w:val="00865A2A"/>
    <w:rsid w:val="00871BE5"/>
    <w:rsid w:val="0087720F"/>
    <w:rsid w:val="00881980"/>
    <w:rsid w:val="00884CF1"/>
    <w:rsid w:val="0088525D"/>
    <w:rsid w:val="008948EA"/>
    <w:rsid w:val="00895CA7"/>
    <w:rsid w:val="008979F5"/>
    <w:rsid w:val="008A1E12"/>
    <w:rsid w:val="008A294C"/>
    <w:rsid w:val="008B02CC"/>
    <w:rsid w:val="008B05B2"/>
    <w:rsid w:val="008B05D8"/>
    <w:rsid w:val="008B1E0D"/>
    <w:rsid w:val="008B1E2D"/>
    <w:rsid w:val="008B3D2A"/>
    <w:rsid w:val="008B7879"/>
    <w:rsid w:val="008C56C9"/>
    <w:rsid w:val="008D032C"/>
    <w:rsid w:val="008D07F1"/>
    <w:rsid w:val="008D1061"/>
    <w:rsid w:val="008D42FA"/>
    <w:rsid w:val="008D5FE9"/>
    <w:rsid w:val="008D7087"/>
    <w:rsid w:val="008E6AFA"/>
    <w:rsid w:val="008E6C1B"/>
    <w:rsid w:val="008E7BA8"/>
    <w:rsid w:val="008F0090"/>
    <w:rsid w:val="008F0362"/>
    <w:rsid w:val="008F1BA4"/>
    <w:rsid w:val="008F6407"/>
    <w:rsid w:val="00901D09"/>
    <w:rsid w:val="0090244B"/>
    <w:rsid w:val="00904BE7"/>
    <w:rsid w:val="0090756D"/>
    <w:rsid w:val="00910671"/>
    <w:rsid w:val="00911583"/>
    <w:rsid w:val="00911FE8"/>
    <w:rsid w:val="00913843"/>
    <w:rsid w:val="00913A59"/>
    <w:rsid w:val="00914476"/>
    <w:rsid w:val="00914CDF"/>
    <w:rsid w:val="00917E3D"/>
    <w:rsid w:val="00917EB8"/>
    <w:rsid w:val="00924A0A"/>
    <w:rsid w:val="00925499"/>
    <w:rsid w:val="009265B6"/>
    <w:rsid w:val="00930721"/>
    <w:rsid w:val="00931343"/>
    <w:rsid w:val="00932435"/>
    <w:rsid w:val="0093593D"/>
    <w:rsid w:val="00935BA0"/>
    <w:rsid w:val="0093663D"/>
    <w:rsid w:val="00936E33"/>
    <w:rsid w:val="009406ED"/>
    <w:rsid w:val="00947C8F"/>
    <w:rsid w:val="00950F68"/>
    <w:rsid w:val="009532B9"/>
    <w:rsid w:val="00956BF7"/>
    <w:rsid w:val="0096049C"/>
    <w:rsid w:val="009627B7"/>
    <w:rsid w:val="00965659"/>
    <w:rsid w:val="009657EF"/>
    <w:rsid w:val="00966920"/>
    <w:rsid w:val="00967568"/>
    <w:rsid w:val="009675A8"/>
    <w:rsid w:val="009705F9"/>
    <w:rsid w:val="009720E0"/>
    <w:rsid w:val="0097223A"/>
    <w:rsid w:val="009737AA"/>
    <w:rsid w:val="0097782D"/>
    <w:rsid w:val="009803AB"/>
    <w:rsid w:val="00981970"/>
    <w:rsid w:val="009855C2"/>
    <w:rsid w:val="009856DE"/>
    <w:rsid w:val="00985C07"/>
    <w:rsid w:val="00985C8D"/>
    <w:rsid w:val="009874C7"/>
    <w:rsid w:val="00987911"/>
    <w:rsid w:val="009900F7"/>
    <w:rsid w:val="009917DB"/>
    <w:rsid w:val="009934B5"/>
    <w:rsid w:val="0099385A"/>
    <w:rsid w:val="00993C23"/>
    <w:rsid w:val="00993FB3"/>
    <w:rsid w:val="009941E4"/>
    <w:rsid w:val="00994603"/>
    <w:rsid w:val="009967DE"/>
    <w:rsid w:val="0099693E"/>
    <w:rsid w:val="009A1D72"/>
    <w:rsid w:val="009A269F"/>
    <w:rsid w:val="009A50D9"/>
    <w:rsid w:val="009A64A8"/>
    <w:rsid w:val="009B4B63"/>
    <w:rsid w:val="009B5152"/>
    <w:rsid w:val="009B71A0"/>
    <w:rsid w:val="009B7D9D"/>
    <w:rsid w:val="009C2721"/>
    <w:rsid w:val="009C2909"/>
    <w:rsid w:val="009C5219"/>
    <w:rsid w:val="009C55B9"/>
    <w:rsid w:val="009C6E72"/>
    <w:rsid w:val="009C7015"/>
    <w:rsid w:val="009D253C"/>
    <w:rsid w:val="009D42B9"/>
    <w:rsid w:val="009E29CB"/>
    <w:rsid w:val="009E2EF9"/>
    <w:rsid w:val="009E5A0E"/>
    <w:rsid w:val="009E79EC"/>
    <w:rsid w:val="009F1016"/>
    <w:rsid w:val="009F25AD"/>
    <w:rsid w:val="009F7E7C"/>
    <w:rsid w:val="00A02DD4"/>
    <w:rsid w:val="00A04178"/>
    <w:rsid w:val="00A05293"/>
    <w:rsid w:val="00A07253"/>
    <w:rsid w:val="00A118B5"/>
    <w:rsid w:val="00A126BB"/>
    <w:rsid w:val="00A138B8"/>
    <w:rsid w:val="00A13D5C"/>
    <w:rsid w:val="00A16B1D"/>
    <w:rsid w:val="00A214C8"/>
    <w:rsid w:val="00A234A2"/>
    <w:rsid w:val="00A2388F"/>
    <w:rsid w:val="00A242EF"/>
    <w:rsid w:val="00A24505"/>
    <w:rsid w:val="00A31C2E"/>
    <w:rsid w:val="00A328A6"/>
    <w:rsid w:val="00A37823"/>
    <w:rsid w:val="00A4099F"/>
    <w:rsid w:val="00A42E55"/>
    <w:rsid w:val="00A44064"/>
    <w:rsid w:val="00A57154"/>
    <w:rsid w:val="00A62398"/>
    <w:rsid w:val="00A6389E"/>
    <w:rsid w:val="00A638B3"/>
    <w:rsid w:val="00A66338"/>
    <w:rsid w:val="00A66844"/>
    <w:rsid w:val="00A670B2"/>
    <w:rsid w:val="00A67C83"/>
    <w:rsid w:val="00A67CAC"/>
    <w:rsid w:val="00A70381"/>
    <w:rsid w:val="00A71476"/>
    <w:rsid w:val="00A763A9"/>
    <w:rsid w:val="00A817CC"/>
    <w:rsid w:val="00A85BF9"/>
    <w:rsid w:val="00A903DA"/>
    <w:rsid w:val="00A91CE7"/>
    <w:rsid w:val="00A9249D"/>
    <w:rsid w:val="00A94766"/>
    <w:rsid w:val="00A9716E"/>
    <w:rsid w:val="00A975F1"/>
    <w:rsid w:val="00AA15A6"/>
    <w:rsid w:val="00AA5C36"/>
    <w:rsid w:val="00AA6F3D"/>
    <w:rsid w:val="00AB39C7"/>
    <w:rsid w:val="00AB5AC0"/>
    <w:rsid w:val="00AB685C"/>
    <w:rsid w:val="00AB7651"/>
    <w:rsid w:val="00AC432C"/>
    <w:rsid w:val="00AC4A1D"/>
    <w:rsid w:val="00AC5B3F"/>
    <w:rsid w:val="00AC64DD"/>
    <w:rsid w:val="00AC678D"/>
    <w:rsid w:val="00AD2060"/>
    <w:rsid w:val="00AD65AF"/>
    <w:rsid w:val="00AD7B6F"/>
    <w:rsid w:val="00AE0C6E"/>
    <w:rsid w:val="00AE347A"/>
    <w:rsid w:val="00AE5764"/>
    <w:rsid w:val="00AE76B9"/>
    <w:rsid w:val="00AE7DB3"/>
    <w:rsid w:val="00AF06DD"/>
    <w:rsid w:val="00AF0914"/>
    <w:rsid w:val="00AF73DE"/>
    <w:rsid w:val="00AF7EBB"/>
    <w:rsid w:val="00B01188"/>
    <w:rsid w:val="00B036AB"/>
    <w:rsid w:val="00B06B03"/>
    <w:rsid w:val="00B13A64"/>
    <w:rsid w:val="00B159B3"/>
    <w:rsid w:val="00B25DA2"/>
    <w:rsid w:val="00B3098D"/>
    <w:rsid w:val="00B30E82"/>
    <w:rsid w:val="00B3436A"/>
    <w:rsid w:val="00B37824"/>
    <w:rsid w:val="00B41642"/>
    <w:rsid w:val="00B437AC"/>
    <w:rsid w:val="00B43B86"/>
    <w:rsid w:val="00B455F4"/>
    <w:rsid w:val="00B46910"/>
    <w:rsid w:val="00B46C92"/>
    <w:rsid w:val="00B47658"/>
    <w:rsid w:val="00B52907"/>
    <w:rsid w:val="00B52B73"/>
    <w:rsid w:val="00B55F73"/>
    <w:rsid w:val="00B6058C"/>
    <w:rsid w:val="00B61C41"/>
    <w:rsid w:val="00B62223"/>
    <w:rsid w:val="00B649DA"/>
    <w:rsid w:val="00B66170"/>
    <w:rsid w:val="00B6720B"/>
    <w:rsid w:val="00B7485D"/>
    <w:rsid w:val="00B753FE"/>
    <w:rsid w:val="00B75B6C"/>
    <w:rsid w:val="00B77F33"/>
    <w:rsid w:val="00B80D2D"/>
    <w:rsid w:val="00B81DF4"/>
    <w:rsid w:val="00B82E0D"/>
    <w:rsid w:val="00B850A3"/>
    <w:rsid w:val="00B94639"/>
    <w:rsid w:val="00B94E30"/>
    <w:rsid w:val="00B9589D"/>
    <w:rsid w:val="00B96208"/>
    <w:rsid w:val="00B96491"/>
    <w:rsid w:val="00B96DD0"/>
    <w:rsid w:val="00B97218"/>
    <w:rsid w:val="00BA0AB9"/>
    <w:rsid w:val="00BA1D01"/>
    <w:rsid w:val="00BA6B8A"/>
    <w:rsid w:val="00BB15D3"/>
    <w:rsid w:val="00BB3820"/>
    <w:rsid w:val="00BB759C"/>
    <w:rsid w:val="00BC25E1"/>
    <w:rsid w:val="00BC393A"/>
    <w:rsid w:val="00BC4712"/>
    <w:rsid w:val="00BC5D87"/>
    <w:rsid w:val="00BC6D30"/>
    <w:rsid w:val="00BC78CB"/>
    <w:rsid w:val="00BD3776"/>
    <w:rsid w:val="00BD62E5"/>
    <w:rsid w:val="00BD7A92"/>
    <w:rsid w:val="00BE6172"/>
    <w:rsid w:val="00BE6F7A"/>
    <w:rsid w:val="00BF2848"/>
    <w:rsid w:val="00BF3296"/>
    <w:rsid w:val="00BF655A"/>
    <w:rsid w:val="00BF7B29"/>
    <w:rsid w:val="00C00123"/>
    <w:rsid w:val="00C02369"/>
    <w:rsid w:val="00C023E6"/>
    <w:rsid w:val="00C0247D"/>
    <w:rsid w:val="00C04B8C"/>
    <w:rsid w:val="00C06423"/>
    <w:rsid w:val="00C06E90"/>
    <w:rsid w:val="00C1006C"/>
    <w:rsid w:val="00C11B30"/>
    <w:rsid w:val="00C134D3"/>
    <w:rsid w:val="00C14972"/>
    <w:rsid w:val="00C20071"/>
    <w:rsid w:val="00C20199"/>
    <w:rsid w:val="00C20FA2"/>
    <w:rsid w:val="00C2106D"/>
    <w:rsid w:val="00C27D15"/>
    <w:rsid w:val="00C31390"/>
    <w:rsid w:val="00C31509"/>
    <w:rsid w:val="00C339C5"/>
    <w:rsid w:val="00C372DA"/>
    <w:rsid w:val="00C422A5"/>
    <w:rsid w:val="00C45A2D"/>
    <w:rsid w:val="00C47E86"/>
    <w:rsid w:val="00C47EB3"/>
    <w:rsid w:val="00C514AA"/>
    <w:rsid w:val="00C526AC"/>
    <w:rsid w:val="00C5322F"/>
    <w:rsid w:val="00C538CB"/>
    <w:rsid w:val="00C53E9F"/>
    <w:rsid w:val="00C564A3"/>
    <w:rsid w:val="00C61F14"/>
    <w:rsid w:val="00C6715C"/>
    <w:rsid w:val="00C67542"/>
    <w:rsid w:val="00C73120"/>
    <w:rsid w:val="00C736AE"/>
    <w:rsid w:val="00C7695E"/>
    <w:rsid w:val="00C802A2"/>
    <w:rsid w:val="00C807B6"/>
    <w:rsid w:val="00C812EE"/>
    <w:rsid w:val="00C8494A"/>
    <w:rsid w:val="00C87873"/>
    <w:rsid w:val="00C903C1"/>
    <w:rsid w:val="00C925F4"/>
    <w:rsid w:val="00C94162"/>
    <w:rsid w:val="00C944FD"/>
    <w:rsid w:val="00C95BC7"/>
    <w:rsid w:val="00C96C71"/>
    <w:rsid w:val="00C9768B"/>
    <w:rsid w:val="00C979B3"/>
    <w:rsid w:val="00C97CA4"/>
    <w:rsid w:val="00CA0492"/>
    <w:rsid w:val="00CA1345"/>
    <w:rsid w:val="00CA1D72"/>
    <w:rsid w:val="00CA2DDA"/>
    <w:rsid w:val="00CA2F72"/>
    <w:rsid w:val="00CA3AB1"/>
    <w:rsid w:val="00CA3B75"/>
    <w:rsid w:val="00CA5482"/>
    <w:rsid w:val="00CA5D90"/>
    <w:rsid w:val="00CA69D2"/>
    <w:rsid w:val="00CB5D62"/>
    <w:rsid w:val="00CB73DA"/>
    <w:rsid w:val="00CB7F6E"/>
    <w:rsid w:val="00CC2831"/>
    <w:rsid w:val="00CC45A5"/>
    <w:rsid w:val="00CC4628"/>
    <w:rsid w:val="00CD075E"/>
    <w:rsid w:val="00CD2C25"/>
    <w:rsid w:val="00CD690A"/>
    <w:rsid w:val="00CD701B"/>
    <w:rsid w:val="00CE5061"/>
    <w:rsid w:val="00CE6CF5"/>
    <w:rsid w:val="00CF000E"/>
    <w:rsid w:val="00CF2F1B"/>
    <w:rsid w:val="00CF32D8"/>
    <w:rsid w:val="00CF514B"/>
    <w:rsid w:val="00D02007"/>
    <w:rsid w:val="00D0360B"/>
    <w:rsid w:val="00D053C4"/>
    <w:rsid w:val="00D06AC4"/>
    <w:rsid w:val="00D07345"/>
    <w:rsid w:val="00D075C7"/>
    <w:rsid w:val="00D0791C"/>
    <w:rsid w:val="00D105A9"/>
    <w:rsid w:val="00D14FFB"/>
    <w:rsid w:val="00D1534A"/>
    <w:rsid w:val="00D2746E"/>
    <w:rsid w:val="00D3093A"/>
    <w:rsid w:val="00D312FB"/>
    <w:rsid w:val="00D33555"/>
    <w:rsid w:val="00D347F5"/>
    <w:rsid w:val="00D34DCD"/>
    <w:rsid w:val="00D43B39"/>
    <w:rsid w:val="00D4550F"/>
    <w:rsid w:val="00D45960"/>
    <w:rsid w:val="00D47B82"/>
    <w:rsid w:val="00D53307"/>
    <w:rsid w:val="00D615FF"/>
    <w:rsid w:val="00D6289D"/>
    <w:rsid w:val="00D62AF9"/>
    <w:rsid w:val="00D74E68"/>
    <w:rsid w:val="00D81BBA"/>
    <w:rsid w:val="00D8383E"/>
    <w:rsid w:val="00D83CF1"/>
    <w:rsid w:val="00D904F9"/>
    <w:rsid w:val="00D92AE1"/>
    <w:rsid w:val="00D93560"/>
    <w:rsid w:val="00D95A41"/>
    <w:rsid w:val="00DA02D8"/>
    <w:rsid w:val="00DA196A"/>
    <w:rsid w:val="00DA1D49"/>
    <w:rsid w:val="00DA2D06"/>
    <w:rsid w:val="00DB285B"/>
    <w:rsid w:val="00DB3B2D"/>
    <w:rsid w:val="00DC109F"/>
    <w:rsid w:val="00DD095E"/>
    <w:rsid w:val="00DD3923"/>
    <w:rsid w:val="00DD57FF"/>
    <w:rsid w:val="00DE4E32"/>
    <w:rsid w:val="00DE5400"/>
    <w:rsid w:val="00DE647E"/>
    <w:rsid w:val="00DF0B4C"/>
    <w:rsid w:val="00DF14F0"/>
    <w:rsid w:val="00DF788F"/>
    <w:rsid w:val="00E005F2"/>
    <w:rsid w:val="00E047DA"/>
    <w:rsid w:val="00E04A24"/>
    <w:rsid w:val="00E1084A"/>
    <w:rsid w:val="00E116DB"/>
    <w:rsid w:val="00E12891"/>
    <w:rsid w:val="00E14338"/>
    <w:rsid w:val="00E14EE9"/>
    <w:rsid w:val="00E15B70"/>
    <w:rsid w:val="00E16842"/>
    <w:rsid w:val="00E16ADA"/>
    <w:rsid w:val="00E2184C"/>
    <w:rsid w:val="00E24A96"/>
    <w:rsid w:val="00E24B22"/>
    <w:rsid w:val="00E26761"/>
    <w:rsid w:val="00E30671"/>
    <w:rsid w:val="00E34704"/>
    <w:rsid w:val="00E35145"/>
    <w:rsid w:val="00E35670"/>
    <w:rsid w:val="00E44DA8"/>
    <w:rsid w:val="00E44F6C"/>
    <w:rsid w:val="00E45B45"/>
    <w:rsid w:val="00E461DE"/>
    <w:rsid w:val="00E462AE"/>
    <w:rsid w:val="00E50538"/>
    <w:rsid w:val="00E518C2"/>
    <w:rsid w:val="00E52022"/>
    <w:rsid w:val="00E560AD"/>
    <w:rsid w:val="00E56342"/>
    <w:rsid w:val="00E61D5D"/>
    <w:rsid w:val="00E64716"/>
    <w:rsid w:val="00E664F9"/>
    <w:rsid w:val="00E6733B"/>
    <w:rsid w:val="00E70CF4"/>
    <w:rsid w:val="00E71398"/>
    <w:rsid w:val="00E71AFB"/>
    <w:rsid w:val="00E76A14"/>
    <w:rsid w:val="00E76C19"/>
    <w:rsid w:val="00E806A2"/>
    <w:rsid w:val="00E81D6C"/>
    <w:rsid w:val="00E824D1"/>
    <w:rsid w:val="00E86F46"/>
    <w:rsid w:val="00E90801"/>
    <w:rsid w:val="00E9231F"/>
    <w:rsid w:val="00E928FE"/>
    <w:rsid w:val="00E97C60"/>
    <w:rsid w:val="00EA139F"/>
    <w:rsid w:val="00EA4733"/>
    <w:rsid w:val="00EA7DE2"/>
    <w:rsid w:val="00EB191B"/>
    <w:rsid w:val="00EB2285"/>
    <w:rsid w:val="00EB2741"/>
    <w:rsid w:val="00EB698F"/>
    <w:rsid w:val="00EC1C7A"/>
    <w:rsid w:val="00EC504D"/>
    <w:rsid w:val="00EC60F7"/>
    <w:rsid w:val="00EC6D08"/>
    <w:rsid w:val="00EC6E3C"/>
    <w:rsid w:val="00ED085F"/>
    <w:rsid w:val="00ED0F35"/>
    <w:rsid w:val="00ED2E7F"/>
    <w:rsid w:val="00EE17ED"/>
    <w:rsid w:val="00EE21AE"/>
    <w:rsid w:val="00EF21CD"/>
    <w:rsid w:val="00EF4B77"/>
    <w:rsid w:val="00EF6E4B"/>
    <w:rsid w:val="00EF7F85"/>
    <w:rsid w:val="00F01B5B"/>
    <w:rsid w:val="00F021C3"/>
    <w:rsid w:val="00F1117D"/>
    <w:rsid w:val="00F1171D"/>
    <w:rsid w:val="00F11BD0"/>
    <w:rsid w:val="00F13755"/>
    <w:rsid w:val="00F14435"/>
    <w:rsid w:val="00F147F7"/>
    <w:rsid w:val="00F14D6E"/>
    <w:rsid w:val="00F152BE"/>
    <w:rsid w:val="00F2218F"/>
    <w:rsid w:val="00F25234"/>
    <w:rsid w:val="00F265DE"/>
    <w:rsid w:val="00F26CB6"/>
    <w:rsid w:val="00F27A53"/>
    <w:rsid w:val="00F30730"/>
    <w:rsid w:val="00F3104B"/>
    <w:rsid w:val="00F333C2"/>
    <w:rsid w:val="00F37B1F"/>
    <w:rsid w:val="00F43769"/>
    <w:rsid w:val="00F44419"/>
    <w:rsid w:val="00F4623F"/>
    <w:rsid w:val="00F56F67"/>
    <w:rsid w:val="00F65422"/>
    <w:rsid w:val="00F658BF"/>
    <w:rsid w:val="00F65D99"/>
    <w:rsid w:val="00F66124"/>
    <w:rsid w:val="00F671E2"/>
    <w:rsid w:val="00F675FE"/>
    <w:rsid w:val="00F72FAC"/>
    <w:rsid w:val="00F75CA5"/>
    <w:rsid w:val="00F76079"/>
    <w:rsid w:val="00F806DD"/>
    <w:rsid w:val="00F82216"/>
    <w:rsid w:val="00F82260"/>
    <w:rsid w:val="00F838D3"/>
    <w:rsid w:val="00F8653A"/>
    <w:rsid w:val="00F86B65"/>
    <w:rsid w:val="00F8727E"/>
    <w:rsid w:val="00F93818"/>
    <w:rsid w:val="00FA0BF0"/>
    <w:rsid w:val="00FA189A"/>
    <w:rsid w:val="00FA50D6"/>
    <w:rsid w:val="00FA6016"/>
    <w:rsid w:val="00FA6D37"/>
    <w:rsid w:val="00FB0224"/>
    <w:rsid w:val="00FB1CCA"/>
    <w:rsid w:val="00FB35CA"/>
    <w:rsid w:val="00FC3889"/>
    <w:rsid w:val="00FC4D34"/>
    <w:rsid w:val="00FC6AC1"/>
    <w:rsid w:val="00FC6CCE"/>
    <w:rsid w:val="00FC7288"/>
    <w:rsid w:val="00FC7BA7"/>
    <w:rsid w:val="00FC7E6A"/>
    <w:rsid w:val="00FD1D13"/>
    <w:rsid w:val="00FD351D"/>
    <w:rsid w:val="00FD37ED"/>
    <w:rsid w:val="00FD4F66"/>
    <w:rsid w:val="00FE0A4E"/>
    <w:rsid w:val="00FE41C0"/>
    <w:rsid w:val="00FE592C"/>
    <w:rsid w:val="00FE6FBA"/>
    <w:rsid w:val="00FE7ACE"/>
    <w:rsid w:val="00FF1364"/>
    <w:rsid w:val="00FF2A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DBBDB"/>
  <w15:chartTrackingRefBased/>
  <w15:docId w15:val="{A8493473-D56A-4AEB-B245-347375E5B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270EC"/>
  </w:style>
  <w:style w:type="paragraph" w:styleId="berschrift1">
    <w:name w:val="heading 1"/>
    <w:basedOn w:val="Standard"/>
    <w:next w:val="Standard"/>
    <w:link w:val="berschrift1Zchn"/>
    <w:uiPriority w:val="9"/>
    <w:qFormat/>
    <w:rsid w:val="00BD7A92"/>
    <w:pPr>
      <w:keepNext/>
      <w:keepLines/>
      <w:numPr>
        <w:numId w:val="1"/>
      </w:numPr>
      <w:spacing w:before="240" w:after="0"/>
      <w:outlineLvl w:val="0"/>
    </w:pPr>
    <w:rPr>
      <w:rFonts w:asciiTheme="majorHAnsi" w:eastAsiaTheme="majorEastAsia" w:hAnsiTheme="majorHAnsi" w:cstheme="majorBidi"/>
      <w:b/>
      <w:sz w:val="24"/>
      <w:szCs w:val="32"/>
      <w:u w:val="single"/>
    </w:rPr>
  </w:style>
  <w:style w:type="paragraph" w:styleId="berschrift2">
    <w:name w:val="heading 2"/>
    <w:basedOn w:val="Standard"/>
    <w:next w:val="Standard"/>
    <w:link w:val="berschrift2Zchn"/>
    <w:uiPriority w:val="9"/>
    <w:unhideWhenUsed/>
    <w:qFormat/>
    <w:rsid w:val="00BD7A92"/>
    <w:pPr>
      <w:keepNext/>
      <w:keepLines/>
      <w:numPr>
        <w:numId w:val="2"/>
      </w:numPr>
      <w:spacing w:before="40" w:after="0"/>
      <w:outlineLvl w:val="1"/>
    </w:pPr>
    <w:rPr>
      <w:rFonts w:asciiTheme="majorHAnsi" w:hAnsiTheme="majorHAnsi"/>
      <w:b/>
      <w:sz w:val="24"/>
      <w:szCs w:val="26"/>
    </w:rPr>
  </w:style>
  <w:style w:type="paragraph" w:styleId="berschrift3">
    <w:name w:val="heading 3"/>
    <w:basedOn w:val="Standard"/>
    <w:next w:val="Standard"/>
    <w:link w:val="berschrift3Zchn"/>
    <w:uiPriority w:val="9"/>
    <w:unhideWhenUsed/>
    <w:qFormat/>
    <w:rsid w:val="00F675FE"/>
    <w:pPr>
      <w:keepNext/>
      <w:keepLines/>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B4778"/>
    <w:pPr>
      <w:keepNext/>
      <w:keepLines/>
      <w:spacing w:before="40" w:after="0"/>
      <w:outlineLvl w:val="3"/>
    </w:pPr>
    <w:rPr>
      <w:rFonts w:asciiTheme="majorHAnsi" w:eastAsiaTheme="majorEastAsia" w:hAnsiTheme="majorHAnsi"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7A92"/>
    <w:rPr>
      <w:rFonts w:asciiTheme="majorHAnsi" w:eastAsiaTheme="majorEastAsia" w:hAnsiTheme="majorHAnsi" w:cstheme="majorBidi"/>
      <w:b/>
      <w:sz w:val="24"/>
      <w:szCs w:val="32"/>
      <w:u w:val="single"/>
    </w:rPr>
  </w:style>
  <w:style w:type="paragraph" w:styleId="KeinLeerraum">
    <w:name w:val="No Spacing"/>
    <w:uiPriority w:val="1"/>
    <w:qFormat/>
    <w:rsid w:val="00BD7A92"/>
    <w:pPr>
      <w:spacing w:after="0" w:line="240" w:lineRule="auto"/>
    </w:pPr>
  </w:style>
  <w:style w:type="character" w:customStyle="1" w:styleId="berschrift2Zchn">
    <w:name w:val="Überschrift 2 Zchn"/>
    <w:basedOn w:val="Absatz-Standardschriftart"/>
    <w:link w:val="berschrift2"/>
    <w:uiPriority w:val="9"/>
    <w:rsid w:val="00BD7A92"/>
    <w:rPr>
      <w:rFonts w:asciiTheme="majorHAnsi" w:hAnsiTheme="majorHAnsi"/>
      <w:b/>
      <w:sz w:val="24"/>
      <w:szCs w:val="26"/>
    </w:rPr>
  </w:style>
  <w:style w:type="paragraph" w:styleId="Listenabsatz">
    <w:name w:val="List Paragraph"/>
    <w:basedOn w:val="Standard"/>
    <w:uiPriority w:val="34"/>
    <w:qFormat/>
    <w:rsid w:val="006270EC"/>
    <w:pPr>
      <w:ind w:left="720"/>
      <w:contextualSpacing/>
    </w:pPr>
  </w:style>
  <w:style w:type="character" w:styleId="Hyperlink">
    <w:name w:val="Hyperlink"/>
    <w:basedOn w:val="Absatz-Standardschriftart"/>
    <w:uiPriority w:val="99"/>
    <w:unhideWhenUsed/>
    <w:rsid w:val="006270EC"/>
    <w:rPr>
      <w:color w:val="0563C1" w:themeColor="hyperlink"/>
      <w:u w:val="single"/>
    </w:rPr>
  </w:style>
  <w:style w:type="character" w:customStyle="1" w:styleId="berschrift3Zchn">
    <w:name w:val="Überschrift 3 Zchn"/>
    <w:basedOn w:val="Absatz-Standardschriftart"/>
    <w:link w:val="berschrift3"/>
    <w:uiPriority w:val="9"/>
    <w:rsid w:val="00F675FE"/>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B4778"/>
    <w:rPr>
      <w:rFonts w:asciiTheme="majorHAnsi" w:eastAsiaTheme="majorEastAsia" w:hAnsiTheme="majorHAnsi" w:cstheme="majorBidi"/>
      <w:i/>
      <w:iCs/>
    </w:rPr>
  </w:style>
  <w:style w:type="table" w:styleId="Tabellenraster">
    <w:name w:val="Table Grid"/>
    <w:basedOn w:val="NormaleTabelle"/>
    <w:uiPriority w:val="39"/>
    <w:rsid w:val="00C80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E6F88"/>
    <w:rPr>
      <w:sz w:val="16"/>
      <w:szCs w:val="16"/>
    </w:rPr>
  </w:style>
  <w:style w:type="paragraph" w:styleId="Kommentartext">
    <w:name w:val="annotation text"/>
    <w:basedOn w:val="Standard"/>
    <w:link w:val="KommentartextZchn"/>
    <w:uiPriority w:val="99"/>
    <w:semiHidden/>
    <w:unhideWhenUsed/>
    <w:rsid w:val="000E6F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E6F88"/>
    <w:rPr>
      <w:sz w:val="20"/>
      <w:szCs w:val="20"/>
    </w:rPr>
  </w:style>
  <w:style w:type="paragraph" w:styleId="Sprechblasentext">
    <w:name w:val="Balloon Text"/>
    <w:basedOn w:val="Standard"/>
    <w:link w:val="SprechblasentextZchn"/>
    <w:uiPriority w:val="99"/>
    <w:semiHidden/>
    <w:unhideWhenUsed/>
    <w:rsid w:val="00F333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333C2"/>
    <w:rPr>
      <w:rFonts w:ascii="Segoe UI" w:hAnsi="Segoe UI" w:cs="Segoe UI"/>
      <w:sz w:val="18"/>
      <w:szCs w:val="18"/>
    </w:rPr>
  </w:style>
  <w:style w:type="paragraph" w:styleId="Kommentarthema">
    <w:name w:val="annotation subject"/>
    <w:basedOn w:val="Kommentartext"/>
    <w:next w:val="Kommentartext"/>
    <w:link w:val="KommentarthemaZchn"/>
    <w:uiPriority w:val="99"/>
    <w:semiHidden/>
    <w:unhideWhenUsed/>
    <w:rsid w:val="00AF73DE"/>
    <w:rPr>
      <w:b/>
      <w:bCs/>
    </w:rPr>
  </w:style>
  <w:style w:type="character" w:customStyle="1" w:styleId="KommentarthemaZchn">
    <w:name w:val="Kommentarthema Zchn"/>
    <w:basedOn w:val="KommentartextZchn"/>
    <w:link w:val="Kommentarthema"/>
    <w:uiPriority w:val="99"/>
    <w:semiHidden/>
    <w:rsid w:val="00AF73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microsoft.com/office/2016/09/relationships/commentsIds" Target="commentsIds.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microsoft.com/office/2011/relationships/people" Target="people.xml"/><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32" Type="http://schemas.microsoft.com/office/2007/relationships/hdphoto" Target="media/hdphoto1.wdp"/><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theme" Target="theme/theme1.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hyperlink" Target="https://www.transtats.bts.gov/DL_SelectFields.asp?Table_ID=236" TargetMode="External"/><Relationship Id="rId41" Type="http://schemas.microsoft.com/office/2011/relationships/commentsExtended" Target="commentsExtended.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45" Type="http://schemas.openxmlformats.org/officeDocument/2006/relationships/image" Target="media/image135.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comments" Target="comments.xm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20F\Desktop\Vorlage%20Zusammenfassung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EA5ED-19B4-4DC4-9CCB-42DCA23D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Zusammenfassungen</Template>
  <TotalTime>0</TotalTime>
  <Pages>45</Pages>
  <Words>5247</Words>
  <Characters>33058</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dc:creator>
  <cp:keywords/>
  <dc:description/>
  <cp:lastModifiedBy>Kim Fuchs</cp:lastModifiedBy>
  <cp:revision>885</cp:revision>
  <dcterms:created xsi:type="dcterms:W3CDTF">2017-11-11T10:33:00Z</dcterms:created>
  <dcterms:modified xsi:type="dcterms:W3CDTF">2018-05-16T15:50:00Z</dcterms:modified>
</cp:coreProperties>
</file>